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670"/>
        <w:gridCol w:w="3686"/>
      </w:tblGrid>
      <w:tr w:rsidR="00635CA1" w:rsidRPr="008C273B" w14:paraId="35C50AB5" w14:textId="77777777" w:rsidTr="00576474">
        <w:trPr>
          <w:trHeight w:hRule="exact" w:val="4961"/>
        </w:trPr>
        <w:tc>
          <w:tcPr>
            <w:tcW w:w="5670" w:type="dxa"/>
            <w:vAlign w:val="bottom"/>
          </w:tcPr>
          <w:p w14:paraId="6E1AD97D" w14:textId="67948F11" w:rsidR="0003410B" w:rsidRDefault="005B46DE" w:rsidP="00A47A6F">
            <w:pPr>
              <w:pStyle w:val="FrontpageTitle"/>
            </w:pPr>
            <w:bookmarkStart w:id="0" w:name="_GoBack"/>
            <w:bookmarkEnd w:id="0"/>
            <w:r>
              <w:t xml:space="preserve">  </w:t>
            </w:r>
            <w:r w:rsidR="00A86243" w:rsidRPr="008C273B">
              <w:t xml:space="preserve">Amadeus </w:t>
            </w:r>
          </w:p>
          <w:p w14:paraId="35C50AB2" w14:textId="17167498" w:rsidR="00635CA1" w:rsidRPr="008C273B" w:rsidRDefault="00A86243" w:rsidP="00A47A6F">
            <w:pPr>
              <w:pStyle w:val="FrontpageTitle"/>
            </w:pPr>
            <w:r w:rsidRPr="008C273B">
              <w:t>Web Services</w:t>
            </w:r>
          </w:p>
          <w:p w14:paraId="35C50AB3" w14:textId="77777777" w:rsidR="00A86243" w:rsidRPr="008C273B" w:rsidRDefault="00A86243" w:rsidP="00A47A6F">
            <w:pPr>
              <w:pStyle w:val="FrontpageTitle"/>
            </w:pPr>
            <w:r w:rsidRPr="008C273B">
              <w:t>Implementation Guide</w:t>
            </w:r>
          </w:p>
        </w:tc>
        <w:tc>
          <w:tcPr>
            <w:tcW w:w="3686" w:type="dxa"/>
            <w:tcBorders>
              <w:bottom w:val="single" w:sz="4" w:space="0" w:color="005EB8" w:themeColor="accent1"/>
            </w:tcBorders>
          </w:tcPr>
          <w:p w14:paraId="35C50AB4" w14:textId="77777777" w:rsidR="00635CA1" w:rsidRPr="008C273B" w:rsidRDefault="00635CA1" w:rsidP="00EE55AA">
            <w:pPr>
              <w:jc w:val="both"/>
            </w:pPr>
          </w:p>
        </w:tc>
      </w:tr>
      <w:tr w:rsidR="00635CA1" w:rsidRPr="008C273B" w14:paraId="35C50ABA" w14:textId="77777777" w:rsidTr="00576474">
        <w:trPr>
          <w:trHeight w:hRule="exact" w:val="5545"/>
        </w:trPr>
        <w:tc>
          <w:tcPr>
            <w:tcW w:w="5670" w:type="dxa"/>
          </w:tcPr>
          <w:p w14:paraId="35C50AB6" w14:textId="77777777" w:rsidR="00635CA1" w:rsidRPr="008C273B" w:rsidRDefault="00A86243" w:rsidP="00A45052">
            <w:pPr>
              <w:jc w:val="both"/>
            </w:pPr>
            <w:r w:rsidRPr="008C273B">
              <w:rPr>
                <w:rFonts w:eastAsia="Verdana"/>
                <w:noProof/>
                <w:szCs w:val="22"/>
                <w:lang w:val="en-IE" w:eastAsia="en-IE" w:bidi="ar-SA"/>
              </w:rPr>
              <mc:AlternateContent>
                <mc:Choice Requires="wps">
                  <w:drawing>
                    <wp:anchor distT="0" distB="0" distL="114300" distR="114300" simplePos="0" relativeHeight="251652096" behindDoc="0" locked="0" layoutInCell="1" allowOverlap="1" wp14:anchorId="35C50B3B" wp14:editId="1191CA92">
                      <wp:simplePos x="0" y="0"/>
                      <wp:positionH relativeFrom="column">
                        <wp:posOffset>3561715</wp:posOffset>
                      </wp:positionH>
                      <wp:positionV relativeFrom="paragraph">
                        <wp:posOffset>2182826</wp:posOffset>
                      </wp:positionV>
                      <wp:extent cx="2469902" cy="2202511"/>
                      <wp:effectExtent l="0" t="0" r="6985" b="7620"/>
                      <wp:wrapNone/>
                      <wp:docPr id="14" name="Text Box 14"/>
                      <wp:cNvGraphicFramePr/>
                      <a:graphic xmlns:a="http://schemas.openxmlformats.org/drawingml/2006/main">
                        <a:graphicData uri="http://schemas.microsoft.com/office/word/2010/wordprocessingShape">
                          <wps:wsp>
                            <wps:cNvSpPr txBox="1"/>
                            <wps:spPr>
                              <a:xfrm>
                                <a:off x="0" y="0"/>
                                <a:ext cx="2469902" cy="2202511"/>
                              </a:xfrm>
                              <a:prstGeom prst="rect">
                                <a:avLst/>
                              </a:prstGeom>
                              <a:solidFill>
                                <a:srgbClr val="FFFFFF"/>
                              </a:solidFill>
                              <a:ln w="6350">
                                <a:noFill/>
                              </a:ln>
                              <a:effectLst/>
                            </wps:spPr>
                            <wps:txbx>
                              <w:txbxContent>
                                <w:p w14:paraId="35C50B5C" w14:textId="77777777" w:rsidR="002028E2" w:rsidRPr="00A86243" w:rsidRDefault="002028E2" w:rsidP="00A86243">
                                  <w:pPr>
                                    <w:rPr>
                                      <w:color w:val="005EB8" w:themeColor="accent1"/>
                                      <w:sz w:val="16"/>
                                      <w:szCs w:val="16"/>
                                    </w:rPr>
                                  </w:pPr>
                                  <w:r w:rsidRPr="00A86243">
                                    <w:rPr>
                                      <w:color w:val="005EB8" w:themeColor="accent1"/>
                                      <w:sz w:val="16"/>
                                      <w:szCs w:val="16"/>
                                    </w:rPr>
                                    <w:t>© 2005 – 2014 Amadeus IT Group SA.</w:t>
                                  </w:r>
                                  <w:r w:rsidRPr="00A86243">
                                    <w:rPr>
                                      <w:color w:val="005EB8" w:themeColor="accent1"/>
                                      <w:sz w:val="16"/>
                                      <w:szCs w:val="16"/>
                                    </w:rPr>
                                    <w:br/>
                                    <w:t>All Rights Reserved</w:t>
                                  </w:r>
                                </w:p>
                                <w:p w14:paraId="35C50B5D" w14:textId="77777777" w:rsidR="002028E2" w:rsidRPr="00511E61" w:rsidRDefault="002028E2" w:rsidP="00A86243">
                                  <w:pPr>
                                    <w:rPr>
                                      <w:color w:val="005EB8" w:themeColor="accent1"/>
                                      <w:sz w:val="16"/>
                                      <w:szCs w:val="16"/>
                                      <w:lang w:val="fr-FR"/>
                                    </w:rPr>
                                  </w:pPr>
                                  <w:r w:rsidRPr="00511E61">
                                    <w:rPr>
                                      <w:color w:val="005EB8" w:themeColor="accent1"/>
                                      <w:sz w:val="16"/>
                                      <w:szCs w:val="16"/>
                                      <w:lang w:val="fr-FR"/>
                                    </w:rPr>
                                    <w:t>Amadeus sas</w:t>
                                  </w:r>
                                  <w:r w:rsidRPr="00511E61">
                                    <w:rPr>
                                      <w:color w:val="005EB8" w:themeColor="accent1"/>
                                      <w:sz w:val="16"/>
                                      <w:szCs w:val="16"/>
                                      <w:lang w:val="fr-FR"/>
                                    </w:rPr>
                                    <w:br/>
                                    <w:t>485, Route du Pin Montard – Les Bouillides</w:t>
                                  </w:r>
                                  <w:r w:rsidRPr="00511E61">
                                    <w:rPr>
                                      <w:color w:val="005EB8" w:themeColor="accent1"/>
                                      <w:sz w:val="16"/>
                                      <w:szCs w:val="16"/>
                                      <w:lang w:val="fr-FR"/>
                                    </w:rPr>
                                    <w:br/>
                                    <w:t>B.P. 69</w:t>
                                  </w:r>
                                  <w:r w:rsidRPr="00511E61">
                                    <w:rPr>
                                      <w:color w:val="005EB8" w:themeColor="accent1"/>
                                      <w:sz w:val="16"/>
                                      <w:szCs w:val="16"/>
                                      <w:lang w:val="fr-FR"/>
                                    </w:rPr>
                                    <w:br/>
                                    <w:t>06902 Sophia Antipolis CEDEX</w:t>
                                  </w:r>
                                  <w:r w:rsidRPr="00511E61">
                                    <w:rPr>
                                      <w:color w:val="005EB8" w:themeColor="accent1"/>
                                      <w:sz w:val="16"/>
                                      <w:szCs w:val="16"/>
                                      <w:lang w:val="fr-FR"/>
                                    </w:rPr>
                                    <w:br/>
                                    <w:t>France</w:t>
                                  </w:r>
                                </w:p>
                                <w:p w14:paraId="35C50B5E" w14:textId="77777777" w:rsidR="002028E2" w:rsidRPr="00A86243" w:rsidRDefault="002028E2" w:rsidP="00A86243">
                                  <w:pPr>
                                    <w:rPr>
                                      <w:color w:val="005EB8" w:themeColor="accent1"/>
                                      <w:sz w:val="16"/>
                                      <w:szCs w:val="16"/>
                                    </w:rPr>
                                  </w:pPr>
                                  <w:r w:rsidRPr="00A86243">
                                    <w:rPr>
                                      <w:color w:val="005EB8" w:themeColor="accent1"/>
                                      <w:sz w:val="16"/>
                                      <w:szCs w:val="16"/>
                                    </w:rPr>
                                    <w:t>Amadeus Confidential Information</w:t>
                                  </w:r>
                                  <w:r>
                                    <w:rPr>
                                      <w:color w:val="005EB8" w:themeColor="accent1"/>
                                      <w:sz w:val="16"/>
                                      <w:szCs w:val="16"/>
                                    </w:rPr>
                                    <w:br/>
                                  </w:r>
                                  <w:r w:rsidRPr="00A86243">
                                    <w:rPr>
                                      <w:color w:val="005EB8" w:themeColor="accent1"/>
                                      <w:sz w:val="16"/>
                                      <w:szCs w:val="16"/>
                                    </w:rPr>
                                    <w:t>Unauthorised use and disclosure strictly forbidden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50B3B" id="_x0000_t202" coordsize="21600,21600" o:spt="202" path="m,l,21600r21600,l21600,xe">
                      <v:stroke joinstyle="miter"/>
                      <v:path gradientshapeok="t" o:connecttype="rect"/>
                    </v:shapetype>
                    <v:shape id="Text Box 14" o:spid="_x0000_s1026" type="#_x0000_t202" style="position:absolute;left:0;text-align:left;margin-left:280.45pt;margin-top:171.9pt;width:194.5pt;height:173.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" stroked="f" strokeweight=".5pt">
                      <v:textbox>
                        <w:txbxContent>
                          <w:p w14:paraId="35C50B5C" w14:textId="77777777" w:rsidR="002028E2" w:rsidRPr="00A86243" w:rsidRDefault="002028E2" w:rsidP="00A86243">
                            <w:pPr>
                              <w:rPr>
                                <w:color w:val="005EB8" w:themeColor="accent1"/>
                                <w:sz w:val="16"/>
                                <w:szCs w:val="16"/>
                              </w:rPr>
                            </w:pPr>
                            <w:r w:rsidRPr="00A86243">
                              <w:rPr>
                                <w:color w:val="005EB8" w:themeColor="accent1"/>
                                <w:sz w:val="16"/>
                                <w:szCs w:val="16"/>
                              </w:rPr>
                              <w:t>© 2005 – 2014 Amadeus IT Group SA.</w:t>
                            </w:r>
                            <w:r w:rsidRPr="00A86243">
                              <w:rPr>
                                <w:color w:val="005EB8" w:themeColor="accent1"/>
                                <w:sz w:val="16"/>
                                <w:szCs w:val="16"/>
                              </w:rPr>
                              <w:br/>
                              <w:t>All Rights Reserved</w:t>
                            </w:r>
                          </w:p>
                          <w:p w14:paraId="35C50B5D" w14:textId="77777777" w:rsidR="002028E2" w:rsidRPr="00511E61" w:rsidRDefault="002028E2" w:rsidP="00A86243">
                            <w:pPr>
                              <w:rPr>
                                <w:color w:val="005EB8" w:themeColor="accent1"/>
                                <w:sz w:val="16"/>
                                <w:szCs w:val="16"/>
                                <w:lang w:val="fr-FR"/>
                              </w:rPr>
                            </w:pPr>
                            <w:r w:rsidRPr="00511E61">
                              <w:rPr>
                                <w:color w:val="005EB8" w:themeColor="accent1"/>
                                <w:sz w:val="16"/>
                                <w:szCs w:val="16"/>
                                <w:lang w:val="fr-FR"/>
                              </w:rPr>
                              <w:t>Amadeus sas</w:t>
                            </w:r>
                            <w:r w:rsidRPr="00511E61">
                              <w:rPr>
                                <w:color w:val="005EB8" w:themeColor="accent1"/>
                                <w:sz w:val="16"/>
                                <w:szCs w:val="16"/>
                                <w:lang w:val="fr-FR"/>
                              </w:rPr>
                              <w:br/>
                              <w:t>485, Route du Pin Montard – Les Bouillides</w:t>
                            </w:r>
                            <w:r w:rsidRPr="00511E61">
                              <w:rPr>
                                <w:color w:val="005EB8" w:themeColor="accent1"/>
                                <w:sz w:val="16"/>
                                <w:szCs w:val="16"/>
                                <w:lang w:val="fr-FR"/>
                              </w:rPr>
                              <w:br/>
                              <w:t>B.P. 69</w:t>
                            </w:r>
                            <w:r w:rsidRPr="00511E61">
                              <w:rPr>
                                <w:color w:val="005EB8" w:themeColor="accent1"/>
                                <w:sz w:val="16"/>
                                <w:szCs w:val="16"/>
                                <w:lang w:val="fr-FR"/>
                              </w:rPr>
                              <w:br/>
                              <w:t>06902 Sophia Antipolis CEDEX</w:t>
                            </w:r>
                            <w:r w:rsidRPr="00511E61">
                              <w:rPr>
                                <w:color w:val="005EB8" w:themeColor="accent1"/>
                                <w:sz w:val="16"/>
                                <w:szCs w:val="16"/>
                                <w:lang w:val="fr-FR"/>
                              </w:rPr>
                              <w:br/>
                              <w:t>France</w:t>
                            </w:r>
                          </w:p>
                          <w:p w14:paraId="35C50B5E" w14:textId="77777777" w:rsidR="002028E2" w:rsidRPr="00A86243" w:rsidRDefault="002028E2" w:rsidP="00A86243">
                            <w:pPr>
                              <w:rPr>
                                <w:color w:val="005EB8" w:themeColor="accent1"/>
                                <w:sz w:val="16"/>
                                <w:szCs w:val="16"/>
                              </w:rPr>
                            </w:pPr>
                            <w:r w:rsidRPr="00A86243">
                              <w:rPr>
                                <w:color w:val="005EB8" w:themeColor="accent1"/>
                                <w:sz w:val="16"/>
                                <w:szCs w:val="16"/>
                              </w:rPr>
                              <w:t>Amadeus Confidential Information</w:t>
                            </w:r>
                            <w:r>
                              <w:rPr>
                                <w:color w:val="005EB8" w:themeColor="accent1"/>
                                <w:sz w:val="16"/>
                                <w:szCs w:val="16"/>
                              </w:rPr>
                              <w:br/>
                            </w:r>
                            <w:r w:rsidRPr="00A86243">
                              <w:rPr>
                                <w:color w:val="005EB8" w:themeColor="accent1"/>
                                <w:sz w:val="16"/>
                                <w:szCs w:val="16"/>
                              </w:rPr>
                              <w:t>Unauthorised use and disclosure strictly forbidden</w:t>
                            </w:r>
                          </w:p>
                        </w:txbxContent>
                      </v:textbox>
                    </v:shape>
                  </w:pict>
                </mc:Fallback>
              </mc:AlternateContent>
            </w:r>
          </w:p>
        </w:tc>
        <w:tc>
          <w:tcPr>
            <w:tcW w:w="3686" w:type="dxa"/>
            <w:tcBorders>
              <w:top w:val="single" w:sz="4" w:space="0" w:color="005EB8" w:themeColor="accent1"/>
            </w:tcBorders>
          </w:tcPr>
          <w:p w14:paraId="35C50AB7" w14:textId="3996F4B0" w:rsidR="00635CA1" w:rsidRPr="008C273B" w:rsidRDefault="007D68F1" w:rsidP="00EE55AA">
            <w:pPr>
              <w:pStyle w:val="Subheading"/>
              <w:jc w:val="both"/>
            </w:pPr>
            <w:r>
              <w:t>Internet Booking Engine with Master Pricer</w:t>
            </w:r>
          </w:p>
          <w:p w14:paraId="35C50AB9" w14:textId="7861000E" w:rsidR="00A86243" w:rsidRPr="008C273B" w:rsidRDefault="00A86243">
            <w:pPr>
              <w:pStyle w:val="Subheading"/>
              <w:jc w:val="both"/>
            </w:pPr>
            <w:r w:rsidRPr="008C273B">
              <w:rPr>
                <w:szCs w:val="20"/>
              </w:rPr>
              <w:t xml:space="preserve">Version </w:t>
            </w:r>
            <w:r w:rsidR="000F3A96">
              <w:rPr>
                <w:szCs w:val="20"/>
              </w:rPr>
              <w:t>1.2 (</w:t>
            </w:r>
            <w:r w:rsidR="00805816">
              <w:t>29 Dec 2015</w:t>
            </w:r>
            <w:r w:rsidR="000F3A96">
              <w:rPr>
                <w:szCs w:val="20"/>
              </w:rPr>
              <w:t>)</w:t>
            </w:r>
          </w:p>
        </w:tc>
      </w:tr>
    </w:tbl>
    <w:p w14:paraId="35C50ABB" w14:textId="77777777" w:rsidR="00A86243" w:rsidRPr="008C273B" w:rsidRDefault="00A86243" w:rsidP="00A45052">
      <w:pPr>
        <w:jc w:val="both"/>
      </w:pPr>
    </w:p>
    <w:p w14:paraId="35C50ABC" w14:textId="77777777" w:rsidR="00A86243" w:rsidRPr="008C273B" w:rsidRDefault="00A86243" w:rsidP="00A45052">
      <w:pPr>
        <w:jc w:val="both"/>
      </w:pPr>
    </w:p>
    <w:p w14:paraId="35C50ABD" w14:textId="77777777" w:rsidR="00A86243" w:rsidRPr="008C273B" w:rsidRDefault="00A86243" w:rsidP="00A45052">
      <w:pPr>
        <w:jc w:val="both"/>
      </w:pPr>
    </w:p>
    <w:p w14:paraId="35C50ABE" w14:textId="77777777" w:rsidR="00A86243" w:rsidRPr="008C273B" w:rsidRDefault="00A86243" w:rsidP="00A45052">
      <w:pPr>
        <w:jc w:val="both"/>
      </w:pPr>
    </w:p>
    <w:p w14:paraId="35C50ABF" w14:textId="77777777" w:rsidR="00A86243" w:rsidRPr="008C273B" w:rsidRDefault="00A86243" w:rsidP="00A45052">
      <w:pPr>
        <w:jc w:val="both"/>
        <w:sectPr w:rsidR="00A86243" w:rsidRPr="008C273B" w:rsidSect="006A7AFB">
          <w:headerReference w:type="default" r:id="rId12"/>
          <w:footerReference w:type="default" r:id="rId13"/>
          <w:pgSz w:w="11906" w:h="16838" w:code="9"/>
          <w:pgMar w:top="2126" w:right="1440" w:bottom="1440" w:left="1440" w:header="567" w:footer="0" w:gutter="0"/>
          <w:pgBorders w:offsetFrom="page">
            <w:top w:val="single" w:sz="24" w:space="24" w:color="FFFFFF"/>
            <w:left w:val="single" w:sz="24" w:space="24" w:color="FFFFFF"/>
            <w:bottom w:val="single" w:sz="24" w:space="24" w:color="FFFFFF"/>
            <w:right w:val="single" w:sz="24" w:space="24" w:color="FFFFFF"/>
          </w:pgBorders>
          <w:pgNumType w:start="1"/>
          <w:cols w:space="708"/>
          <w:docGrid w:linePitch="360"/>
        </w:sectPr>
      </w:pPr>
    </w:p>
    <w:p w14:paraId="35C50AC0" w14:textId="77777777" w:rsidR="00D550A3" w:rsidRPr="008C273B" w:rsidRDefault="00D550A3" w:rsidP="00A45052">
      <w:pPr>
        <w:jc w:val="both"/>
      </w:pPr>
    </w:p>
    <w:p w14:paraId="7A663814" w14:textId="77777777" w:rsidR="00AD6F41" w:rsidRDefault="00AD6F41" w:rsidP="00A45052">
      <w:pPr>
        <w:jc w:val="both"/>
      </w:pPr>
    </w:p>
    <w:p w14:paraId="3E823DFE" w14:textId="77777777" w:rsidR="00AD6F41" w:rsidRDefault="00AD6F41" w:rsidP="00A45052">
      <w:pPr>
        <w:jc w:val="both"/>
      </w:pPr>
    </w:p>
    <w:p w14:paraId="25911450" w14:textId="77777777" w:rsidR="00AD6F41" w:rsidRDefault="00AD6F41" w:rsidP="00A45052">
      <w:pPr>
        <w:jc w:val="both"/>
      </w:pPr>
    </w:p>
    <w:p w14:paraId="35C50AC1" w14:textId="77777777" w:rsidR="00D550A3" w:rsidRPr="008C273B" w:rsidRDefault="00A4400A" w:rsidP="00A45052">
      <w:pPr>
        <w:jc w:val="both"/>
      </w:pPr>
      <w:r w:rsidRPr="008C273B">
        <w:rPr>
          <w:noProof/>
          <w:lang w:val="en-IE" w:eastAsia="en-IE" w:bidi="ar-SA"/>
        </w:rPr>
        <mc:AlternateContent>
          <mc:Choice Requires="wps">
            <w:drawing>
              <wp:anchor distT="180340" distB="0" distL="114300" distR="114300" simplePos="0" relativeHeight="251650048" behindDoc="0" locked="1" layoutInCell="1" allowOverlap="1" wp14:anchorId="35C50B3D" wp14:editId="0D32A057">
                <wp:simplePos x="0" y="0"/>
                <wp:positionH relativeFrom="margin">
                  <wp:posOffset>-380365</wp:posOffset>
                </wp:positionH>
                <wp:positionV relativeFrom="margin">
                  <wp:posOffset>6339205</wp:posOffset>
                </wp:positionV>
                <wp:extent cx="6629400" cy="1962150"/>
                <wp:effectExtent l="0" t="0" r="0" b="0"/>
                <wp:wrapNone/>
                <wp:docPr id="2" name="Text Box 2"/>
                <wp:cNvGraphicFramePr/>
                <a:graphic xmlns:a="http://schemas.openxmlformats.org/drawingml/2006/main">
                  <a:graphicData uri="http://schemas.microsoft.com/office/word/2010/wordprocessingShape">
                    <wps:wsp>
                      <wps:cNvSpPr txBox="1"/>
                      <wps:spPr>
                        <a:xfrm>
                          <a:off x="0" y="0"/>
                          <a:ext cx="6629400" cy="196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single" w:sz="4" w:space="0" w:color="D7D2CB" w:themeColor="background2"/>
                                <w:left w:val="single" w:sz="4" w:space="0" w:color="D7D2CB" w:themeColor="background2"/>
                                <w:bottom w:val="single" w:sz="4" w:space="0" w:color="D7D2CB" w:themeColor="background2"/>
                                <w:right w:val="single" w:sz="4" w:space="0" w:color="D7D2CB" w:themeColor="background2"/>
                                <w:insideH w:val="single" w:sz="4" w:space="0" w:color="D7D2CB" w:themeColor="background2"/>
                                <w:insideV w:val="single" w:sz="4" w:space="0" w:color="D7D2CB" w:themeColor="background2"/>
                              </w:tblBorders>
                              <w:tblLayout w:type="fixed"/>
                              <w:tblCellMar>
                                <w:left w:w="0" w:type="dxa"/>
                                <w:right w:w="0" w:type="dxa"/>
                              </w:tblCellMar>
                              <w:tblLook w:val="04A0" w:firstRow="1" w:lastRow="0" w:firstColumn="1" w:lastColumn="0" w:noHBand="0" w:noVBand="1"/>
                            </w:tblPr>
                            <w:tblGrid>
                              <w:gridCol w:w="1979"/>
                              <w:gridCol w:w="2099"/>
                              <w:gridCol w:w="2100"/>
                              <w:gridCol w:w="2044"/>
                              <w:gridCol w:w="2044"/>
                            </w:tblGrid>
                            <w:tr w:rsidR="002028E2" w:rsidRPr="00135740" w14:paraId="35C50B60" w14:textId="77777777" w:rsidTr="009402C5">
                              <w:tc>
                                <w:tcPr>
                                  <w:tcW w:w="10266" w:type="dxa"/>
                                  <w:gridSpan w:val="5"/>
                                </w:tcPr>
                                <w:p w14:paraId="35C50B5F" w14:textId="77777777" w:rsidR="002028E2" w:rsidRPr="00135740" w:rsidRDefault="002028E2" w:rsidP="00A151F3">
                                  <w:pPr>
                                    <w:pStyle w:val="Table-HeadingBlack"/>
                                  </w:pPr>
                                  <w:r w:rsidRPr="00135740">
                                    <w:t>Document control</w:t>
                                  </w:r>
                                </w:p>
                              </w:tc>
                            </w:tr>
                            <w:tr w:rsidR="002028E2" w:rsidRPr="00135740" w14:paraId="35C50B63" w14:textId="77777777" w:rsidTr="00702B3B">
                              <w:tc>
                                <w:tcPr>
                                  <w:tcW w:w="1979" w:type="dxa"/>
                                </w:tcPr>
                                <w:p w14:paraId="35C50B61" w14:textId="77777777" w:rsidR="002028E2" w:rsidRPr="00135740" w:rsidRDefault="002028E2" w:rsidP="00A151F3">
                                  <w:pPr>
                                    <w:pStyle w:val="Table-HeadingBlack"/>
                                  </w:pPr>
                                  <w:r w:rsidRPr="00135740">
                                    <w:t>Security level</w:t>
                                  </w:r>
                                </w:p>
                              </w:tc>
                              <w:tc>
                                <w:tcPr>
                                  <w:tcW w:w="8287" w:type="dxa"/>
                                  <w:gridSpan w:val="4"/>
                                </w:tcPr>
                                <w:p w14:paraId="35C50B62" w14:textId="77777777" w:rsidR="002028E2" w:rsidRPr="00135740" w:rsidRDefault="002028E2" w:rsidP="00A151F3">
                                  <w:pPr>
                                    <w:pStyle w:val="Table"/>
                                  </w:pPr>
                                  <w:r>
                                    <w:t>Restricted</w:t>
                                  </w:r>
                                </w:p>
                              </w:tc>
                            </w:tr>
                            <w:tr w:rsidR="002028E2" w:rsidRPr="00135740" w14:paraId="35C50B66" w14:textId="77777777" w:rsidTr="00702B3B">
                              <w:tc>
                                <w:tcPr>
                                  <w:tcW w:w="1979" w:type="dxa"/>
                                </w:tcPr>
                                <w:p w14:paraId="35C50B64" w14:textId="77777777" w:rsidR="002028E2" w:rsidRPr="00135740" w:rsidRDefault="002028E2" w:rsidP="00A151F3">
                                  <w:pPr>
                                    <w:pStyle w:val="Table-HeadingBlack"/>
                                  </w:pPr>
                                  <w:r w:rsidRPr="00135740">
                                    <w:t>Company</w:t>
                                  </w:r>
                                </w:p>
                              </w:tc>
                              <w:tc>
                                <w:tcPr>
                                  <w:tcW w:w="8287" w:type="dxa"/>
                                  <w:gridSpan w:val="4"/>
                                </w:tcPr>
                                <w:p w14:paraId="35C50B65" w14:textId="77777777" w:rsidR="002028E2" w:rsidRPr="00135740" w:rsidRDefault="002028E2" w:rsidP="00A151F3">
                                  <w:pPr>
                                    <w:pStyle w:val="Table"/>
                                  </w:pPr>
                                  <w:r w:rsidRPr="00135740">
                                    <w:t>Amadeus IT Group SA</w:t>
                                  </w:r>
                                </w:p>
                              </w:tc>
                            </w:tr>
                            <w:tr w:rsidR="002028E2" w:rsidRPr="00135740" w14:paraId="35C50B69" w14:textId="77777777" w:rsidTr="00702B3B">
                              <w:tc>
                                <w:tcPr>
                                  <w:tcW w:w="1979" w:type="dxa"/>
                                </w:tcPr>
                                <w:p w14:paraId="35C50B67" w14:textId="77777777" w:rsidR="002028E2" w:rsidRPr="00135740" w:rsidRDefault="002028E2" w:rsidP="00A151F3">
                                  <w:pPr>
                                    <w:pStyle w:val="Table-HeadingBlack"/>
                                  </w:pPr>
                                  <w:r w:rsidRPr="00135740">
                                    <w:t>Department</w:t>
                                  </w:r>
                                </w:p>
                              </w:tc>
                              <w:tc>
                                <w:tcPr>
                                  <w:tcW w:w="8287" w:type="dxa"/>
                                  <w:gridSpan w:val="4"/>
                                </w:tcPr>
                                <w:p w14:paraId="35C50B68" w14:textId="77777777" w:rsidR="002028E2" w:rsidRPr="00135740" w:rsidRDefault="002028E2" w:rsidP="00A151F3">
                                  <w:pPr>
                                    <w:pStyle w:val="Table"/>
                                  </w:pPr>
                                  <w:r>
                                    <w:t>Web Services Deployment and Governance</w:t>
                                  </w:r>
                                  <w:r w:rsidRPr="00135740">
                                    <w:t xml:space="preserve"> </w:t>
                                  </w:r>
                                </w:p>
                              </w:tc>
                            </w:tr>
                            <w:tr w:rsidR="002028E2" w:rsidRPr="00135740" w14:paraId="35C50B6C" w14:textId="77777777" w:rsidTr="00702B3B">
                              <w:tc>
                                <w:tcPr>
                                  <w:tcW w:w="1979" w:type="dxa"/>
                                </w:tcPr>
                                <w:p w14:paraId="35C50B6A" w14:textId="77777777" w:rsidR="002028E2" w:rsidRPr="00135740" w:rsidRDefault="002028E2" w:rsidP="00A151F3">
                                  <w:pPr>
                                    <w:pStyle w:val="Table-HeadingBlack"/>
                                  </w:pPr>
                                  <w:r w:rsidRPr="00135740">
                                    <w:t>Author</w:t>
                                  </w:r>
                                </w:p>
                              </w:tc>
                              <w:tc>
                                <w:tcPr>
                                  <w:tcW w:w="8287" w:type="dxa"/>
                                  <w:gridSpan w:val="4"/>
                                </w:tcPr>
                                <w:p w14:paraId="35C50B6B" w14:textId="184C2DCE" w:rsidR="002028E2" w:rsidRPr="00135740" w:rsidRDefault="002028E2" w:rsidP="00A151F3">
                                  <w:pPr>
                                    <w:pStyle w:val="Table"/>
                                  </w:pPr>
                                  <w:r>
                                    <w:t>Sireethorn Limpanaset</w:t>
                                  </w:r>
                                </w:p>
                              </w:tc>
                            </w:tr>
                            <w:tr w:rsidR="002028E2" w:rsidRPr="00135740" w14:paraId="35C50B71" w14:textId="77777777" w:rsidTr="004D5F7D">
                              <w:tc>
                                <w:tcPr>
                                  <w:tcW w:w="1979" w:type="dxa"/>
                                </w:tcPr>
                                <w:p w14:paraId="35C50B6D" w14:textId="77777777" w:rsidR="002028E2" w:rsidRPr="00135740" w:rsidRDefault="002028E2" w:rsidP="00A151F3">
                                  <w:pPr>
                                    <w:pStyle w:val="Table-HeadingBlack"/>
                                  </w:pPr>
                                  <w:r w:rsidRPr="00135740">
                                    <w:t>Reviewed by</w:t>
                                  </w:r>
                                </w:p>
                              </w:tc>
                              <w:tc>
                                <w:tcPr>
                                  <w:tcW w:w="4199" w:type="dxa"/>
                                  <w:gridSpan w:val="2"/>
                                </w:tcPr>
                                <w:p w14:paraId="35C50B6E" w14:textId="0DB4340D" w:rsidR="002028E2" w:rsidRPr="00135740" w:rsidRDefault="002028E2" w:rsidP="00A151F3">
                                  <w:pPr>
                                    <w:pStyle w:val="Table"/>
                                  </w:pPr>
                                  <w:r w:rsidRPr="00135740">
                                    <w:fldChar w:fldCharType="begin"/>
                                  </w:r>
                                  <w:r w:rsidRPr="00135740">
                                    <w:instrText xml:space="preserve"> MACROBUTTON NoName [Name]</w:instrText>
                                  </w:r>
                                  <w:r w:rsidRPr="00135740">
                                    <w:fldChar w:fldCharType="end"/>
                                  </w:r>
                                  <w:r>
                                    <w:t xml:space="preserve"> Dylan White</w:t>
                                  </w:r>
                                </w:p>
                              </w:tc>
                              <w:tc>
                                <w:tcPr>
                                  <w:tcW w:w="2044" w:type="dxa"/>
                                </w:tcPr>
                                <w:p w14:paraId="35C50B6F" w14:textId="77777777" w:rsidR="002028E2" w:rsidRPr="00135740" w:rsidRDefault="002028E2" w:rsidP="00A151F3">
                                  <w:pPr>
                                    <w:pStyle w:val="Table-HeadingBlack"/>
                                  </w:pPr>
                                  <w:r w:rsidRPr="00135740">
                                    <w:t>Date</w:t>
                                  </w:r>
                                </w:p>
                              </w:tc>
                              <w:tc>
                                <w:tcPr>
                                  <w:tcW w:w="2044" w:type="dxa"/>
                                </w:tcPr>
                                <w:p w14:paraId="35C50B70" w14:textId="77777777" w:rsidR="002028E2" w:rsidRPr="00135740" w:rsidRDefault="002028E2" w:rsidP="00A151F3">
                                  <w:pPr>
                                    <w:pStyle w:val="Table"/>
                                  </w:pPr>
                                  <w:r w:rsidRPr="00135740">
                                    <w:fldChar w:fldCharType="begin"/>
                                  </w:r>
                                  <w:r w:rsidRPr="00135740">
                                    <w:instrText xml:space="preserve"> MACROBUTTON NoName [dd/mm/yyyy]</w:instrText>
                                  </w:r>
                                  <w:r w:rsidRPr="00135740">
                                    <w:fldChar w:fldCharType="end"/>
                                  </w:r>
                                </w:p>
                              </w:tc>
                            </w:tr>
                            <w:tr w:rsidR="002028E2" w:rsidRPr="00135740" w14:paraId="35C50B76" w14:textId="77777777" w:rsidTr="004D5F7D">
                              <w:tc>
                                <w:tcPr>
                                  <w:tcW w:w="1979" w:type="dxa"/>
                                </w:tcPr>
                                <w:p w14:paraId="35C50B72" w14:textId="77777777" w:rsidR="002028E2" w:rsidRPr="00135740" w:rsidRDefault="002028E2" w:rsidP="00A151F3">
                                  <w:pPr>
                                    <w:pStyle w:val="Table-HeadingBlack"/>
                                  </w:pPr>
                                  <w:r w:rsidRPr="00135740">
                                    <w:t>Approved by</w:t>
                                  </w:r>
                                </w:p>
                              </w:tc>
                              <w:tc>
                                <w:tcPr>
                                  <w:tcW w:w="4199" w:type="dxa"/>
                                  <w:gridSpan w:val="2"/>
                                </w:tcPr>
                                <w:p w14:paraId="35C50B73" w14:textId="77777777" w:rsidR="002028E2" w:rsidRPr="00135740" w:rsidRDefault="002028E2" w:rsidP="00A151F3">
                                  <w:pPr>
                                    <w:pStyle w:val="Table"/>
                                  </w:pPr>
                                  <w:r w:rsidRPr="00135740">
                                    <w:fldChar w:fldCharType="begin"/>
                                  </w:r>
                                  <w:r w:rsidRPr="00135740">
                                    <w:instrText xml:space="preserve"> MACROBUTTON NoName [Name]</w:instrText>
                                  </w:r>
                                  <w:r w:rsidRPr="00135740">
                                    <w:fldChar w:fldCharType="end"/>
                                  </w:r>
                                </w:p>
                              </w:tc>
                              <w:tc>
                                <w:tcPr>
                                  <w:tcW w:w="2044" w:type="dxa"/>
                                </w:tcPr>
                                <w:p w14:paraId="35C50B74" w14:textId="77777777" w:rsidR="002028E2" w:rsidRPr="00135740" w:rsidRDefault="002028E2" w:rsidP="00A151F3">
                                  <w:pPr>
                                    <w:pStyle w:val="Table-HeadingBlack"/>
                                  </w:pPr>
                                  <w:r w:rsidRPr="00135740">
                                    <w:t>Date</w:t>
                                  </w:r>
                                </w:p>
                              </w:tc>
                              <w:tc>
                                <w:tcPr>
                                  <w:tcW w:w="2044" w:type="dxa"/>
                                </w:tcPr>
                                <w:p w14:paraId="35C50B75" w14:textId="77777777" w:rsidR="002028E2" w:rsidRPr="00135740" w:rsidRDefault="002028E2" w:rsidP="00A151F3">
                                  <w:pPr>
                                    <w:pStyle w:val="Table"/>
                                  </w:pPr>
                                  <w:r w:rsidRPr="00135740">
                                    <w:fldChar w:fldCharType="begin"/>
                                  </w:r>
                                  <w:r w:rsidRPr="00135740">
                                    <w:instrText xml:space="preserve"> MACROBUTTON NoName [dd/mm/yyyy]</w:instrText>
                                  </w:r>
                                  <w:r w:rsidRPr="00135740">
                                    <w:fldChar w:fldCharType="end"/>
                                  </w:r>
                                </w:p>
                              </w:tc>
                            </w:tr>
                            <w:tr w:rsidR="002028E2" w:rsidRPr="00135740" w14:paraId="35C50B7C" w14:textId="77777777" w:rsidTr="009402C5">
                              <w:tc>
                                <w:tcPr>
                                  <w:tcW w:w="1979" w:type="dxa"/>
                                </w:tcPr>
                                <w:p w14:paraId="35C50B77" w14:textId="77777777" w:rsidR="002028E2" w:rsidRPr="00135740" w:rsidRDefault="002028E2" w:rsidP="00A151F3">
                                  <w:pPr>
                                    <w:pStyle w:val="Table-HeadingBlack"/>
                                  </w:pPr>
                                  <w:r w:rsidRPr="00135740">
                                    <w:t>Version</w:t>
                                  </w:r>
                                </w:p>
                              </w:tc>
                              <w:tc>
                                <w:tcPr>
                                  <w:tcW w:w="2099" w:type="dxa"/>
                                </w:tcPr>
                                <w:p w14:paraId="35C50B78" w14:textId="77777777" w:rsidR="002028E2" w:rsidRPr="00135740" w:rsidRDefault="002028E2" w:rsidP="00A151F3">
                                  <w:pPr>
                                    <w:pStyle w:val="Table-HeadingBlack"/>
                                  </w:pPr>
                                  <w:r w:rsidRPr="00135740">
                                    <w:t>Date</w:t>
                                  </w:r>
                                </w:p>
                              </w:tc>
                              <w:tc>
                                <w:tcPr>
                                  <w:tcW w:w="2100" w:type="dxa"/>
                                </w:tcPr>
                                <w:p w14:paraId="35C50B79" w14:textId="77777777" w:rsidR="002028E2" w:rsidRPr="00135740" w:rsidRDefault="002028E2" w:rsidP="00A151F3">
                                  <w:pPr>
                                    <w:pStyle w:val="Table-HeadingBlack"/>
                                  </w:pPr>
                                  <w:r w:rsidRPr="00135740">
                                    <w:t>Change</w:t>
                                  </w:r>
                                </w:p>
                              </w:tc>
                              <w:tc>
                                <w:tcPr>
                                  <w:tcW w:w="2044" w:type="dxa"/>
                                </w:tcPr>
                                <w:p w14:paraId="35C50B7A" w14:textId="77777777" w:rsidR="002028E2" w:rsidRPr="00135740" w:rsidRDefault="002028E2" w:rsidP="00A151F3">
                                  <w:pPr>
                                    <w:pStyle w:val="Table-HeadingBlack"/>
                                  </w:pPr>
                                  <w:r w:rsidRPr="00135740">
                                    <w:t>Comment</w:t>
                                  </w:r>
                                </w:p>
                              </w:tc>
                              <w:tc>
                                <w:tcPr>
                                  <w:tcW w:w="2044" w:type="dxa"/>
                                </w:tcPr>
                                <w:p w14:paraId="35C50B7B" w14:textId="77777777" w:rsidR="002028E2" w:rsidRPr="00135740" w:rsidRDefault="002028E2" w:rsidP="00A151F3">
                                  <w:pPr>
                                    <w:pStyle w:val="Table-HeadingBlack"/>
                                  </w:pPr>
                                  <w:r w:rsidRPr="00135740">
                                    <w:t>By</w:t>
                                  </w:r>
                                </w:p>
                              </w:tc>
                            </w:tr>
                            <w:tr w:rsidR="002028E2" w:rsidRPr="00135740" w14:paraId="35C50B82" w14:textId="77777777" w:rsidTr="009402C5">
                              <w:tc>
                                <w:tcPr>
                                  <w:tcW w:w="1979" w:type="dxa"/>
                                </w:tcPr>
                                <w:p w14:paraId="35C50B7D" w14:textId="224FDFE7" w:rsidR="002028E2" w:rsidRPr="00135740" w:rsidRDefault="002028E2" w:rsidP="00010400">
                                  <w:pPr>
                                    <w:pStyle w:val="Table"/>
                                  </w:pPr>
                                </w:p>
                              </w:tc>
                              <w:tc>
                                <w:tcPr>
                                  <w:tcW w:w="2099" w:type="dxa"/>
                                </w:tcPr>
                                <w:p w14:paraId="35C50B7E" w14:textId="5841CF79" w:rsidR="002028E2" w:rsidRPr="00135740" w:rsidRDefault="002028E2" w:rsidP="0003372E">
                                  <w:pPr>
                                    <w:pStyle w:val="Table"/>
                                  </w:pPr>
                                  <w:r>
                                    <w:t>28 Oct 2014</w:t>
                                  </w:r>
                                </w:p>
                              </w:tc>
                              <w:tc>
                                <w:tcPr>
                                  <w:tcW w:w="2100" w:type="dxa"/>
                                </w:tcPr>
                                <w:p w14:paraId="35C50B7F" w14:textId="77777777" w:rsidR="002028E2" w:rsidRPr="00135740" w:rsidRDefault="002028E2" w:rsidP="00A151F3">
                                  <w:pPr>
                                    <w:pStyle w:val="Table"/>
                                  </w:pPr>
                                  <w:r>
                                    <w:t>Document Creation</w:t>
                                  </w:r>
                                </w:p>
                              </w:tc>
                              <w:tc>
                                <w:tcPr>
                                  <w:tcW w:w="2044" w:type="dxa"/>
                                </w:tcPr>
                                <w:p w14:paraId="35C50B80" w14:textId="03F22A59" w:rsidR="002028E2" w:rsidRPr="00135740" w:rsidRDefault="002028E2" w:rsidP="00A151F3">
                                  <w:pPr>
                                    <w:pStyle w:val="Table"/>
                                  </w:pPr>
                                  <w:r>
                                    <w:t>Draft version</w:t>
                                  </w:r>
                                </w:p>
                              </w:tc>
                              <w:tc>
                                <w:tcPr>
                                  <w:tcW w:w="2044" w:type="dxa"/>
                                </w:tcPr>
                                <w:p w14:paraId="35C50B81" w14:textId="6138FD30" w:rsidR="002028E2" w:rsidRPr="00135740" w:rsidRDefault="002028E2" w:rsidP="00A151F3">
                                  <w:pPr>
                                    <w:pStyle w:val="Table"/>
                                  </w:pPr>
                                  <w:r>
                                    <w:t>Sireethorn L.</w:t>
                                  </w:r>
                                </w:p>
                              </w:tc>
                            </w:tr>
                            <w:tr w:rsidR="002028E2" w:rsidRPr="00135740" w14:paraId="056112B8" w14:textId="77777777" w:rsidTr="009402C5">
                              <w:tc>
                                <w:tcPr>
                                  <w:tcW w:w="1979" w:type="dxa"/>
                                </w:tcPr>
                                <w:p w14:paraId="1F726752" w14:textId="7817DEED" w:rsidR="002028E2" w:rsidRDefault="002028E2" w:rsidP="00A151F3">
                                  <w:pPr>
                                    <w:pStyle w:val="Table"/>
                                  </w:pPr>
                                  <w:r>
                                    <w:t>1.1</w:t>
                                  </w:r>
                                </w:p>
                              </w:tc>
                              <w:tc>
                                <w:tcPr>
                                  <w:tcW w:w="2099" w:type="dxa"/>
                                </w:tcPr>
                                <w:p w14:paraId="02F2795A" w14:textId="7C4F449C" w:rsidR="002028E2" w:rsidRDefault="002028E2" w:rsidP="0003372E">
                                  <w:pPr>
                                    <w:pStyle w:val="Table"/>
                                  </w:pPr>
                                  <w:r>
                                    <w:t>27 Jan 2015</w:t>
                                  </w:r>
                                </w:p>
                              </w:tc>
                              <w:tc>
                                <w:tcPr>
                                  <w:tcW w:w="2100" w:type="dxa"/>
                                </w:tcPr>
                                <w:p w14:paraId="2B262CE4" w14:textId="0808224A" w:rsidR="002028E2" w:rsidRDefault="002028E2" w:rsidP="00A151F3">
                                  <w:pPr>
                                    <w:pStyle w:val="Table"/>
                                  </w:pPr>
                                  <w:r>
                                    <w:t>Sanity check with Minirules</w:t>
                                  </w:r>
                                </w:p>
                              </w:tc>
                              <w:tc>
                                <w:tcPr>
                                  <w:tcW w:w="2044" w:type="dxa"/>
                                </w:tcPr>
                                <w:p w14:paraId="7294ED56" w14:textId="77777777" w:rsidR="002028E2" w:rsidRPr="00135740" w:rsidRDefault="002028E2" w:rsidP="00A151F3">
                                  <w:pPr>
                                    <w:pStyle w:val="Table"/>
                                  </w:pPr>
                                </w:p>
                              </w:tc>
                              <w:tc>
                                <w:tcPr>
                                  <w:tcW w:w="2044" w:type="dxa"/>
                                </w:tcPr>
                                <w:p w14:paraId="5661EA29" w14:textId="1C0997D5" w:rsidR="002028E2" w:rsidRDefault="002028E2" w:rsidP="00A151F3">
                                  <w:pPr>
                                    <w:pStyle w:val="Table"/>
                                  </w:pPr>
                                  <w:r w:rsidRPr="00010400">
                                    <w:t>Mauricio Silva</w:t>
                                  </w:r>
                                </w:p>
                              </w:tc>
                            </w:tr>
                            <w:tr w:rsidR="002028E2" w:rsidRPr="00135740" w14:paraId="71EF2742" w14:textId="77777777" w:rsidTr="009402C5">
                              <w:tc>
                                <w:tcPr>
                                  <w:tcW w:w="1979" w:type="dxa"/>
                                </w:tcPr>
                                <w:p w14:paraId="2903797E" w14:textId="07D4B7E4" w:rsidR="002028E2" w:rsidRDefault="002028E2" w:rsidP="00925632">
                                  <w:pPr>
                                    <w:pStyle w:val="Table"/>
                                    <w:ind w:left="85"/>
                                  </w:pPr>
                                  <w:r>
                                    <w:t>1.2</w:t>
                                  </w:r>
                                </w:p>
                              </w:tc>
                              <w:tc>
                                <w:tcPr>
                                  <w:tcW w:w="2099" w:type="dxa"/>
                                </w:tcPr>
                                <w:p w14:paraId="0558A587" w14:textId="0DAF7441" w:rsidR="002028E2" w:rsidRDefault="002028E2" w:rsidP="0003372E">
                                  <w:pPr>
                                    <w:pStyle w:val="Table"/>
                                  </w:pPr>
                                  <w:r>
                                    <w:t>29 Dec 2015</w:t>
                                  </w:r>
                                </w:p>
                              </w:tc>
                              <w:tc>
                                <w:tcPr>
                                  <w:tcW w:w="2100" w:type="dxa"/>
                                </w:tcPr>
                                <w:p w14:paraId="34D2DBD9" w14:textId="18EDAE6A" w:rsidR="002028E2" w:rsidRDefault="002028E2" w:rsidP="00A151F3">
                                  <w:pPr>
                                    <w:pStyle w:val="Table"/>
                                  </w:pPr>
                                  <w:r>
                                    <w:t>Update new version</w:t>
                                  </w:r>
                                </w:p>
                              </w:tc>
                              <w:tc>
                                <w:tcPr>
                                  <w:tcW w:w="2044" w:type="dxa"/>
                                </w:tcPr>
                                <w:p w14:paraId="1848E954" w14:textId="0B07BF74" w:rsidR="002028E2" w:rsidRPr="00135740" w:rsidRDefault="002028E2" w:rsidP="00A151F3">
                                  <w:pPr>
                                    <w:pStyle w:val="Table"/>
                                  </w:pPr>
                                  <w:r>
                                    <w:t>Add FOP services</w:t>
                                  </w:r>
                                </w:p>
                              </w:tc>
                              <w:tc>
                                <w:tcPr>
                                  <w:tcW w:w="2044" w:type="dxa"/>
                                </w:tcPr>
                                <w:p w14:paraId="402BF8A8" w14:textId="1F0B9FA8" w:rsidR="002028E2" w:rsidRPr="00010400" w:rsidRDefault="002028E2" w:rsidP="00A151F3">
                                  <w:pPr>
                                    <w:pStyle w:val="Table"/>
                                  </w:pPr>
                                  <w:r>
                                    <w:t>Sireethorn L.</w:t>
                                  </w:r>
                                </w:p>
                              </w:tc>
                            </w:tr>
                          </w:tbl>
                          <w:p w14:paraId="35C50B83" w14:textId="77777777" w:rsidR="002028E2" w:rsidRPr="00135740" w:rsidRDefault="002028E2" w:rsidP="00135740">
                            <w:pPr>
                              <w:pStyle w:val="Table-Tex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50B3D" id="_x0000_t202" coordsize="21600,21600" o:spt="202" path="m,l,21600r21600,l21600,xe">
                <v:stroke joinstyle="miter"/>
                <v:path gradientshapeok="t" o:connecttype="rect"/>
              </v:shapetype>
              <v:shape id="Text Box 2" o:spid="_x0000_s1027" type="#_x0000_t202" style="position:absolute;left:0;text-align:left;margin-left:-29.95pt;margin-top:499.15pt;width:522pt;height:154.5pt;z-index:251650048;visibility:visible;mso-wrap-style:square;mso-width-percent:0;mso-height-percent:0;mso-wrap-distance-left:9pt;mso-wrap-distance-top:14.2pt;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" filled="f" stroked="f" strokeweight=".5pt">
                <v:textbox inset="0,0,0,0">
                  <w:txbxContent>
                    <w:tbl>
                      <w:tblPr>
                        <w:tblStyle w:val="TableGrid"/>
                        <w:tblW w:w="0" w:type="auto"/>
                        <w:tblBorders>
                          <w:top w:val="single" w:sz="4" w:space="0" w:color="D7D2CB" w:themeColor="background2"/>
                          <w:left w:val="single" w:sz="4" w:space="0" w:color="D7D2CB" w:themeColor="background2"/>
                          <w:bottom w:val="single" w:sz="4" w:space="0" w:color="D7D2CB" w:themeColor="background2"/>
                          <w:right w:val="single" w:sz="4" w:space="0" w:color="D7D2CB" w:themeColor="background2"/>
                          <w:insideH w:val="single" w:sz="4" w:space="0" w:color="D7D2CB" w:themeColor="background2"/>
                          <w:insideV w:val="single" w:sz="4" w:space="0" w:color="D7D2CB" w:themeColor="background2"/>
                        </w:tblBorders>
                        <w:tblLayout w:type="fixed"/>
                        <w:tblCellMar>
                          <w:left w:w="0" w:type="dxa"/>
                          <w:right w:w="0" w:type="dxa"/>
                        </w:tblCellMar>
                        <w:tblLook w:val="04A0" w:firstRow="1" w:lastRow="0" w:firstColumn="1" w:lastColumn="0" w:noHBand="0" w:noVBand="1"/>
                      </w:tblPr>
                      <w:tblGrid>
                        <w:gridCol w:w="1979"/>
                        <w:gridCol w:w="2099"/>
                        <w:gridCol w:w="2100"/>
                        <w:gridCol w:w="2044"/>
                        <w:gridCol w:w="2044"/>
                      </w:tblGrid>
                      <w:tr w:rsidR="002028E2" w:rsidRPr="00135740" w14:paraId="35C50B60" w14:textId="77777777" w:rsidTr="009402C5">
                        <w:tc>
                          <w:tcPr>
                            <w:tcW w:w="10266" w:type="dxa"/>
                            <w:gridSpan w:val="5"/>
                          </w:tcPr>
                          <w:p w14:paraId="35C50B5F" w14:textId="77777777" w:rsidR="002028E2" w:rsidRPr="00135740" w:rsidRDefault="002028E2" w:rsidP="00A151F3">
                            <w:pPr>
                              <w:pStyle w:val="Table-HeadingBlack"/>
                            </w:pPr>
                            <w:r w:rsidRPr="00135740">
                              <w:t>Document control</w:t>
                            </w:r>
                          </w:p>
                        </w:tc>
                      </w:tr>
                      <w:tr w:rsidR="002028E2" w:rsidRPr="00135740" w14:paraId="35C50B63" w14:textId="77777777" w:rsidTr="00702B3B">
                        <w:tc>
                          <w:tcPr>
                            <w:tcW w:w="1979" w:type="dxa"/>
                          </w:tcPr>
                          <w:p w14:paraId="35C50B61" w14:textId="77777777" w:rsidR="002028E2" w:rsidRPr="00135740" w:rsidRDefault="002028E2" w:rsidP="00A151F3">
                            <w:pPr>
                              <w:pStyle w:val="Table-HeadingBlack"/>
                            </w:pPr>
                            <w:r w:rsidRPr="00135740">
                              <w:t>Security level</w:t>
                            </w:r>
                          </w:p>
                        </w:tc>
                        <w:tc>
                          <w:tcPr>
                            <w:tcW w:w="8287" w:type="dxa"/>
                            <w:gridSpan w:val="4"/>
                          </w:tcPr>
                          <w:p w14:paraId="35C50B62" w14:textId="77777777" w:rsidR="002028E2" w:rsidRPr="00135740" w:rsidRDefault="002028E2" w:rsidP="00A151F3">
                            <w:pPr>
                              <w:pStyle w:val="Table"/>
                            </w:pPr>
                            <w:r>
                              <w:t>Restricted</w:t>
                            </w:r>
                          </w:p>
                        </w:tc>
                      </w:tr>
                      <w:tr w:rsidR="002028E2" w:rsidRPr="00135740" w14:paraId="35C50B66" w14:textId="77777777" w:rsidTr="00702B3B">
                        <w:tc>
                          <w:tcPr>
                            <w:tcW w:w="1979" w:type="dxa"/>
                          </w:tcPr>
                          <w:p w14:paraId="35C50B64" w14:textId="77777777" w:rsidR="002028E2" w:rsidRPr="00135740" w:rsidRDefault="002028E2" w:rsidP="00A151F3">
                            <w:pPr>
                              <w:pStyle w:val="Table-HeadingBlack"/>
                            </w:pPr>
                            <w:r w:rsidRPr="00135740">
                              <w:t>Company</w:t>
                            </w:r>
                          </w:p>
                        </w:tc>
                        <w:tc>
                          <w:tcPr>
                            <w:tcW w:w="8287" w:type="dxa"/>
                            <w:gridSpan w:val="4"/>
                          </w:tcPr>
                          <w:p w14:paraId="35C50B65" w14:textId="77777777" w:rsidR="002028E2" w:rsidRPr="00135740" w:rsidRDefault="002028E2" w:rsidP="00A151F3">
                            <w:pPr>
                              <w:pStyle w:val="Table"/>
                            </w:pPr>
                            <w:r w:rsidRPr="00135740">
                              <w:t>Amadeus IT Group SA</w:t>
                            </w:r>
                          </w:p>
                        </w:tc>
                      </w:tr>
                      <w:tr w:rsidR="002028E2" w:rsidRPr="00135740" w14:paraId="35C50B69" w14:textId="77777777" w:rsidTr="00702B3B">
                        <w:tc>
                          <w:tcPr>
                            <w:tcW w:w="1979" w:type="dxa"/>
                          </w:tcPr>
                          <w:p w14:paraId="35C50B67" w14:textId="77777777" w:rsidR="002028E2" w:rsidRPr="00135740" w:rsidRDefault="002028E2" w:rsidP="00A151F3">
                            <w:pPr>
                              <w:pStyle w:val="Table-HeadingBlack"/>
                            </w:pPr>
                            <w:r w:rsidRPr="00135740">
                              <w:t>Department</w:t>
                            </w:r>
                          </w:p>
                        </w:tc>
                        <w:tc>
                          <w:tcPr>
                            <w:tcW w:w="8287" w:type="dxa"/>
                            <w:gridSpan w:val="4"/>
                          </w:tcPr>
                          <w:p w14:paraId="35C50B68" w14:textId="77777777" w:rsidR="002028E2" w:rsidRPr="00135740" w:rsidRDefault="002028E2" w:rsidP="00A151F3">
                            <w:pPr>
                              <w:pStyle w:val="Table"/>
                            </w:pPr>
                            <w:r>
                              <w:t>Web Services Deployment and Governance</w:t>
                            </w:r>
                            <w:r w:rsidRPr="00135740">
                              <w:t xml:space="preserve"> </w:t>
                            </w:r>
                          </w:p>
                        </w:tc>
                      </w:tr>
                      <w:tr w:rsidR="002028E2" w:rsidRPr="00135740" w14:paraId="35C50B6C" w14:textId="77777777" w:rsidTr="00702B3B">
                        <w:tc>
                          <w:tcPr>
                            <w:tcW w:w="1979" w:type="dxa"/>
                          </w:tcPr>
                          <w:p w14:paraId="35C50B6A" w14:textId="77777777" w:rsidR="002028E2" w:rsidRPr="00135740" w:rsidRDefault="002028E2" w:rsidP="00A151F3">
                            <w:pPr>
                              <w:pStyle w:val="Table-HeadingBlack"/>
                            </w:pPr>
                            <w:r w:rsidRPr="00135740">
                              <w:t>Author</w:t>
                            </w:r>
                          </w:p>
                        </w:tc>
                        <w:tc>
                          <w:tcPr>
                            <w:tcW w:w="8287" w:type="dxa"/>
                            <w:gridSpan w:val="4"/>
                          </w:tcPr>
                          <w:p w14:paraId="35C50B6B" w14:textId="184C2DCE" w:rsidR="002028E2" w:rsidRPr="00135740" w:rsidRDefault="002028E2" w:rsidP="00A151F3">
                            <w:pPr>
                              <w:pStyle w:val="Table"/>
                            </w:pPr>
                            <w:r>
                              <w:t>Sireethorn Limpanaset</w:t>
                            </w:r>
                          </w:p>
                        </w:tc>
                      </w:tr>
                      <w:tr w:rsidR="002028E2" w:rsidRPr="00135740" w14:paraId="35C50B71" w14:textId="77777777" w:rsidTr="004D5F7D">
                        <w:tc>
                          <w:tcPr>
                            <w:tcW w:w="1979" w:type="dxa"/>
                          </w:tcPr>
                          <w:p w14:paraId="35C50B6D" w14:textId="77777777" w:rsidR="002028E2" w:rsidRPr="00135740" w:rsidRDefault="002028E2" w:rsidP="00A151F3">
                            <w:pPr>
                              <w:pStyle w:val="Table-HeadingBlack"/>
                            </w:pPr>
                            <w:r w:rsidRPr="00135740">
                              <w:t>Reviewed by</w:t>
                            </w:r>
                          </w:p>
                        </w:tc>
                        <w:tc>
                          <w:tcPr>
                            <w:tcW w:w="4199" w:type="dxa"/>
                            <w:gridSpan w:val="2"/>
                          </w:tcPr>
                          <w:p w14:paraId="35C50B6E" w14:textId="0DB4340D" w:rsidR="002028E2" w:rsidRPr="00135740" w:rsidRDefault="002028E2" w:rsidP="00A151F3">
                            <w:pPr>
                              <w:pStyle w:val="Table"/>
                            </w:pPr>
                            <w:r w:rsidRPr="00135740">
                              <w:fldChar w:fldCharType="begin"/>
                            </w:r>
                            <w:r w:rsidRPr="00135740">
                              <w:instrText xml:space="preserve"> MACROBUTTON NoName [Name]</w:instrText>
                            </w:r>
                            <w:r w:rsidRPr="00135740">
                              <w:fldChar w:fldCharType="end"/>
                            </w:r>
                            <w:r>
                              <w:t xml:space="preserve"> Dylan White</w:t>
                            </w:r>
                          </w:p>
                        </w:tc>
                        <w:tc>
                          <w:tcPr>
                            <w:tcW w:w="2044" w:type="dxa"/>
                          </w:tcPr>
                          <w:p w14:paraId="35C50B6F" w14:textId="77777777" w:rsidR="002028E2" w:rsidRPr="00135740" w:rsidRDefault="002028E2" w:rsidP="00A151F3">
                            <w:pPr>
                              <w:pStyle w:val="Table-HeadingBlack"/>
                            </w:pPr>
                            <w:r w:rsidRPr="00135740">
                              <w:t>Date</w:t>
                            </w:r>
                          </w:p>
                        </w:tc>
                        <w:tc>
                          <w:tcPr>
                            <w:tcW w:w="2044" w:type="dxa"/>
                          </w:tcPr>
                          <w:p w14:paraId="35C50B70" w14:textId="77777777" w:rsidR="002028E2" w:rsidRPr="00135740" w:rsidRDefault="002028E2" w:rsidP="00A151F3">
                            <w:pPr>
                              <w:pStyle w:val="Table"/>
                            </w:pPr>
                            <w:r w:rsidRPr="00135740">
                              <w:fldChar w:fldCharType="begin"/>
                            </w:r>
                            <w:r w:rsidRPr="00135740">
                              <w:instrText xml:space="preserve"> MACROBUTTON NoName [dd/mm/yyyy]</w:instrText>
                            </w:r>
                            <w:r w:rsidRPr="00135740">
                              <w:fldChar w:fldCharType="end"/>
                            </w:r>
                          </w:p>
                        </w:tc>
                      </w:tr>
                      <w:tr w:rsidR="002028E2" w:rsidRPr="00135740" w14:paraId="35C50B76" w14:textId="77777777" w:rsidTr="004D5F7D">
                        <w:tc>
                          <w:tcPr>
                            <w:tcW w:w="1979" w:type="dxa"/>
                          </w:tcPr>
                          <w:p w14:paraId="35C50B72" w14:textId="77777777" w:rsidR="002028E2" w:rsidRPr="00135740" w:rsidRDefault="002028E2" w:rsidP="00A151F3">
                            <w:pPr>
                              <w:pStyle w:val="Table-HeadingBlack"/>
                            </w:pPr>
                            <w:r w:rsidRPr="00135740">
                              <w:t>Approved by</w:t>
                            </w:r>
                          </w:p>
                        </w:tc>
                        <w:tc>
                          <w:tcPr>
                            <w:tcW w:w="4199" w:type="dxa"/>
                            <w:gridSpan w:val="2"/>
                          </w:tcPr>
                          <w:p w14:paraId="35C50B73" w14:textId="77777777" w:rsidR="002028E2" w:rsidRPr="00135740" w:rsidRDefault="002028E2" w:rsidP="00A151F3">
                            <w:pPr>
                              <w:pStyle w:val="Table"/>
                            </w:pPr>
                            <w:r w:rsidRPr="00135740">
                              <w:fldChar w:fldCharType="begin"/>
                            </w:r>
                            <w:r w:rsidRPr="00135740">
                              <w:instrText xml:space="preserve"> MACROBUTTON NoName [Name]</w:instrText>
                            </w:r>
                            <w:r w:rsidRPr="00135740">
                              <w:fldChar w:fldCharType="end"/>
                            </w:r>
                          </w:p>
                        </w:tc>
                        <w:tc>
                          <w:tcPr>
                            <w:tcW w:w="2044" w:type="dxa"/>
                          </w:tcPr>
                          <w:p w14:paraId="35C50B74" w14:textId="77777777" w:rsidR="002028E2" w:rsidRPr="00135740" w:rsidRDefault="002028E2" w:rsidP="00A151F3">
                            <w:pPr>
                              <w:pStyle w:val="Table-HeadingBlack"/>
                            </w:pPr>
                            <w:r w:rsidRPr="00135740">
                              <w:t>Date</w:t>
                            </w:r>
                          </w:p>
                        </w:tc>
                        <w:tc>
                          <w:tcPr>
                            <w:tcW w:w="2044" w:type="dxa"/>
                          </w:tcPr>
                          <w:p w14:paraId="35C50B75" w14:textId="77777777" w:rsidR="002028E2" w:rsidRPr="00135740" w:rsidRDefault="002028E2" w:rsidP="00A151F3">
                            <w:pPr>
                              <w:pStyle w:val="Table"/>
                            </w:pPr>
                            <w:r w:rsidRPr="00135740">
                              <w:fldChar w:fldCharType="begin"/>
                            </w:r>
                            <w:r w:rsidRPr="00135740">
                              <w:instrText xml:space="preserve"> MACROBUTTON NoName [dd/mm/yyyy]</w:instrText>
                            </w:r>
                            <w:r w:rsidRPr="00135740">
                              <w:fldChar w:fldCharType="end"/>
                            </w:r>
                          </w:p>
                        </w:tc>
                      </w:tr>
                      <w:tr w:rsidR="002028E2" w:rsidRPr="00135740" w14:paraId="35C50B7C" w14:textId="77777777" w:rsidTr="009402C5">
                        <w:tc>
                          <w:tcPr>
                            <w:tcW w:w="1979" w:type="dxa"/>
                          </w:tcPr>
                          <w:p w14:paraId="35C50B77" w14:textId="77777777" w:rsidR="002028E2" w:rsidRPr="00135740" w:rsidRDefault="002028E2" w:rsidP="00A151F3">
                            <w:pPr>
                              <w:pStyle w:val="Table-HeadingBlack"/>
                            </w:pPr>
                            <w:r w:rsidRPr="00135740">
                              <w:t>Version</w:t>
                            </w:r>
                          </w:p>
                        </w:tc>
                        <w:tc>
                          <w:tcPr>
                            <w:tcW w:w="2099" w:type="dxa"/>
                          </w:tcPr>
                          <w:p w14:paraId="35C50B78" w14:textId="77777777" w:rsidR="002028E2" w:rsidRPr="00135740" w:rsidRDefault="002028E2" w:rsidP="00A151F3">
                            <w:pPr>
                              <w:pStyle w:val="Table-HeadingBlack"/>
                            </w:pPr>
                            <w:r w:rsidRPr="00135740">
                              <w:t>Date</w:t>
                            </w:r>
                          </w:p>
                        </w:tc>
                        <w:tc>
                          <w:tcPr>
                            <w:tcW w:w="2100" w:type="dxa"/>
                          </w:tcPr>
                          <w:p w14:paraId="35C50B79" w14:textId="77777777" w:rsidR="002028E2" w:rsidRPr="00135740" w:rsidRDefault="002028E2" w:rsidP="00A151F3">
                            <w:pPr>
                              <w:pStyle w:val="Table-HeadingBlack"/>
                            </w:pPr>
                            <w:r w:rsidRPr="00135740">
                              <w:t>Change</w:t>
                            </w:r>
                          </w:p>
                        </w:tc>
                        <w:tc>
                          <w:tcPr>
                            <w:tcW w:w="2044" w:type="dxa"/>
                          </w:tcPr>
                          <w:p w14:paraId="35C50B7A" w14:textId="77777777" w:rsidR="002028E2" w:rsidRPr="00135740" w:rsidRDefault="002028E2" w:rsidP="00A151F3">
                            <w:pPr>
                              <w:pStyle w:val="Table-HeadingBlack"/>
                            </w:pPr>
                            <w:r w:rsidRPr="00135740">
                              <w:t>Comment</w:t>
                            </w:r>
                          </w:p>
                        </w:tc>
                        <w:tc>
                          <w:tcPr>
                            <w:tcW w:w="2044" w:type="dxa"/>
                          </w:tcPr>
                          <w:p w14:paraId="35C50B7B" w14:textId="77777777" w:rsidR="002028E2" w:rsidRPr="00135740" w:rsidRDefault="002028E2" w:rsidP="00A151F3">
                            <w:pPr>
                              <w:pStyle w:val="Table-HeadingBlack"/>
                            </w:pPr>
                            <w:r w:rsidRPr="00135740">
                              <w:t>By</w:t>
                            </w:r>
                          </w:p>
                        </w:tc>
                      </w:tr>
                      <w:tr w:rsidR="002028E2" w:rsidRPr="00135740" w14:paraId="35C50B82" w14:textId="77777777" w:rsidTr="009402C5">
                        <w:tc>
                          <w:tcPr>
                            <w:tcW w:w="1979" w:type="dxa"/>
                          </w:tcPr>
                          <w:p w14:paraId="35C50B7D" w14:textId="224FDFE7" w:rsidR="002028E2" w:rsidRPr="00135740" w:rsidRDefault="002028E2" w:rsidP="00010400">
                            <w:pPr>
                              <w:pStyle w:val="Table"/>
                            </w:pPr>
                          </w:p>
                        </w:tc>
                        <w:tc>
                          <w:tcPr>
                            <w:tcW w:w="2099" w:type="dxa"/>
                          </w:tcPr>
                          <w:p w14:paraId="35C50B7E" w14:textId="5841CF79" w:rsidR="002028E2" w:rsidRPr="00135740" w:rsidRDefault="002028E2" w:rsidP="0003372E">
                            <w:pPr>
                              <w:pStyle w:val="Table"/>
                            </w:pPr>
                            <w:r>
                              <w:t>28 Oct 2014</w:t>
                            </w:r>
                          </w:p>
                        </w:tc>
                        <w:tc>
                          <w:tcPr>
                            <w:tcW w:w="2100" w:type="dxa"/>
                          </w:tcPr>
                          <w:p w14:paraId="35C50B7F" w14:textId="77777777" w:rsidR="002028E2" w:rsidRPr="00135740" w:rsidRDefault="002028E2" w:rsidP="00A151F3">
                            <w:pPr>
                              <w:pStyle w:val="Table"/>
                            </w:pPr>
                            <w:r>
                              <w:t>Document Creation</w:t>
                            </w:r>
                          </w:p>
                        </w:tc>
                        <w:tc>
                          <w:tcPr>
                            <w:tcW w:w="2044" w:type="dxa"/>
                          </w:tcPr>
                          <w:p w14:paraId="35C50B80" w14:textId="03F22A59" w:rsidR="002028E2" w:rsidRPr="00135740" w:rsidRDefault="002028E2" w:rsidP="00A151F3">
                            <w:pPr>
                              <w:pStyle w:val="Table"/>
                            </w:pPr>
                            <w:r>
                              <w:t>Draft version</w:t>
                            </w:r>
                          </w:p>
                        </w:tc>
                        <w:tc>
                          <w:tcPr>
                            <w:tcW w:w="2044" w:type="dxa"/>
                          </w:tcPr>
                          <w:p w14:paraId="35C50B81" w14:textId="6138FD30" w:rsidR="002028E2" w:rsidRPr="00135740" w:rsidRDefault="002028E2" w:rsidP="00A151F3">
                            <w:pPr>
                              <w:pStyle w:val="Table"/>
                            </w:pPr>
                            <w:r>
                              <w:t>Sireethorn L.</w:t>
                            </w:r>
                          </w:p>
                        </w:tc>
                      </w:tr>
                      <w:tr w:rsidR="002028E2" w:rsidRPr="00135740" w14:paraId="056112B8" w14:textId="77777777" w:rsidTr="009402C5">
                        <w:tc>
                          <w:tcPr>
                            <w:tcW w:w="1979" w:type="dxa"/>
                          </w:tcPr>
                          <w:p w14:paraId="1F726752" w14:textId="7817DEED" w:rsidR="002028E2" w:rsidRDefault="002028E2" w:rsidP="00A151F3">
                            <w:pPr>
                              <w:pStyle w:val="Table"/>
                            </w:pPr>
                            <w:r>
                              <w:t>1.1</w:t>
                            </w:r>
                          </w:p>
                        </w:tc>
                        <w:tc>
                          <w:tcPr>
                            <w:tcW w:w="2099" w:type="dxa"/>
                          </w:tcPr>
                          <w:p w14:paraId="02F2795A" w14:textId="7C4F449C" w:rsidR="002028E2" w:rsidRDefault="002028E2" w:rsidP="0003372E">
                            <w:pPr>
                              <w:pStyle w:val="Table"/>
                            </w:pPr>
                            <w:r>
                              <w:t>27 Jan 2015</w:t>
                            </w:r>
                          </w:p>
                        </w:tc>
                        <w:tc>
                          <w:tcPr>
                            <w:tcW w:w="2100" w:type="dxa"/>
                          </w:tcPr>
                          <w:p w14:paraId="2B262CE4" w14:textId="0808224A" w:rsidR="002028E2" w:rsidRDefault="002028E2" w:rsidP="00A151F3">
                            <w:pPr>
                              <w:pStyle w:val="Table"/>
                            </w:pPr>
                            <w:r>
                              <w:t>Sanity check with Minirules</w:t>
                            </w:r>
                          </w:p>
                        </w:tc>
                        <w:tc>
                          <w:tcPr>
                            <w:tcW w:w="2044" w:type="dxa"/>
                          </w:tcPr>
                          <w:p w14:paraId="7294ED56" w14:textId="77777777" w:rsidR="002028E2" w:rsidRPr="00135740" w:rsidRDefault="002028E2" w:rsidP="00A151F3">
                            <w:pPr>
                              <w:pStyle w:val="Table"/>
                            </w:pPr>
                          </w:p>
                        </w:tc>
                        <w:tc>
                          <w:tcPr>
                            <w:tcW w:w="2044" w:type="dxa"/>
                          </w:tcPr>
                          <w:p w14:paraId="5661EA29" w14:textId="1C0997D5" w:rsidR="002028E2" w:rsidRDefault="002028E2" w:rsidP="00A151F3">
                            <w:pPr>
                              <w:pStyle w:val="Table"/>
                            </w:pPr>
                            <w:r w:rsidRPr="00010400">
                              <w:t>Mauricio Silva</w:t>
                            </w:r>
                          </w:p>
                        </w:tc>
                      </w:tr>
                      <w:tr w:rsidR="002028E2" w:rsidRPr="00135740" w14:paraId="71EF2742" w14:textId="77777777" w:rsidTr="009402C5">
                        <w:tc>
                          <w:tcPr>
                            <w:tcW w:w="1979" w:type="dxa"/>
                          </w:tcPr>
                          <w:p w14:paraId="2903797E" w14:textId="07D4B7E4" w:rsidR="002028E2" w:rsidRDefault="002028E2" w:rsidP="00925632">
                            <w:pPr>
                              <w:pStyle w:val="Table"/>
                              <w:ind w:left="85"/>
                            </w:pPr>
                            <w:r>
                              <w:t>1.2</w:t>
                            </w:r>
                          </w:p>
                        </w:tc>
                        <w:tc>
                          <w:tcPr>
                            <w:tcW w:w="2099" w:type="dxa"/>
                          </w:tcPr>
                          <w:p w14:paraId="0558A587" w14:textId="0DAF7441" w:rsidR="002028E2" w:rsidRDefault="002028E2" w:rsidP="0003372E">
                            <w:pPr>
                              <w:pStyle w:val="Table"/>
                            </w:pPr>
                            <w:r>
                              <w:t>29 Dec 2015</w:t>
                            </w:r>
                          </w:p>
                        </w:tc>
                        <w:tc>
                          <w:tcPr>
                            <w:tcW w:w="2100" w:type="dxa"/>
                          </w:tcPr>
                          <w:p w14:paraId="34D2DBD9" w14:textId="18EDAE6A" w:rsidR="002028E2" w:rsidRDefault="002028E2" w:rsidP="00A151F3">
                            <w:pPr>
                              <w:pStyle w:val="Table"/>
                            </w:pPr>
                            <w:r>
                              <w:t>Update new version</w:t>
                            </w:r>
                          </w:p>
                        </w:tc>
                        <w:tc>
                          <w:tcPr>
                            <w:tcW w:w="2044" w:type="dxa"/>
                          </w:tcPr>
                          <w:p w14:paraId="1848E954" w14:textId="0B07BF74" w:rsidR="002028E2" w:rsidRPr="00135740" w:rsidRDefault="002028E2" w:rsidP="00A151F3">
                            <w:pPr>
                              <w:pStyle w:val="Table"/>
                            </w:pPr>
                            <w:r>
                              <w:t>Add FOP services</w:t>
                            </w:r>
                          </w:p>
                        </w:tc>
                        <w:tc>
                          <w:tcPr>
                            <w:tcW w:w="2044" w:type="dxa"/>
                          </w:tcPr>
                          <w:p w14:paraId="402BF8A8" w14:textId="1F0B9FA8" w:rsidR="002028E2" w:rsidRPr="00010400" w:rsidRDefault="002028E2" w:rsidP="00A151F3">
                            <w:pPr>
                              <w:pStyle w:val="Table"/>
                            </w:pPr>
                            <w:r>
                              <w:t>Sireethorn L.</w:t>
                            </w:r>
                          </w:p>
                        </w:tc>
                      </w:tr>
                    </w:tbl>
                    <w:p w14:paraId="35C50B83" w14:textId="77777777" w:rsidR="002028E2" w:rsidRPr="00135740" w:rsidRDefault="002028E2" w:rsidP="00135740">
                      <w:pPr>
                        <w:pStyle w:val="Table-Text"/>
                      </w:pPr>
                    </w:p>
                  </w:txbxContent>
                </v:textbox>
                <w10:wrap anchorx="margin" anchory="margin"/>
                <w10:anchorlock/>
              </v:shape>
            </w:pict>
          </mc:Fallback>
        </mc:AlternateContent>
      </w:r>
      <w:r w:rsidR="00D550A3" w:rsidRPr="008C273B">
        <w:br w:type="page"/>
      </w:r>
    </w:p>
    <w:p w14:paraId="35C50AC2" w14:textId="77777777" w:rsidR="002B00C1" w:rsidRPr="008C273B" w:rsidRDefault="002B00C1" w:rsidP="00EE55AA">
      <w:pPr>
        <w:pStyle w:val="TOCHeading"/>
        <w:jc w:val="both"/>
        <w:rPr>
          <w:lang w:val="en-GB"/>
        </w:rPr>
      </w:pPr>
      <w:bookmarkStart w:id="1" w:name="_Toc386454108"/>
      <w:r w:rsidRPr="008C273B">
        <w:rPr>
          <w:lang w:val="en-GB"/>
        </w:rPr>
        <w:lastRenderedPageBreak/>
        <w:t>Index</w:t>
      </w:r>
    </w:p>
    <w:p w14:paraId="6DDD9265" w14:textId="77777777" w:rsidR="00525BBA" w:rsidRDefault="002B00C1" w:rsidP="00F101AA">
      <w:pPr>
        <w:pStyle w:val="TOC1"/>
        <w:spacing w:before="0" w:beforeAutospacing="0" w:after="0" w:afterAutospacing="0" w:line="360" w:lineRule="auto"/>
        <w:rPr>
          <w:rFonts w:asciiTheme="minorHAnsi" w:eastAsiaTheme="minorEastAsia" w:hAnsiTheme="minorHAnsi"/>
          <w:noProof/>
          <w:sz w:val="22"/>
          <w:szCs w:val="28"/>
          <w:lang w:val="en-US" w:bidi="th-TH"/>
        </w:rPr>
      </w:pPr>
      <w:r w:rsidRPr="008C273B">
        <w:rPr>
          <w:rFonts w:eastAsia="Verdana" w:cs="Arial"/>
          <w:b/>
          <w:noProof/>
          <w:snapToGrid w:val="0"/>
          <w:color w:val="000000"/>
          <w:szCs w:val="16"/>
        </w:rPr>
        <w:fldChar w:fldCharType="begin"/>
      </w:r>
      <w:r w:rsidRPr="008C273B">
        <w:rPr>
          <w:rFonts w:eastAsia="Verdana" w:cs="Arial"/>
          <w:b/>
          <w:noProof/>
          <w:snapToGrid w:val="0"/>
          <w:color w:val="000000"/>
          <w:szCs w:val="16"/>
        </w:rPr>
        <w:instrText xml:space="preserve"> TOC \o "1-3" </w:instrText>
      </w:r>
      <w:r w:rsidRPr="008C273B">
        <w:rPr>
          <w:rFonts w:eastAsia="Verdana" w:cs="Arial"/>
          <w:b/>
          <w:noProof/>
          <w:snapToGrid w:val="0"/>
          <w:color w:val="000000"/>
          <w:szCs w:val="16"/>
        </w:rPr>
        <w:fldChar w:fldCharType="separate"/>
      </w:r>
      <w:r w:rsidR="00525BBA">
        <w:rPr>
          <w:noProof/>
        </w:rPr>
        <w:t>1</w:t>
      </w:r>
      <w:r w:rsidR="00525BBA">
        <w:rPr>
          <w:rFonts w:asciiTheme="minorHAnsi" w:eastAsiaTheme="minorEastAsia" w:hAnsiTheme="minorHAnsi"/>
          <w:noProof/>
          <w:sz w:val="22"/>
          <w:szCs w:val="28"/>
          <w:lang w:val="en-US" w:bidi="th-TH"/>
        </w:rPr>
        <w:tab/>
      </w:r>
      <w:r w:rsidR="00525BBA">
        <w:rPr>
          <w:noProof/>
        </w:rPr>
        <w:t>Introduction</w:t>
      </w:r>
      <w:r w:rsidR="00525BBA">
        <w:rPr>
          <w:noProof/>
        </w:rPr>
        <w:tab/>
      </w:r>
      <w:r w:rsidR="00525BBA">
        <w:rPr>
          <w:noProof/>
        </w:rPr>
        <w:fldChar w:fldCharType="begin"/>
      </w:r>
      <w:r w:rsidR="00525BBA">
        <w:rPr>
          <w:noProof/>
        </w:rPr>
        <w:instrText xml:space="preserve"> PAGEREF _Toc439171907 \h </w:instrText>
      </w:r>
      <w:r w:rsidR="00525BBA">
        <w:rPr>
          <w:noProof/>
        </w:rPr>
      </w:r>
      <w:r w:rsidR="00525BBA">
        <w:rPr>
          <w:noProof/>
        </w:rPr>
        <w:fldChar w:fldCharType="separate"/>
      </w:r>
      <w:r w:rsidR="00525BBA">
        <w:rPr>
          <w:noProof/>
        </w:rPr>
        <w:t>5</w:t>
      </w:r>
      <w:r w:rsidR="00525BBA">
        <w:rPr>
          <w:noProof/>
        </w:rPr>
        <w:fldChar w:fldCharType="end"/>
      </w:r>
    </w:p>
    <w:p w14:paraId="68461345" w14:textId="77777777" w:rsidR="00525BBA" w:rsidRDefault="00525BBA" w:rsidP="00F101AA">
      <w:pPr>
        <w:pStyle w:val="TOC1"/>
        <w:spacing w:before="0" w:beforeAutospacing="0" w:after="0" w:afterAutospacing="0" w:line="360" w:lineRule="auto"/>
        <w:rPr>
          <w:rFonts w:asciiTheme="minorHAnsi" w:eastAsiaTheme="minorEastAsia" w:hAnsiTheme="minorHAnsi"/>
          <w:noProof/>
          <w:sz w:val="22"/>
          <w:szCs w:val="28"/>
          <w:lang w:val="en-US" w:bidi="th-TH"/>
        </w:rPr>
      </w:pPr>
      <w:r>
        <w:rPr>
          <w:noProof/>
        </w:rPr>
        <w:t>2</w:t>
      </w:r>
      <w:r>
        <w:rPr>
          <w:rFonts w:asciiTheme="minorHAnsi" w:eastAsiaTheme="minorEastAsia" w:hAnsiTheme="minorHAnsi"/>
          <w:noProof/>
          <w:sz w:val="22"/>
          <w:szCs w:val="28"/>
          <w:lang w:val="en-US" w:bidi="th-TH"/>
        </w:rPr>
        <w:tab/>
      </w:r>
      <w:r>
        <w:rPr>
          <w:noProof/>
        </w:rPr>
        <w:t>Prerequisites</w:t>
      </w:r>
      <w:r>
        <w:rPr>
          <w:noProof/>
        </w:rPr>
        <w:tab/>
      </w:r>
      <w:r>
        <w:rPr>
          <w:noProof/>
        </w:rPr>
        <w:fldChar w:fldCharType="begin"/>
      </w:r>
      <w:r>
        <w:rPr>
          <w:noProof/>
        </w:rPr>
        <w:instrText xml:space="preserve"> PAGEREF _Toc439171908 \h </w:instrText>
      </w:r>
      <w:r>
        <w:rPr>
          <w:noProof/>
        </w:rPr>
      </w:r>
      <w:r>
        <w:rPr>
          <w:noProof/>
        </w:rPr>
        <w:fldChar w:fldCharType="separate"/>
      </w:r>
      <w:r>
        <w:rPr>
          <w:noProof/>
        </w:rPr>
        <w:t>5</w:t>
      </w:r>
      <w:r>
        <w:rPr>
          <w:noProof/>
        </w:rPr>
        <w:fldChar w:fldCharType="end"/>
      </w:r>
    </w:p>
    <w:p w14:paraId="635E2218"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2.1</w:t>
      </w:r>
      <w:r>
        <w:rPr>
          <w:rFonts w:asciiTheme="minorHAnsi" w:eastAsiaTheme="minorEastAsia" w:hAnsiTheme="minorHAnsi"/>
          <w:noProof/>
          <w:sz w:val="22"/>
          <w:szCs w:val="28"/>
          <w:lang w:val="en-US" w:bidi="th-TH"/>
        </w:rPr>
        <w:tab/>
      </w:r>
      <w:r>
        <w:rPr>
          <w:noProof/>
        </w:rPr>
        <w:t>Office ID Settings</w:t>
      </w:r>
      <w:r>
        <w:rPr>
          <w:noProof/>
        </w:rPr>
        <w:tab/>
      </w:r>
      <w:r>
        <w:rPr>
          <w:noProof/>
        </w:rPr>
        <w:fldChar w:fldCharType="begin"/>
      </w:r>
      <w:r>
        <w:rPr>
          <w:noProof/>
        </w:rPr>
        <w:instrText xml:space="preserve"> PAGEREF _Toc439171909 \h </w:instrText>
      </w:r>
      <w:r>
        <w:rPr>
          <w:noProof/>
        </w:rPr>
      </w:r>
      <w:r>
        <w:rPr>
          <w:noProof/>
        </w:rPr>
        <w:fldChar w:fldCharType="separate"/>
      </w:r>
      <w:r>
        <w:rPr>
          <w:noProof/>
        </w:rPr>
        <w:t>5</w:t>
      </w:r>
      <w:r>
        <w:rPr>
          <w:noProof/>
        </w:rPr>
        <w:fldChar w:fldCharType="end"/>
      </w:r>
    </w:p>
    <w:p w14:paraId="2D4EDF5E"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2.2</w:t>
      </w:r>
      <w:r>
        <w:rPr>
          <w:rFonts w:asciiTheme="minorHAnsi" w:eastAsiaTheme="minorEastAsia" w:hAnsiTheme="minorHAnsi"/>
          <w:noProof/>
          <w:sz w:val="22"/>
          <w:szCs w:val="28"/>
          <w:lang w:val="en-US" w:bidi="th-TH"/>
        </w:rPr>
        <w:tab/>
      </w:r>
      <w:r>
        <w:rPr>
          <w:noProof/>
        </w:rPr>
        <w:t>LSS Permissions</w:t>
      </w:r>
      <w:r>
        <w:rPr>
          <w:noProof/>
        </w:rPr>
        <w:tab/>
      </w:r>
      <w:r>
        <w:rPr>
          <w:noProof/>
        </w:rPr>
        <w:fldChar w:fldCharType="begin"/>
      </w:r>
      <w:r>
        <w:rPr>
          <w:noProof/>
        </w:rPr>
        <w:instrText xml:space="preserve"> PAGEREF _Toc439171910 \h </w:instrText>
      </w:r>
      <w:r>
        <w:rPr>
          <w:noProof/>
        </w:rPr>
      </w:r>
      <w:r>
        <w:rPr>
          <w:noProof/>
        </w:rPr>
        <w:fldChar w:fldCharType="separate"/>
      </w:r>
      <w:r>
        <w:rPr>
          <w:noProof/>
        </w:rPr>
        <w:t>5</w:t>
      </w:r>
      <w:r>
        <w:rPr>
          <w:noProof/>
        </w:rPr>
        <w:fldChar w:fldCharType="end"/>
      </w:r>
    </w:p>
    <w:p w14:paraId="45DBDB29"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2.3</w:t>
      </w:r>
      <w:r>
        <w:rPr>
          <w:rFonts w:asciiTheme="minorHAnsi" w:eastAsiaTheme="minorEastAsia" w:hAnsiTheme="minorHAnsi"/>
          <w:noProof/>
          <w:sz w:val="22"/>
          <w:szCs w:val="28"/>
          <w:lang w:val="en-US" w:bidi="th-TH"/>
        </w:rPr>
        <w:tab/>
      </w:r>
      <w:r>
        <w:rPr>
          <w:noProof/>
        </w:rPr>
        <w:t>Amadeus Web Services access</w:t>
      </w:r>
      <w:r>
        <w:rPr>
          <w:noProof/>
        </w:rPr>
        <w:tab/>
      </w:r>
      <w:r>
        <w:rPr>
          <w:noProof/>
        </w:rPr>
        <w:fldChar w:fldCharType="begin"/>
      </w:r>
      <w:r>
        <w:rPr>
          <w:noProof/>
        </w:rPr>
        <w:instrText xml:space="preserve"> PAGEREF _Toc439171911 \h </w:instrText>
      </w:r>
      <w:r>
        <w:rPr>
          <w:noProof/>
        </w:rPr>
      </w:r>
      <w:r>
        <w:rPr>
          <w:noProof/>
        </w:rPr>
        <w:fldChar w:fldCharType="separate"/>
      </w:r>
      <w:r>
        <w:rPr>
          <w:noProof/>
        </w:rPr>
        <w:t>5</w:t>
      </w:r>
      <w:r>
        <w:rPr>
          <w:noProof/>
        </w:rPr>
        <w:fldChar w:fldCharType="end"/>
      </w:r>
    </w:p>
    <w:p w14:paraId="1E738EB6" w14:textId="77777777" w:rsidR="00525BBA" w:rsidRDefault="00525BBA" w:rsidP="00F101AA">
      <w:pPr>
        <w:pStyle w:val="TOC1"/>
        <w:spacing w:before="0" w:beforeAutospacing="0" w:after="0" w:afterAutospacing="0" w:line="360" w:lineRule="auto"/>
        <w:rPr>
          <w:rFonts w:asciiTheme="minorHAnsi" w:eastAsiaTheme="minorEastAsia" w:hAnsiTheme="minorHAnsi"/>
          <w:noProof/>
          <w:sz w:val="22"/>
          <w:szCs w:val="28"/>
          <w:lang w:val="en-US" w:bidi="th-TH"/>
        </w:rPr>
      </w:pPr>
      <w:r>
        <w:rPr>
          <w:noProof/>
        </w:rPr>
        <w:t>3</w:t>
      </w:r>
      <w:r>
        <w:rPr>
          <w:rFonts w:asciiTheme="minorHAnsi" w:eastAsiaTheme="minorEastAsia" w:hAnsiTheme="minorHAnsi"/>
          <w:noProof/>
          <w:sz w:val="22"/>
          <w:szCs w:val="28"/>
          <w:lang w:val="en-US" w:bidi="th-TH"/>
        </w:rPr>
        <w:tab/>
      </w:r>
      <w:r>
        <w:rPr>
          <w:noProof/>
        </w:rPr>
        <w:t>Concepts/Background</w:t>
      </w:r>
      <w:r>
        <w:rPr>
          <w:noProof/>
        </w:rPr>
        <w:tab/>
      </w:r>
      <w:r>
        <w:rPr>
          <w:noProof/>
        </w:rPr>
        <w:fldChar w:fldCharType="begin"/>
      </w:r>
      <w:r>
        <w:rPr>
          <w:noProof/>
        </w:rPr>
        <w:instrText xml:space="preserve"> PAGEREF _Toc439171912 \h </w:instrText>
      </w:r>
      <w:r>
        <w:rPr>
          <w:noProof/>
        </w:rPr>
      </w:r>
      <w:r>
        <w:rPr>
          <w:noProof/>
        </w:rPr>
        <w:fldChar w:fldCharType="separate"/>
      </w:r>
      <w:r>
        <w:rPr>
          <w:noProof/>
        </w:rPr>
        <w:t>6</w:t>
      </w:r>
      <w:r>
        <w:rPr>
          <w:noProof/>
        </w:rPr>
        <w:fldChar w:fldCharType="end"/>
      </w:r>
    </w:p>
    <w:p w14:paraId="52369549"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3.1</w:t>
      </w:r>
      <w:r>
        <w:rPr>
          <w:rFonts w:asciiTheme="minorHAnsi" w:eastAsiaTheme="minorEastAsia" w:hAnsiTheme="minorHAnsi"/>
          <w:noProof/>
          <w:sz w:val="22"/>
          <w:szCs w:val="28"/>
          <w:lang w:val="en-US" w:bidi="th-TH"/>
        </w:rPr>
        <w:tab/>
      </w:r>
      <w:r>
        <w:rPr>
          <w:noProof/>
        </w:rPr>
        <w:t>Internet Booking Engine</w:t>
      </w:r>
      <w:r>
        <w:rPr>
          <w:noProof/>
        </w:rPr>
        <w:tab/>
      </w:r>
      <w:r>
        <w:rPr>
          <w:noProof/>
        </w:rPr>
        <w:fldChar w:fldCharType="begin"/>
      </w:r>
      <w:r>
        <w:rPr>
          <w:noProof/>
        </w:rPr>
        <w:instrText xml:space="preserve"> PAGEREF _Toc439171913 \h </w:instrText>
      </w:r>
      <w:r>
        <w:rPr>
          <w:noProof/>
        </w:rPr>
      </w:r>
      <w:r>
        <w:rPr>
          <w:noProof/>
        </w:rPr>
        <w:fldChar w:fldCharType="separate"/>
      </w:r>
      <w:r>
        <w:rPr>
          <w:noProof/>
        </w:rPr>
        <w:t>6</w:t>
      </w:r>
      <w:r>
        <w:rPr>
          <w:noProof/>
        </w:rPr>
        <w:fldChar w:fldCharType="end"/>
      </w:r>
    </w:p>
    <w:p w14:paraId="130A0211" w14:textId="77777777" w:rsidR="00525BBA" w:rsidRDefault="00525BBA" w:rsidP="00F101AA">
      <w:pPr>
        <w:pStyle w:val="TOC1"/>
        <w:spacing w:before="0" w:beforeAutospacing="0" w:after="0" w:afterAutospacing="0" w:line="360" w:lineRule="auto"/>
        <w:rPr>
          <w:rFonts w:asciiTheme="minorHAnsi" w:eastAsiaTheme="minorEastAsia" w:hAnsiTheme="minorHAnsi"/>
          <w:noProof/>
          <w:sz w:val="22"/>
          <w:szCs w:val="28"/>
          <w:lang w:val="en-US" w:bidi="th-TH"/>
        </w:rPr>
      </w:pPr>
      <w:r>
        <w:rPr>
          <w:noProof/>
        </w:rPr>
        <w:t>4</w:t>
      </w:r>
      <w:r>
        <w:rPr>
          <w:rFonts w:asciiTheme="minorHAnsi" w:eastAsiaTheme="minorEastAsia" w:hAnsiTheme="minorHAnsi"/>
          <w:noProof/>
          <w:sz w:val="22"/>
          <w:szCs w:val="28"/>
          <w:lang w:val="en-US" w:bidi="th-TH"/>
        </w:rPr>
        <w:tab/>
      </w:r>
      <w:r>
        <w:rPr>
          <w:noProof/>
        </w:rPr>
        <w:t>Functional Flow</w:t>
      </w:r>
      <w:r>
        <w:rPr>
          <w:noProof/>
        </w:rPr>
        <w:tab/>
      </w:r>
      <w:r>
        <w:rPr>
          <w:noProof/>
        </w:rPr>
        <w:fldChar w:fldCharType="begin"/>
      </w:r>
      <w:r>
        <w:rPr>
          <w:noProof/>
        </w:rPr>
        <w:instrText xml:space="preserve"> PAGEREF _Toc439171914 \h </w:instrText>
      </w:r>
      <w:r>
        <w:rPr>
          <w:noProof/>
        </w:rPr>
      </w:r>
      <w:r>
        <w:rPr>
          <w:noProof/>
        </w:rPr>
        <w:fldChar w:fldCharType="separate"/>
      </w:r>
      <w:r>
        <w:rPr>
          <w:noProof/>
        </w:rPr>
        <w:t>6</w:t>
      </w:r>
      <w:r>
        <w:rPr>
          <w:noProof/>
        </w:rPr>
        <w:fldChar w:fldCharType="end"/>
      </w:r>
    </w:p>
    <w:p w14:paraId="01FDF2E9"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4.1</w:t>
      </w:r>
      <w:r>
        <w:rPr>
          <w:rFonts w:asciiTheme="minorHAnsi" w:eastAsiaTheme="minorEastAsia" w:hAnsiTheme="minorHAnsi"/>
          <w:noProof/>
          <w:sz w:val="22"/>
          <w:szCs w:val="28"/>
          <w:lang w:val="en-US" w:bidi="th-TH"/>
        </w:rPr>
        <w:tab/>
      </w:r>
      <w:r>
        <w:rPr>
          <w:noProof/>
        </w:rPr>
        <w:t>List of Web Services</w:t>
      </w:r>
      <w:r>
        <w:rPr>
          <w:noProof/>
        </w:rPr>
        <w:tab/>
      </w:r>
      <w:r>
        <w:rPr>
          <w:noProof/>
        </w:rPr>
        <w:fldChar w:fldCharType="begin"/>
      </w:r>
      <w:r>
        <w:rPr>
          <w:noProof/>
        </w:rPr>
        <w:instrText xml:space="preserve"> PAGEREF _Toc439171915 \h </w:instrText>
      </w:r>
      <w:r>
        <w:rPr>
          <w:noProof/>
        </w:rPr>
      </w:r>
      <w:r>
        <w:rPr>
          <w:noProof/>
        </w:rPr>
        <w:fldChar w:fldCharType="separate"/>
      </w:r>
      <w:r>
        <w:rPr>
          <w:noProof/>
        </w:rPr>
        <w:t>6</w:t>
      </w:r>
      <w:r>
        <w:rPr>
          <w:noProof/>
        </w:rPr>
        <w:fldChar w:fldCharType="end"/>
      </w:r>
    </w:p>
    <w:p w14:paraId="065C98FC" w14:textId="77777777" w:rsidR="00525BBA" w:rsidRDefault="00525BBA" w:rsidP="00F101AA">
      <w:pPr>
        <w:pStyle w:val="TOC3"/>
        <w:tabs>
          <w:tab w:val="left" w:pos="1418"/>
        </w:tabs>
        <w:spacing w:before="0" w:beforeAutospacing="0" w:after="0" w:afterAutospacing="0" w:line="360" w:lineRule="auto"/>
        <w:rPr>
          <w:rFonts w:asciiTheme="minorHAnsi" w:eastAsiaTheme="minorEastAsia" w:hAnsiTheme="minorHAnsi"/>
          <w:noProof/>
          <w:sz w:val="22"/>
          <w:szCs w:val="28"/>
          <w:lang w:val="en-US" w:bidi="th-TH"/>
        </w:rPr>
      </w:pPr>
      <w:r>
        <w:rPr>
          <w:noProof/>
        </w:rPr>
        <w:t>4.1.1</w:t>
      </w:r>
      <w:r>
        <w:rPr>
          <w:rFonts w:asciiTheme="minorHAnsi" w:eastAsiaTheme="minorEastAsia" w:hAnsiTheme="minorHAnsi"/>
          <w:noProof/>
          <w:sz w:val="22"/>
          <w:szCs w:val="28"/>
          <w:lang w:val="en-US" w:bidi="th-TH"/>
        </w:rPr>
        <w:tab/>
      </w:r>
      <w:r>
        <w:rPr>
          <w:noProof/>
        </w:rPr>
        <w:t>Search &amp; Display</w:t>
      </w:r>
      <w:r>
        <w:rPr>
          <w:noProof/>
        </w:rPr>
        <w:tab/>
      </w:r>
      <w:r>
        <w:rPr>
          <w:noProof/>
        </w:rPr>
        <w:fldChar w:fldCharType="begin"/>
      </w:r>
      <w:r>
        <w:rPr>
          <w:noProof/>
        </w:rPr>
        <w:instrText xml:space="preserve"> PAGEREF _Toc439171916 \h </w:instrText>
      </w:r>
      <w:r>
        <w:rPr>
          <w:noProof/>
        </w:rPr>
      </w:r>
      <w:r>
        <w:rPr>
          <w:noProof/>
        </w:rPr>
        <w:fldChar w:fldCharType="separate"/>
      </w:r>
      <w:r>
        <w:rPr>
          <w:noProof/>
        </w:rPr>
        <w:t>6</w:t>
      </w:r>
      <w:r>
        <w:rPr>
          <w:noProof/>
        </w:rPr>
        <w:fldChar w:fldCharType="end"/>
      </w:r>
    </w:p>
    <w:p w14:paraId="2965A1D7" w14:textId="77777777" w:rsidR="00525BBA" w:rsidRDefault="00525BBA" w:rsidP="00F101AA">
      <w:pPr>
        <w:pStyle w:val="TOC3"/>
        <w:tabs>
          <w:tab w:val="left" w:pos="1418"/>
        </w:tabs>
        <w:spacing w:before="0" w:beforeAutospacing="0" w:after="0" w:afterAutospacing="0" w:line="360" w:lineRule="auto"/>
        <w:rPr>
          <w:rFonts w:asciiTheme="minorHAnsi" w:eastAsiaTheme="minorEastAsia" w:hAnsiTheme="minorHAnsi"/>
          <w:noProof/>
          <w:sz w:val="22"/>
          <w:szCs w:val="28"/>
          <w:lang w:val="en-US" w:bidi="th-TH"/>
        </w:rPr>
      </w:pPr>
      <w:r>
        <w:rPr>
          <w:noProof/>
        </w:rPr>
        <w:t>4.1.2</w:t>
      </w:r>
      <w:r>
        <w:rPr>
          <w:rFonts w:asciiTheme="minorHAnsi" w:eastAsiaTheme="minorEastAsia" w:hAnsiTheme="minorHAnsi"/>
          <w:noProof/>
          <w:sz w:val="22"/>
          <w:szCs w:val="28"/>
          <w:lang w:val="en-US" w:bidi="th-TH"/>
        </w:rPr>
        <w:tab/>
      </w:r>
      <w:r>
        <w:rPr>
          <w:noProof/>
        </w:rPr>
        <w:t>Select Recommendation</w:t>
      </w:r>
      <w:r>
        <w:rPr>
          <w:noProof/>
        </w:rPr>
        <w:tab/>
      </w:r>
      <w:r>
        <w:rPr>
          <w:noProof/>
        </w:rPr>
        <w:fldChar w:fldCharType="begin"/>
      </w:r>
      <w:r>
        <w:rPr>
          <w:noProof/>
        </w:rPr>
        <w:instrText xml:space="preserve"> PAGEREF _Toc439171917 \h </w:instrText>
      </w:r>
      <w:r>
        <w:rPr>
          <w:noProof/>
        </w:rPr>
      </w:r>
      <w:r>
        <w:rPr>
          <w:noProof/>
        </w:rPr>
        <w:fldChar w:fldCharType="separate"/>
      </w:r>
      <w:r>
        <w:rPr>
          <w:noProof/>
        </w:rPr>
        <w:t>6</w:t>
      </w:r>
      <w:r>
        <w:rPr>
          <w:noProof/>
        </w:rPr>
        <w:fldChar w:fldCharType="end"/>
      </w:r>
    </w:p>
    <w:p w14:paraId="3AFE789B" w14:textId="77777777" w:rsidR="00525BBA" w:rsidRDefault="00525BBA" w:rsidP="00F101AA">
      <w:pPr>
        <w:pStyle w:val="TOC3"/>
        <w:tabs>
          <w:tab w:val="left" w:pos="1418"/>
        </w:tabs>
        <w:spacing w:before="0" w:beforeAutospacing="0" w:after="0" w:afterAutospacing="0" w:line="360" w:lineRule="auto"/>
        <w:rPr>
          <w:rFonts w:asciiTheme="minorHAnsi" w:eastAsiaTheme="minorEastAsia" w:hAnsiTheme="minorHAnsi"/>
          <w:noProof/>
          <w:sz w:val="22"/>
          <w:szCs w:val="28"/>
          <w:lang w:val="en-US" w:bidi="th-TH"/>
        </w:rPr>
      </w:pPr>
      <w:r>
        <w:rPr>
          <w:noProof/>
        </w:rPr>
        <w:t>4.1.3</w:t>
      </w:r>
      <w:r>
        <w:rPr>
          <w:rFonts w:asciiTheme="minorHAnsi" w:eastAsiaTheme="minorEastAsia" w:hAnsiTheme="minorHAnsi"/>
          <w:noProof/>
          <w:sz w:val="22"/>
          <w:szCs w:val="28"/>
          <w:lang w:val="en-US" w:bidi="th-TH"/>
        </w:rPr>
        <w:tab/>
      </w:r>
      <w:r>
        <w:rPr>
          <w:noProof/>
        </w:rPr>
        <w:t>Passenger Detail + Book</w:t>
      </w:r>
      <w:r>
        <w:rPr>
          <w:noProof/>
        </w:rPr>
        <w:tab/>
      </w:r>
      <w:r>
        <w:rPr>
          <w:noProof/>
        </w:rPr>
        <w:fldChar w:fldCharType="begin"/>
      </w:r>
      <w:r>
        <w:rPr>
          <w:noProof/>
        </w:rPr>
        <w:instrText xml:space="preserve"> PAGEREF _Toc439171918 \h </w:instrText>
      </w:r>
      <w:r>
        <w:rPr>
          <w:noProof/>
        </w:rPr>
      </w:r>
      <w:r>
        <w:rPr>
          <w:noProof/>
        </w:rPr>
        <w:fldChar w:fldCharType="separate"/>
      </w:r>
      <w:r>
        <w:rPr>
          <w:noProof/>
        </w:rPr>
        <w:t>7</w:t>
      </w:r>
      <w:r>
        <w:rPr>
          <w:noProof/>
        </w:rPr>
        <w:fldChar w:fldCharType="end"/>
      </w:r>
    </w:p>
    <w:p w14:paraId="4F65B626" w14:textId="77777777" w:rsidR="00525BBA" w:rsidRDefault="00525BBA" w:rsidP="00F101AA">
      <w:pPr>
        <w:pStyle w:val="TOC3"/>
        <w:tabs>
          <w:tab w:val="left" w:pos="1418"/>
        </w:tabs>
        <w:spacing w:before="0" w:beforeAutospacing="0" w:after="0" w:afterAutospacing="0" w:line="360" w:lineRule="auto"/>
        <w:rPr>
          <w:rFonts w:asciiTheme="minorHAnsi" w:eastAsiaTheme="minorEastAsia" w:hAnsiTheme="minorHAnsi"/>
          <w:noProof/>
          <w:sz w:val="22"/>
          <w:szCs w:val="28"/>
          <w:lang w:val="en-US" w:bidi="th-TH"/>
        </w:rPr>
      </w:pPr>
      <w:r>
        <w:rPr>
          <w:noProof/>
        </w:rPr>
        <w:t>4.1.4</w:t>
      </w:r>
      <w:r>
        <w:rPr>
          <w:rFonts w:asciiTheme="minorHAnsi" w:eastAsiaTheme="minorEastAsia" w:hAnsiTheme="minorHAnsi"/>
          <w:noProof/>
          <w:sz w:val="22"/>
          <w:szCs w:val="28"/>
          <w:lang w:val="en-US" w:bidi="th-TH"/>
        </w:rPr>
        <w:tab/>
      </w:r>
      <w:r>
        <w:rPr>
          <w:noProof/>
        </w:rPr>
        <w:t>MBO Operations</w:t>
      </w:r>
      <w:r>
        <w:rPr>
          <w:noProof/>
        </w:rPr>
        <w:tab/>
      </w:r>
      <w:r>
        <w:rPr>
          <w:noProof/>
        </w:rPr>
        <w:fldChar w:fldCharType="begin"/>
      </w:r>
      <w:r>
        <w:rPr>
          <w:noProof/>
        </w:rPr>
        <w:instrText xml:space="preserve"> PAGEREF _Toc439171919 \h </w:instrText>
      </w:r>
      <w:r>
        <w:rPr>
          <w:noProof/>
        </w:rPr>
      </w:r>
      <w:r>
        <w:rPr>
          <w:noProof/>
        </w:rPr>
        <w:fldChar w:fldCharType="separate"/>
      </w:r>
      <w:r>
        <w:rPr>
          <w:noProof/>
        </w:rPr>
        <w:t>8</w:t>
      </w:r>
      <w:r>
        <w:rPr>
          <w:noProof/>
        </w:rPr>
        <w:fldChar w:fldCharType="end"/>
      </w:r>
    </w:p>
    <w:p w14:paraId="0C09BE41"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4.2</w:t>
      </w:r>
      <w:r>
        <w:rPr>
          <w:rFonts w:asciiTheme="minorHAnsi" w:eastAsiaTheme="minorEastAsia" w:hAnsiTheme="minorHAnsi"/>
          <w:noProof/>
          <w:sz w:val="22"/>
          <w:szCs w:val="28"/>
          <w:lang w:val="en-US" w:bidi="th-TH"/>
        </w:rPr>
        <w:tab/>
      </w:r>
      <w:r>
        <w:rPr>
          <w:noProof/>
        </w:rPr>
        <w:t>Flow Diagram</w:t>
      </w:r>
      <w:r>
        <w:rPr>
          <w:noProof/>
        </w:rPr>
        <w:tab/>
      </w:r>
      <w:r>
        <w:rPr>
          <w:noProof/>
        </w:rPr>
        <w:fldChar w:fldCharType="begin"/>
      </w:r>
      <w:r>
        <w:rPr>
          <w:noProof/>
        </w:rPr>
        <w:instrText xml:space="preserve"> PAGEREF _Toc439171920 \h </w:instrText>
      </w:r>
      <w:r>
        <w:rPr>
          <w:noProof/>
        </w:rPr>
      </w:r>
      <w:r>
        <w:rPr>
          <w:noProof/>
        </w:rPr>
        <w:fldChar w:fldCharType="separate"/>
      </w:r>
      <w:r>
        <w:rPr>
          <w:noProof/>
        </w:rPr>
        <w:t>8</w:t>
      </w:r>
      <w:r>
        <w:rPr>
          <w:noProof/>
        </w:rPr>
        <w:fldChar w:fldCharType="end"/>
      </w:r>
    </w:p>
    <w:p w14:paraId="6CD46D0C" w14:textId="77777777" w:rsidR="00525BBA" w:rsidRDefault="00525BBA" w:rsidP="00F101AA">
      <w:pPr>
        <w:pStyle w:val="TOC1"/>
        <w:spacing w:before="0" w:beforeAutospacing="0" w:after="0" w:afterAutospacing="0" w:line="360" w:lineRule="auto"/>
        <w:rPr>
          <w:rFonts w:asciiTheme="minorHAnsi" w:eastAsiaTheme="minorEastAsia" w:hAnsiTheme="minorHAnsi"/>
          <w:noProof/>
          <w:sz w:val="22"/>
          <w:szCs w:val="28"/>
          <w:lang w:val="en-US" w:bidi="th-TH"/>
        </w:rPr>
      </w:pPr>
      <w:r>
        <w:rPr>
          <w:noProof/>
        </w:rPr>
        <w:t>5</w:t>
      </w:r>
      <w:r>
        <w:rPr>
          <w:rFonts w:asciiTheme="minorHAnsi" w:eastAsiaTheme="minorEastAsia" w:hAnsiTheme="minorHAnsi"/>
          <w:noProof/>
          <w:sz w:val="22"/>
          <w:szCs w:val="28"/>
          <w:lang w:val="en-US" w:bidi="th-TH"/>
        </w:rPr>
        <w:tab/>
      </w:r>
      <w:r>
        <w:rPr>
          <w:noProof/>
        </w:rPr>
        <w:t>Search - Sample XML</w:t>
      </w:r>
      <w:r>
        <w:rPr>
          <w:noProof/>
        </w:rPr>
        <w:tab/>
      </w:r>
      <w:r>
        <w:rPr>
          <w:noProof/>
        </w:rPr>
        <w:fldChar w:fldCharType="begin"/>
      </w:r>
      <w:r>
        <w:rPr>
          <w:noProof/>
        </w:rPr>
        <w:instrText xml:space="preserve"> PAGEREF _Toc439171921 \h </w:instrText>
      </w:r>
      <w:r>
        <w:rPr>
          <w:noProof/>
        </w:rPr>
      </w:r>
      <w:r>
        <w:rPr>
          <w:noProof/>
        </w:rPr>
        <w:fldChar w:fldCharType="separate"/>
      </w:r>
      <w:r>
        <w:rPr>
          <w:noProof/>
        </w:rPr>
        <w:t>10</w:t>
      </w:r>
      <w:r>
        <w:rPr>
          <w:noProof/>
        </w:rPr>
        <w:fldChar w:fldCharType="end"/>
      </w:r>
    </w:p>
    <w:p w14:paraId="2C68505C"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5.1</w:t>
      </w:r>
      <w:r>
        <w:rPr>
          <w:rFonts w:asciiTheme="minorHAnsi" w:eastAsiaTheme="minorEastAsia" w:hAnsiTheme="minorHAnsi"/>
          <w:noProof/>
          <w:sz w:val="22"/>
          <w:szCs w:val="28"/>
          <w:lang w:val="en-US" w:bidi="th-TH"/>
        </w:rPr>
        <w:tab/>
      </w:r>
      <w:r>
        <w:rPr>
          <w:noProof/>
        </w:rPr>
        <w:t>Master Pricer Calendar Search (optional)</w:t>
      </w:r>
      <w:r>
        <w:rPr>
          <w:noProof/>
        </w:rPr>
        <w:tab/>
      </w:r>
      <w:r>
        <w:rPr>
          <w:noProof/>
        </w:rPr>
        <w:fldChar w:fldCharType="begin"/>
      </w:r>
      <w:r>
        <w:rPr>
          <w:noProof/>
        </w:rPr>
        <w:instrText xml:space="preserve"> PAGEREF _Toc439171922 \h </w:instrText>
      </w:r>
      <w:r>
        <w:rPr>
          <w:noProof/>
        </w:rPr>
      </w:r>
      <w:r>
        <w:rPr>
          <w:noProof/>
        </w:rPr>
        <w:fldChar w:fldCharType="separate"/>
      </w:r>
      <w:r>
        <w:rPr>
          <w:noProof/>
        </w:rPr>
        <w:t>10</w:t>
      </w:r>
      <w:r>
        <w:rPr>
          <w:noProof/>
        </w:rPr>
        <w:fldChar w:fldCharType="end"/>
      </w:r>
    </w:p>
    <w:p w14:paraId="38DF9B96"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5.2</w:t>
      </w:r>
      <w:r>
        <w:rPr>
          <w:rFonts w:asciiTheme="minorHAnsi" w:eastAsiaTheme="minorEastAsia" w:hAnsiTheme="minorHAnsi"/>
          <w:noProof/>
          <w:sz w:val="22"/>
          <w:szCs w:val="28"/>
          <w:lang w:val="en-US" w:bidi="th-TH"/>
        </w:rPr>
        <w:tab/>
      </w:r>
      <w:r>
        <w:rPr>
          <w:noProof/>
        </w:rPr>
        <w:t>Master Pricer Travelboard Search</w:t>
      </w:r>
      <w:r>
        <w:rPr>
          <w:noProof/>
        </w:rPr>
        <w:tab/>
      </w:r>
      <w:r>
        <w:rPr>
          <w:noProof/>
        </w:rPr>
        <w:fldChar w:fldCharType="begin"/>
      </w:r>
      <w:r>
        <w:rPr>
          <w:noProof/>
        </w:rPr>
        <w:instrText xml:space="preserve"> PAGEREF _Toc439171923 \h </w:instrText>
      </w:r>
      <w:r>
        <w:rPr>
          <w:noProof/>
        </w:rPr>
      </w:r>
      <w:r>
        <w:rPr>
          <w:noProof/>
        </w:rPr>
        <w:fldChar w:fldCharType="separate"/>
      </w:r>
      <w:r>
        <w:rPr>
          <w:noProof/>
        </w:rPr>
        <w:t>12</w:t>
      </w:r>
      <w:r>
        <w:rPr>
          <w:noProof/>
        </w:rPr>
        <w:fldChar w:fldCharType="end"/>
      </w:r>
    </w:p>
    <w:p w14:paraId="75608BE0"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5.3</w:t>
      </w:r>
      <w:r>
        <w:rPr>
          <w:rFonts w:asciiTheme="minorHAnsi" w:eastAsiaTheme="minorEastAsia" w:hAnsiTheme="minorHAnsi"/>
          <w:noProof/>
          <w:sz w:val="22"/>
          <w:szCs w:val="28"/>
          <w:lang w:val="en-US" w:bidi="th-TH"/>
        </w:rPr>
        <w:tab/>
      </w:r>
      <w:r>
        <w:rPr>
          <w:noProof/>
        </w:rPr>
        <w:t>Tips</w:t>
      </w:r>
      <w:r>
        <w:rPr>
          <w:noProof/>
        </w:rPr>
        <w:tab/>
      </w:r>
      <w:r>
        <w:rPr>
          <w:noProof/>
        </w:rPr>
        <w:fldChar w:fldCharType="begin"/>
      </w:r>
      <w:r>
        <w:rPr>
          <w:noProof/>
        </w:rPr>
        <w:instrText xml:space="preserve"> PAGEREF _Toc439171924 \h </w:instrText>
      </w:r>
      <w:r>
        <w:rPr>
          <w:noProof/>
        </w:rPr>
      </w:r>
      <w:r>
        <w:rPr>
          <w:noProof/>
        </w:rPr>
        <w:fldChar w:fldCharType="separate"/>
      </w:r>
      <w:r>
        <w:rPr>
          <w:noProof/>
        </w:rPr>
        <w:t>17</w:t>
      </w:r>
      <w:r>
        <w:rPr>
          <w:noProof/>
        </w:rPr>
        <w:fldChar w:fldCharType="end"/>
      </w:r>
    </w:p>
    <w:p w14:paraId="13E30E08"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5.4</w:t>
      </w:r>
      <w:r>
        <w:rPr>
          <w:rFonts w:asciiTheme="minorHAnsi" w:eastAsiaTheme="minorEastAsia" w:hAnsiTheme="minorHAnsi"/>
          <w:noProof/>
          <w:sz w:val="22"/>
          <w:szCs w:val="28"/>
          <w:lang w:val="en-US" w:bidi="th-TH"/>
        </w:rPr>
        <w:tab/>
      </w:r>
      <w:r>
        <w:rPr>
          <w:noProof/>
        </w:rPr>
        <w:t>Error Handling</w:t>
      </w:r>
      <w:r>
        <w:rPr>
          <w:noProof/>
        </w:rPr>
        <w:tab/>
      </w:r>
      <w:r>
        <w:rPr>
          <w:noProof/>
        </w:rPr>
        <w:fldChar w:fldCharType="begin"/>
      </w:r>
      <w:r>
        <w:rPr>
          <w:noProof/>
        </w:rPr>
        <w:instrText xml:space="preserve"> PAGEREF _Toc439171925 \h </w:instrText>
      </w:r>
      <w:r>
        <w:rPr>
          <w:noProof/>
        </w:rPr>
      </w:r>
      <w:r>
        <w:rPr>
          <w:noProof/>
        </w:rPr>
        <w:fldChar w:fldCharType="separate"/>
      </w:r>
      <w:r>
        <w:rPr>
          <w:noProof/>
        </w:rPr>
        <w:t>17</w:t>
      </w:r>
      <w:r>
        <w:rPr>
          <w:noProof/>
        </w:rPr>
        <w:fldChar w:fldCharType="end"/>
      </w:r>
    </w:p>
    <w:p w14:paraId="089E13EA" w14:textId="77777777" w:rsidR="00525BBA" w:rsidRDefault="00525BBA" w:rsidP="00F101AA">
      <w:pPr>
        <w:pStyle w:val="TOC1"/>
        <w:spacing w:before="0" w:beforeAutospacing="0" w:after="0" w:afterAutospacing="0" w:line="360" w:lineRule="auto"/>
        <w:rPr>
          <w:rFonts w:asciiTheme="minorHAnsi" w:eastAsiaTheme="minorEastAsia" w:hAnsiTheme="minorHAnsi"/>
          <w:noProof/>
          <w:sz w:val="22"/>
          <w:szCs w:val="28"/>
          <w:lang w:val="en-US" w:bidi="th-TH"/>
        </w:rPr>
      </w:pPr>
      <w:r>
        <w:rPr>
          <w:noProof/>
        </w:rPr>
        <w:t>6</w:t>
      </w:r>
      <w:r>
        <w:rPr>
          <w:rFonts w:asciiTheme="minorHAnsi" w:eastAsiaTheme="minorEastAsia" w:hAnsiTheme="minorHAnsi"/>
          <w:noProof/>
          <w:sz w:val="22"/>
          <w:szCs w:val="28"/>
          <w:lang w:val="en-US" w:bidi="th-TH"/>
        </w:rPr>
        <w:tab/>
      </w:r>
      <w:r>
        <w:rPr>
          <w:noProof/>
        </w:rPr>
        <w:t>Select Recommendation - Sample XML</w:t>
      </w:r>
      <w:r>
        <w:rPr>
          <w:noProof/>
        </w:rPr>
        <w:tab/>
      </w:r>
      <w:r>
        <w:rPr>
          <w:noProof/>
        </w:rPr>
        <w:fldChar w:fldCharType="begin"/>
      </w:r>
      <w:r>
        <w:rPr>
          <w:noProof/>
        </w:rPr>
        <w:instrText xml:space="preserve"> PAGEREF _Toc439171926 \h </w:instrText>
      </w:r>
      <w:r>
        <w:rPr>
          <w:noProof/>
        </w:rPr>
      </w:r>
      <w:r>
        <w:rPr>
          <w:noProof/>
        </w:rPr>
        <w:fldChar w:fldCharType="separate"/>
      </w:r>
      <w:r>
        <w:rPr>
          <w:noProof/>
        </w:rPr>
        <w:t>17</w:t>
      </w:r>
      <w:r>
        <w:rPr>
          <w:noProof/>
        </w:rPr>
        <w:fldChar w:fldCharType="end"/>
      </w:r>
    </w:p>
    <w:p w14:paraId="336EA4AB"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6.1</w:t>
      </w:r>
      <w:r>
        <w:rPr>
          <w:rFonts w:asciiTheme="minorHAnsi" w:eastAsiaTheme="minorEastAsia" w:hAnsiTheme="minorHAnsi"/>
          <w:noProof/>
          <w:sz w:val="22"/>
          <w:szCs w:val="28"/>
          <w:lang w:val="en-US" w:bidi="th-TH"/>
        </w:rPr>
        <w:tab/>
      </w:r>
      <w:r>
        <w:rPr>
          <w:noProof/>
        </w:rPr>
        <w:t>Fare_InformativePricingWithoutPNR</w:t>
      </w:r>
      <w:r>
        <w:rPr>
          <w:noProof/>
        </w:rPr>
        <w:tab/>
      </w:r>
      <w:r>
        <w:rPr>
          <w:noProof/>
        </w:rPr>
        <w:fldChar w:fldCharType="begin"/>
      </w:r>
      <w:r>
        <w:rPr>
          <w:noProof/>
        </w:rPr>
        <w:instrText xml:space="preserve"> PAGEREF _Toc439171927 \h </w:instrText>
      </w:r>
      <w:r>
        <w:rPr>
          <w:noProof/>
        </w:rPr>
      </w:r>
      <w:r>
        <w:rPr>
          <w:noProof/>
        </w:rPr>
        <w:fldChar w:fldCharType="separate"/>
      </w:r>
      <w:r>
        <w:rPr>
          <w:noProof/>
        </w:rPr>
        <w:t>18</w:t>
      </w:r>
      <w:r>
        <w:rPr>
          <w:noProof/>
        </w:rPr>
        <w:fldChar w:fldCharType="end"/>
      </w:r>
    </w:p>
    <w:p w14:paraId="36AFF17D"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6.2</w:t>
      </w:r>
      <w:r>
        <w:rPr>
          <w:rFonts w:asciiTheme="minorHAnsi" w:eastAsiaTheme="minorEastAsia" w:hAnsiTheme="minorHAnsi"/>
          <w:noProof/>
          <w:sz w:val="22"/>
          <w:szCs w:val="28"/>
          <w:lang w:val="en-US" w:bidi="th-TH"/>
        </w:rPr>
        <w:tab/>
      </w:r>
      <w:r>
        <w:rPr>
          <w:noProof/>
        </w:rPr>
        <w:t>Fare_InformativeBestPricingWithoutPNR</w:t>
      </w:r>
      <w:r>
        <w:rPr>
          <w:noProof/>
        </w:rPr>
        <w:tab/>
      </w:r>
      <w:r>
        <w:rPr>
          <w:noProof/>
        </w:rPr>
        <w:fldChar w:fldCharType="begin"/>
      </w:r>
      <w:r>
        <w:rPr>
          <w:noProof/>
        </w:rPr>
        <w:instrText xml:space="preserve"> PAGEREF _Toc439171928 \h </w:instrText>
      </w:r>
      <w:r>
        <w:rPr>
          <w:noProof/>
        </w:rPr>
      </w:r>
      <w:r>
        <w:rPr>
          <w:noProof/>
        </w:rPr>
        <w:fldChar w:fldCharType="separate"/>
      </w:r>
      <w:r>
        <w:rPr>
          <w:noProof/>
        </w:rPr>
        <w:t>23</w:t>
      </w:r>
      <w:r>
        <w:rPr>
          <w:noProof/>
        </w:rPr>
        <w:fldChar w:fldCharType="end"/>
      </w:r>
    </w:p>
    <w:p w14:paraId="16D01930"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6.3</w:t>
      </w:r>
      <w:r>
        <w:rPr>
          <w:rFonts w:asciiTheme="minorHAnsi" w:eastAsiaTheme="minorEastAsia" w:hAnsiTheme="minorHAnsi"/>
          <w:noProof/>
          <w:sz w:val="22"/>
          <w:szCs w:val="28"/>
          <w:lang w:val="en-US" w:bidi="th-TH"/>
        </w:rPr>
        <w:tab/>
      </w:r>
      <w:r>
        <w:rPr>
          <w:noProof/>
        </w:rPr>
        <w:t>Tips</w:t>
      </w:r>
      <w:r>
        <w:rPr>
          <w:noProof/>
        </w:rPr>
        <w:tab/>
      </w:r>
      <w:r>
        <w:rPr>
          <w:noProof/>
        </w:rPr>
        <w:fldChar w:fldCharType="begin"/>
      </w:r>
      <w:r>
        <w:rPr>
          <w:noProof/>
        </w:rPr>
        <w:instrText xml:space="preserve"> PAGEREF _Toc439171929 \h </w:instrText>
      </w:r>
      <w:r>
        <w:rPr>
          <w:noProof/>
        </w:rPr>
      </w:r>
      <w:r>
        <w:rPr>
          <w:noProof/>
        </w:rPr>
        <w:fldChar w:fldCharType="separate"/>
      </w:r>
      <w:r>
        <w:rPr>
          <w:noProof/>
        </w:rPr>
        <w:t>28</w:t>
      </w:r>
      <w:r>
        <w:rPr>
          <w:noProof/>
        </w:rPr>
        <w:fldChar w:fldCharType="end"/>
      </w:r>
    </w:p>
    <w:p w14:paraId="4862F292"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6.4</w:t>
      </w:r>
      <w:r>
        <w:rPr>
          <w:rFonts w:asciiTheme="minorHAnsi" w:eastAsiaTheme="minorEastAsia" w:hAnsiTheme="minorHAnsi"/>
          <w:noProof/>
          <w:sz w:val="22"/>
          <w:szCs w:val="28"/>
          <w:lang w:val="en-US" w:bidi="th-TH"/>
        </w:rPr>
        <w:tab/>
      </w:r>
      <w:r>
        <w:rPr>
          <w:noProof/>
        </w:rPr>
        <w:t>Error Handling</w:t>
      </w:r>
      <w:r>
        <w:rPr>
          <w:noProof/>
        </w:rPr>
        <w:tab/>
      </w:r>
      <w:r>
        <w:rPr>
          <w:noProof/>
        </w:rPr>
        <w:fldChar w:fldCharType="begin"/>
      </w:r>
      <w:r>
        <w:rPr>
          <w:noProof/>
        </w:rPr>
        <w:instrText xml:space="preserve"> PAGEREF _Toc439171930 \h </w:instrText>
      </w:r>
      <w:r>
        <w:rPr>
          <w:noProof/>
        </w:rPr>
      </w:r>
      <w:r>
        <w:rPr>
          <w:noProof/>
        </w:rPr>
        <w:fldChar w:fldCharType="separate"/>
      </w:r>
      <w:r>
        <w:rPr>
          <w:noProof/>
        </w:rPr>
        <w:t>29</w:t>
      </w:r>
      <w:r>
        <w:rPr>
          <w:noProof/>
        </w:rPr>
        <w:fldChar w:fldCharType="end"/>
      </w:r>
    </w:p>
    <w:p w14:paraId="1700A45B" w14:textId="77777777" w:rsidR="00525BBA" w:rsidRDefault="00525BBA" w:rsidP="00F101AA">
      <w:pPr>
        <w:pStyle w:val="TOC1"/>
        <w:spacing w:before="0" w:beforeAutospacing="0" w:after="0" w:afterAutospacing="0" w:line="360" w:lineRule="auto"/>
        <w:rPr>
          <w:rFonts w:asciiTheme="minorHAnsi" w:eastAsiaTheme="minorEastAsia" w:hAnsiTheme="minorHAnsi"/>
          <w:noProof/>
          <w:sz w:val="22"/>
          <w:szCs w:val="28"/>
          <w:lang w:val="en-US" w:bidi="th-TH"/>
        </w:rPr>
      </w:pPr>
      <w:r>
        <w:rPr>
          <w:noProof/>
        </w:rPr>
        <w:t>7</w:t>
      </w:r>
      <w:r>
        <w:rPr>
          <w:rFonts w:asciiTheme="minorHAnsi" w:eastAsiaTheme="minorEastAsia" w:hAnsiTheme="minorHAnsi"/>
          <w:noProof/>
          <w:sz w:val="22"/>
          <w:szCs w:val="28"/>
          <w:lang w:val="en-US" w:bidi="th-TH"/>
        </w:rPr>
        <w:tab/>
      </w:r>
      <w:r>
        <w:rPr>
          <w:noProof/>
        </w:rPr>
        <w:t>Passenger Detail + Booking</w:t>
      </w:r>
      <w:r>
        <w:rPr>
          <w:noProof/>
        </w:rPr>
        <w:tab/>
      </w:r>
      <w:r>
        <w:rPr>
          <w:noProof/>
        </w:rPr>
        <w:fldChar w:fldCharType="begin"/>
      </w:r>
      <w:r>
        <w:rPr>
          <w:noProof/>
        </w:rPr>
        <w:instrText xml:space="preserve"> PAGEREF _Toc439171931 \h </w:instrText>
      </w:r>
      <w:r>
        <w:rPr>
          <w:noProof/>
        </w:rPr>
      </w:r>
      <w:r>
        <w:rPr>
          <w:noProof/>
        </w:rPr>
        <w:fldChar w:fldCharType="separate"/>
      </w:r>
      <w:r>
        <w:rPr>
          <w:noProof/>
        </w:rPr>
        <w:t>30</w:t>
      </w:r>
      <w:r>
        <w:rPr>
          <w:noProof/>
        </w:rPr>
        <w:fldChar w:fldCharType="end"/>
      </w:r>
    </w:p>
    <w:p w14:paraId="0EADFE52"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7.1</w:t>
      </w:r>
      <w:r>
        <w:rPr>
          <w:rFonts w:asciiTheme="minorHAnsi" w:eastAsiaTheme="minorEastAsia" w:hAnsiTheme="minorHAnsi"/>
          <w:noProof/>
          <w:sz w:val="22"/>
          <w:szCs w:val="28"/>
          <w:lang w:val="en-US" w:bidi="th-TH"/>
        </w:rPr>
        <w:tab/>
      </w:r>
      <w:r>
        <w:rPr>
          <w:noProof/>
        </w:rPr>
        <w:t>Air_SellFromRecommendation</w:t>
      </w:r>
      <w:r>
        <w:rPr>
          <w:noProof/>
        </w:rPr>
        <w:tab/>
      </w:r>
      <w:r>
        <w:rPr>
          <w:noProof/>
        </w:rPr>
        <w:fldChar w:fldCharType="begin"/>
      </w:r>
      <w:r>
        <w:rPr>
          <w:noProof/>
        </w:rPr>
        <w:instrText xml:space="preserve"> PAGEREF _Toc439171932 \h </w:instrText>
      </w:r>
      <w:r>
        <w:rPr>
          <w:noProof/>
        </w:rPr>
      </w:r>
      <w:r>
        <w:rPr>
          <w:noProof/>
        </w:rPr>
        <w:fldChar w:fldCharType="separate"/>
      </w:r>
      <w:r>
        <w:rPr>
          <w:noProof/>
        </w:rPr>
        <w:t>30</w:t>
      </w:r>
      <w:r>
        <w:rPr>
          <w:noProof/>
        </w:rPr>
        <w:fldChar w:fldCharType="end"/>
      </w:r>
    </w:p>
    <w:p w14:paraId="4402394D"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7.2</w:t>
      </w:r>
      <w:r>
        <w:rPr>
          <w:rFonts w:asciiTheme="minorHAnsi" w:eastAsiaTheme="minorEastAsia" w:hAnsiTheme="minorHAnsi"/>
          <w:noProof/>
          <w:sz w:val="22"/>
          <w:szCs w:val="28"/>
          <w:lang w:val="en-US" w:bidi="th-TH"/>
        </w:rPr>
        <w:tab/>
      </w:r>
      <w:r>
        <w:rPr>
          <w:noProof/>
        </w:rPr>
        <w:t>PNR_AddMultiElement</w:t>
      </w:r>
      <w:r>
        <w:rPr>
          <w:noProof/>
        </w:rPr>
        <w:tab/>
      </w:r>
      <w:r>
        <w:rPr>
          <w:noProof/>
        </w:rPr>
        <w:fldChar w:fldCharType="begin"/>
      </w:r>
      <w:r>
        <w:rPr>
          <w:noProof/>
        </w:rPr>
        <w:instrText xml:space="preserve"> PAGEREF _Toc439171933 \h </w:instrText>
      </w:r>
      <w:r>
        <w:rPr>
          <w:noProof/>
        </w:rPr>
      </w:r>
      <w:r>
        <w:rPr>
          <w:noProof/>
        </w:rPr>
        <w:fldChar w:fldCharType="separate"/>
      </w:r>
      <w:r>
        <w:rPr>
          <w:noProof/>
        </w:rPr>
        <w:t>34</w:t>
      </w:r>
      <w:r>
        <w:rPr>
          <w:noProof/>
        </w:rPr>
        <w:fldChar w:fldCharType="end"/>
      </w:r>
    </w:p>
    <w:p w14:paraId="245D0A94"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7.3</w:t>
      </w:r>
      <w:r>
        <w:rPr>
          <w:rFonts w:asciiTheme="minorHAnsi" w:eastAsiaTheme="minorEastAsia" w:hAnsiTheme="minorHAnsi"/>
          <w:noProof/>
          <w:sz w:val="22"/>
          <w:szCs w:val="28"/>
          <w:lang w:val="en-US" w:bidi="th-TH"/>
        </w:rPr>
        <w:tab/>
      </w:r>
      <w:r>
        <w:rPr>
          <w:noProof/>
        </w:rPr>
        <w:t>FOP_CreateFormOfPayment / PNR_AddMultiElement</w:t>
      </w:r>
      <w:r>
        <w:rPr>
          <w:noProof/>
        </w:rPr>
        <w:tab/>
      </w:r>
      <w:r>
        <w:rPr>
          <w:noProof/>
        </w:rPr>
        <w:fldChar w:fldCharType="begin"/>
      </w:r>
      <w:r>
        <w:rPr>
          <w:noProof/>
        </w:rPr>
        <w:instrText xml:space="preserve"> PAGEREF _Toc439171934 \h </w:instrText>
      </w:r>
      <w:r>
        <w:rPr>
          <w:noProof/>
        </w:rPr>
      </w:r>
      <w:r>
        <w:rPr>
          <w:noProof/>
        </w:rPr>
        <w:fldChar w:fldCharType="separate"/>
      </w:r>
      <w:r>
        <w:rPr>
          <w:noProof/>
        </w:rPr>
        <w:t>36</w:t>
      </w:r>
      <w:r>
        <w:rPr>
          <w:noProof/>
        </w:rPr>
        <w:fldChar w:fldCharType="end"/>
      </w:r>
    </w:p>
    <w:p w14:paraId="206B8DCF"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7.4</w:t>
      </w:r>
      <w:r>
        <w:rPr>
          <w:rFonts w:asciiTheme="minorHAnsi" w:eastAsiaTheme="minorEastAsia" w:hAnsiTheme="minorHAnsi"/>
          <w:noProof/>
          <w:sz w:val="22"/>
          <w:szCs w:val="28"/>
          <w:lang w:val="en-US" w:bidi="th-TH"/>
        </w:rPr>
        <w:tab/>
      </w:r>
      <w:r>
        <w:rPr>
          <w:noProof/>
        </w:rPr>
        <w:t>Fare_PricePNRWithBookingClass</w:t>
      </w:r>
      <w:r>
        <w:rPr>
          <w:noProof/>
        </w:rPr>
        <w:tab/>
      </w:r>
      <w:r>
        <w:rPr>
          <w:noProof/>
        </w:rPr>
        <w:fldChar w:fldCharType="begin"/>
      </w:r>
      <w:r>
        <w:rPr>
          <w:noProof/>
        </w:rPr>
        <w:instrText xml:space="preserve"> PAGEREF _Toc439171935 \h </w:instrText>
      </w:r>
      <w:r>
        <w:rPr>
          <w:noProof/>
        </w:rPr>
      </w:r>
      <w:r>
        <w:rPr>
          <w:noProof/>
        </w:rPr>
        <w:fldChar w:fldCharType="separate"/>
      </w:r>
      <w:r>
        <w:rPr>
          <w:noProof/>
        </w:rPr>
        <w:t>38</w:t>
      </w:r>
      <w:r>
        <w:rPr>
          <w:noProof/>
        </w:rPr>
        <w:fldChar w:fldCharType="end"/>
      </w:r>
    </w:p>
    <w:p w14:paraId="592C00F6"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7.5</w:t>
      </w:r>
      <w:r>
        <w:rPr>
          <w:rFonts w:asciiTheme="minorHAnsi" w:eastAsiaTheme="minorEastAsia" w:hAnsiTheme="minorHAnsi"/>
          <w:noProof/>
          <w:sz w:val="22"/>
          <w:szCs w:val="28"/>
          <w:lang w:val="en-US" w:bidi="th-TH"/>
        </w:rPr>
        <w:tab/>
      </w:r>
      <w:r>
        <w:rPr>
          <w:noProof/>
        </w:rPr>
        <w:t>Ticket_CreateTSTFromPricing</w:t>
      </w:r>
      <w:r>
        <w:rPr>
          <w:noProof/>
        </w:rPr>
        <w:tab/>
      </w:r>
      <w:r>
        <w:rPr>
          <w:noProof/>
        </w:rPr>
        <w:fldChar w:fldCharType="begin"/>
      </w:r>
      <w:r>
        <w:rPr>
          <w:noProof/>
        </w:rPr>
        <w:instrText xml:space="preserve"> PAGEREF _Toc439171936 \h </w:instrText>
      </w:r>
      <w:r>
        <w:rPr>
          <w:noProof/>
        </w:rPr>
      </w:r>
      <w:r>
        <w:rPr>
          <w:noProof/>
        </w:rPr>
        <w:fldChar w:fldCharType="separate"/>
      </w:r>
      <w:r>
        <w:rPr>
          <w:noProof/>
        </w:rPr>
        <w:t>39</w:t>
      </w:r>
      <w:r>
        <w:rPr>
          <w:noProof/>
        </w:rPr>
        <w:fldChar w:fldCharType="end"/>
      </w:r>
    </w:p>
    <w:p w14:paraId="082DB124"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7.6</w:t>
      </w:r>
      <w:r>
        <w:rPr>
          <w:rFonts w:asciiTheme="minorHAnsi" w:eastAsiaTheme="minorEastAsia" w:hAnsiTheme="minorHAnsi"/>
          <w:noProof/>
          <w:sz w:val="22"/>
          <w:szCs w:val="28"/>
          <w:lang w:val="en-US" w:bidi="th-TH"/>
        </w:rPr>
        <w:tab/>
      </w:r>
      <w:r>
        <w:rPr>
          <w:noProof/>
        </w:rPr>
        <w:t>PNR_AddMultiElement</w:t>
      </w:r>
      <w:r>
        <w:rPr>
          <w:noProof/>
        </w:rPr>
        <w:tab/>
      </w:r>
      <w:r>
        <w:rPr>
          <w:noProof/>
        </w:rPr>
        <w:fldChar w:fldCharType="begin"/>
      </w:r>
      <w:r>
        <w:rPr>
          <w:noProof/>
        </w:rPr>
        <w:instrText xml:space="preserve"> PAGEREF _Toc439171937 \h </w:instrText>
      </w:r>
      <w:r>
        <w:rPr>
          <w:noProof/>
        </w:rPr>
      </w:r>
      <w:r>
        <w:rPr>
          <w:noProof/>
        </w:rPr>
        <w:fldChar w:fldCharType="separate"/>
      </w:r>
      <w:r>
        <w:rPr>
          <w:noProof/>
        </w:rPr>
        <w:t>40</w:t>
      </w:r>
      <w:r>
        <w:rPr>
          <w:noProof/>
        </w:rPr>
        <w:fldChar w:fldCharType="end"/>
      </w:r>
    </w:p>
    <w:p w14:paraId="5BF16866"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7.7</w:t>
      </w:r>
      <w:r>
        <w:rPr>
          <w:rFonts w:asciiTheme="minorHAnsi" w:eastAsiaTheme="minorEastAsia" w:hAnsiTheme="minorHAnsi"/>
          <w:noProof/>
          <w:sz w:val="22"/>
          <w:szCs w:val="28"/>
          <w:lang w:val="en-US" w:bidi="th-TH"/>
        </w:rPr>
        <w:tab/>
      </w:r>
      <w:r>
        <w:rPr>
          <w:noProof/>
        </w:rPr>
        <w:t>Tips</w:t>
      </w:r>
      <w:r>
        <w:rPr>
          <w:noProof/>
        </w:rPr>
        <w:tab/>
      </w:r>
      <w:r>
        <w:rPr>
          <w:noProof/>
        </w:rPr>
        <w:fldChar w:fldCharType="begin"/>
      </w:r>
      <w:r>
        <w:rPr>
          <w:noProof/>
        </w:rPr>
        <w:instrText xml:space="preserve"> PAGEREF _Toc439171938 \h </w:instrText>
      </w:r>
      <w:r>
        <w:rPr>
          <w:noProof/>
        </w:rPr>
      </w:r>
      <w:r>
        <w:rPr>
          <w:noProof/>
        </w:rPr>
        <w:fldChar w:fldCharType="separate"/>
      </w:r>
      <w:r>
        <w:rPr>
          <w:noProof/>
        </w:rPr>
        <w:t>42</w:t>
      </w:r>
      <w:r>
        <w:rPr>
          <w:noProof/>
        </w:rPr>
        <w:fldChar w:fldCharType="end"/>
      </w:r>
    </w:p>
    <w:p w14:paraId="573F0558" w14:textId="77777777" w:rsidR="00525BBA" w:rsidRDefault="00525BBA" w:rsidP="00F101AA">
      <w:pPr>
        <w:pStyle w:val="TOC2"/>
        <w:tabs>
          <w:tab w:val="left" w:pos="851"/>
        </w:tabs>
        <w:spacing w:before="0" w:beforeAutospacing="0" w:after="0" w:afterAutospacing="0" w:line="360" w:lineRule="auto"/>
        <w:rPr>
          <w:rFonts w:asciiTheme="minorHAnsi" w:eastAsiaTheme="minorEastAsia" w:hAnsiTheme="minorHAnsi"/>
          <w:noProof/>
          <w:sz w:val="22"/>
          <w:szCs w:val="28"/>
          <w:lang w:val="en-US" w:bidi="th-TH"/>
        </w:rPr>
      </w:pPr>
      <w:r>
        <w:rPr>
          <w:noProof/>
        </w:rPr>
        <w:t>7.8</w:t>
      </w:r>
      <w:r>
        <w:rPr>
          <w:rFonts w:asciiTheme="minorHAnsi" w:eastAsiaTheme="minorEastAsia" w:hAnsiTheme="minorHAnsi"/>
          <w:noProof/>
          <w:sz w:val="22"/>
          <w:szCs w:val="28"/>
          <w:lang w:val="en-US" w:bidi="th-TH"/>
        </w:rPr>
        <w:tab/>
      </w:r>
      <w:r>
        <w:rPr>
          <w:noProof/>
        </w:rPr>
        <w:t>Error Handling</w:t>
      </w:r>
      <w:r>
        <w:rPr>
          <w:noProof/>
        </w:rPr>
        <w:tab/>
      </w:r>
      <w:r>
        <w:rPr>
          <w:noProof/>
        </w:rPr>
        <w:fldChar w:fldCharType="begin"/>
      </w:r>
      <w:r>
        <w:rPr>
          <w:noProof/>
        </w:rPr>
        <w:instrText xml:space="preserve"> PAGEREF _Toc439171939 \h </w:instrText>
      </w:r>
      <w:r>
        <w:rPr>
          <w:noProof/>
        </w:rPr>
      </w:r>
      <w:r>
        <w:rPr>
          <w:noProof/>
        </w:rPr>
        <w:fldChar w:fldCharType="separate"/>
      </w:r>
      <w:r>
        <w:rPr>
          <w:noProof/>
        </w:rPr>
        <w:t>42</w:t>
      </w:r>
      <w:r>
        <w:rPr>
          <w:noProof/>
        </w:rPr>
        <w:fldChar w:fldCharType="end"/>
      </w:r>
    </w:p>
    <w:p w14:paraId="27BCD737" w14:textId="77777777" w:rsidR="00525BBA" w:rsidRDefault="00525BBA" w:rsidP="00F101AA">
      <w:pPr>
        <w:pStyle w:val="TOC1"/>
        <w:spacing w:before="0" w:beforeAutospacing="0" w:after="0" w:afterAutospacing="0" w:line="360" w:lineRule="auto"/>
        <w:rPr>
          <w:rFonts w:asciiTheme="minorHAnsi" w:eastAsiaTheme="minorEastAsia" w:hAnsiTheme="minorHAnsi"/>
          <w:noProof/>
          <w:sz w:val="22"/>
          <w:szCs w:val="28"/>
          <w:lang w:val="en-US" w:bidi="th-TH"/>
        </w:rPr>
      </w:pPr>
      <w:r>
        <w:rPr>
          <w:noProof/>
        </w:rPr>
        <w:t>8</w:t>
      </w:r>
      <w:r>
        <w:rPr>
          <w:rFonts w:asciiTheme="minorHAnsi" w:eastAsiaTheme="minorEastAsia" w:hAnsiTheme="minorHAnsi"/>
          <w:noProof/>
          <w:sz w:val="22"/>
          <w:szCs w:val="28"/>
          <w:lang w:val="en-US" w:bidi="th-TH"/>
        </w:rPr>
        <w:tab/>
      </w:r>
      <w:r>
        <w:rPr>
          <w:noProof/>
        </w:rPr>
        <w:t>Certification Checklist</w:t>
      </w:r>
      <w:r>
        <w:rPr>
          <w:noProof/>
        </w:rPr>
        <w:tab/>
      </w:r>
      <w:r>
        <w:rPr>
          <w:noProof/>
        </w:rPr>
        <w:fldChar w:fldCharType="begin"/>
      </w:r>
      <w:r>
        <w:rPr>
          <w:noProof/>
        </w:rPr>
        <w:instrText xml:space="preserve"> PAGEREF _Toc439171940 \h </w:instrText>
      </w:r>
      <w:r>
        <w:rPr>
          <w:noProof/>
        </w:rPr>
      </w:r>
      <w:r>
        <w:rPr>
          <w:noProof/>
        </w:rPr>
        <w:fldChar w:fldCharType="separate"/>
      </w:r>
      <w:r>
        <w:rPr>
          <w:noProof/>
        </w:rPr>
        <w:t>43</w:t>
      </w:r>
      <w:r>
        <w:rPr>
          <w:noProof/>
        </w:rPr>
        <w:fldChar w:fldCharType="end"/>
      </w:r>
    </w:p>
    <w:p w14:paraId="12990F15" w14:textId="77777777" w:rsidR="00525BBA" w:rsidRDefault="00525BBA" w:rsidP="00F101AA">
      <w:pPr>
        <w:pStyle w:val="TOC1"/>
        <w:spacing w:before="0" w:beforeAutospacing="0" w:after="0" w:afterAutospacing="0" w:line="360" w:lineRule="auto"/>
        <w:rPr>
          <w:rFonts w:asciiTheme="minorHAnsi" w:eastAsiaTheme="minorEastAsia" w:hAnsiTheme="minorHAnsi"/>
          <w:noProof/>
          <w:sz w:val="22"/>
          <w:szCs w:val="28"/>
          <w:lang w:val="en-US" w:bidi="th-TH"/>
        </w:rPr>
      </w:pPr>
      <w:r>
        <w:rPr>
          <w:noProof/>
        </w:rPr>
        <w:t>9</w:t>
      </w:r>
      <w:r>
        <w:rPr>
          <w:rFonts w:asciiTheme="minorHAnsi" w:eastAsiaTheme="minorEastAsia" w:hAnsiTheme="minorHAnsi"/>
          <w:noProof/>
          <w:sz w:val="22"/>
          <w:szCs w:val="28"/>
          <w:lang w:val="en-US" w:bidi="th-TH"/>
        </w:rPr>
        <w:tab/>
      </w:r>
      <w:r>
        <w:rPr>
          <w:noProof/>
        </w:rPr>
        <w:t>Certification Test Cases</w:t>
      </w:r>
      <w:r>
        <w:rPr>
          <w:noProof/>
        </w:rPr>
        <w:tab/>
      </w:r>
      <w:r>
        <w:rPr>
          <w:noProof/>
        </w:rPr>
        <w:fldChar w:fldCharType="begin"/>
      </w:r>
      <w:r>
        <w:rPr>
          <w:noProof/>
        </w:rPr>
        <w:instrText xml:space="preserve"> PAGEREF _Toc439171941 \h </w:instrText>
      </w:r>
      <w:r>
        <w:rPr>
          <w:noProof/>
        </w:rPr>
      </w:r>
      <w:r>
        <w:rPr>
          <w:noProof/>
        </w:rPr>
        <w:fldChar w:fldCharType="separate"/>
      </w:r>
      <w:r>
        <w:rPr>
          <w:noProof/>
        </w:rPr>
        <w:t>46</w:t>
      </w:r>
      <w:r>
        <w:rPr>
          <w:noProof/>
        </w:rPr>
        <w:fldChar w:fldCharType="end"/>
      </w:r>
    </w:p>
    <w:p w14:paraId="14E451A7" w14:textId="77777777" w:rsidR="00525BBA" w:rsidRDefault="00525BBA" w:rsidP="00F101AA">
      <w:pPr>
        <w:pStyle w:val="TOC1"/>
        <w:spacing w:before="0" w:beforeAutospacing="0" w:after="0" w:afterAutospacing="0" w:line="360" w:lineRule="auto"/>
        <w:rPr>
          <w:rFonts w:asciiTheme="minorHAnsi" w:eastAsiaTheme="minorEastAsia" w:hAnsiTheme="minorHAnsi"/>
          <w:noProof/>
          <w:sz w:val="22"/>
          <w:szCs w:val="28"/>
          <w:lang w:val="en-US" w:bidi="th-TH"/>
        </w:rPr>
      </w:pPr>
      <w:r>
        <w:rPr>
          <w:noProof/>
        </w:rPr>
        <w:t>10</w:t>
      </w:r>
      <w:r>
        <w:rPr>
          <w:rFonts w:asciiTheme="minorHAnsi" w:eastAsiaTheme="minorEastAsia" w:hAnsiTheme="minorHAnsi"/>
          <w:noProof/>
          <w:sz w:val="22"/>
          <w:szCs w:val="28"/>
          <w:lang w:val="en-US" w:bidi="th-TH"/>
        </w:rPr>
        <w:tab/>
      </w:r>
      <w:r>
        <w:rPr>
          <w:noProof/>
        </w:rPr>
        <w:t>References</w:t>
      </w:r>
      <w:r>
        <w:rPr>
          <w:noProof/>
        </w:rPr>
        <w:tab/>
      </w:r>
      <w:r>
        <w:rPr>
          <w:noProof/>
        </w:rPr>
        <w:fldChar w:fldCharType="begin"/>
      </w:r>
      <w:r>
        <w:rPr>
          <w:noProof/>
        </w:rPr>
        <w:instrText xml:space="preserve"> PAGEREF _Toc439171942 \h </w:instrText>
      </w:r>
      <w:r>
        <w:rPr>
          <w:noProof/>
        </w:rPr>
      </w:r>
      <w:r>
        <w:rPr>
          <w:noProof/>
        </w:rPr>
        <w:fldChar w:fldCharType="separate"/>
      </w:r>
      <w:r>
        <w:rPr>
          <w:noProof/>
        </w:rPr>
        <w:t>48</w:t>
      </w:r>
      <w:r>
        <w:rPr>
          <w:noProof/>
        </w:rPr>
        <w:fldChar w:fldCharType="end"/>
      </w:r>
    </w:p>
    <w:p w14:paraId="35C50AD3" w14:textId="77777777" w:rsidR="00A767E5" w:rsidRPr="008C273B" w:rsidRDefault="002B00C1" w:rsidP="00F101AA">
      <w:pPr>
        <w:tabs>
          <w:tab w:val="right" w:leader="dot" w:pos="8505"/>
        </w:tabs>
        <w:spacing w:after="0" w:line="360" w:lineRule="auto"/>
        <w:jc w:val="both"/>
        <w:rPr>
          <w:snapToGrid w:val="0"/>
        </w:rPr>
      </w:pPr>
      <w:r w:rsidRPr="008C273B">
        <w:rPr>
          <w:snapToGrid w:val="0"/>
        </w:rPr>
        <w:fldChar w:fldCharType="end"/>
      </w:r>
      <w:r w:rsidR="00A767E5" w:rsidRPr="008C273B">
        <w:rPr>
          <w:snapToGrid w:val="0"/>
        </w:rPr>
        <w:br w:type="page"/>
      </w:r>
    </w:p>
    <w:p w14:paraId="35C50AD4" w14:textId="77777777" w:rsidR="008D0AD5" w:rsidRPr="008C273B" w:rsidRDefault="00815404" w:rsidP="00F7400D">
      <w:pPr>
        <w:pStyle w:val="Heading1"/>
      </w:pPr>
      <w:bookmarkStart w:id="2" w:name="_Toc439171907"/>
      <w:r w:rsidRPr="008C273B">
        <w:lastRenderedPageBreak/>
        <w:t>Introduction</w:t>
      </w:r>
      <w:bookmarkEnd w:id="1"/>
      <w:bookmarkEnd w:id="2"/>
    </w:p>
    <w:p w14:paraId="6A4F409F" w14:textId="2BEE04FA" w:rsidR="00924865" w:rsidRDefault="00924865" w:rsidP="00A45052">
      <w:pPr>
        <w:jc w:val="both"/>
      </w:pPr>
      <w:r>
        <w:t>T</w:t>
      </w:r>
      <w:r w:rsidRPr="00095DCA">
        <w:t>his docu</w:t>
      </w:r>
      <w:r>
        <w:t xml:space="preserve">ment </w:t>
      </w:r>
      <w:r>
        <w:rPr>
          <w:rFonts w:cs="Arial"/>
        </w:rPr>
        <w:t xml:space="preserve">describes the </w:t>
      </w:r>
      <w:r>
        <w:t xml:space="preserve">implementation process for an </w:t>
      </w:r>
      <w:r w:rsidR="00FD178B">
        <w:t>internet</w:t>
      </w:r>
      <w:r w:rsidR="005421BC">
        <w:t xml:space="preserve"> </w:t>
      </w:r>
      <w:r w:rsidR="00FD178B">
        <w:t>booking</w:t>
      </w:r>
      <w:r>
        <w:t xml:space="preserve"> engine using Amadeus web services. It includes the steps </w:t>
      </w:r>
      <w:r w:rsidR="005421BC">
        <w:t>for</w:t>
      </w:r>
      <w:r>
        <w:t xml:space="preserve"> Search &amp; Display, Select Recommendation and Passenger details + Book.  It is intended for development team members such as business analysts, fun</w:t>
      </w:r>
      <w:r w:rsidR="00D751F9">
        <w:t>ctional analysts and developers.</w:t>
      </w:r>
    </w:p>
    <w:p w14:paraId="05054BD5" w14:textId="00DD4716" w:rsidR="00F7400D" w:rsidRPr="00F7400D" w:rsidRDefault="00815404" w:rsidP="00F7400D">
      <w:pPr>
        <w:pStyle w:val="Heading1"/>
      </w:pPr>
      <w:bookmarkStart w:id="3" w:name="_Toc376446285"/>
      <w:bookmarkStart w:id="4" w:name="_Toc386454109"/>
      <w:bookmarkStart w:id="5" w:name="_Toc439171908"/>
      <w:r w:rsidRPr="00F7400D">
        <w:t>Prerequisites</w:t>
      </w:r>
      <w:bookmarkEnd w:id="3"/>
      <w:bookmarkEnd w:id="4"/>
      <w:bookmarkEnd w:id="5"/>
    </w:p>
    <w:p w14:paraId="35C50AD8" w14:textId="77777777" w:rsidR="00815404" w:rsidRPr="008C273B" w:rsidRDefault="00815404" w:rsidP="00EE55AA">
      <w:pPr>
        <w:pStyle w:val="Heading2"/>
        <w:jc w:val="both"/>
      </w:pPr>
      <w:bookmarkStart w:id="6" w:name="_Toc376446286"/>
      <w:bookmarkStart w:id="7" w:name="_Toc386454110"/>
      <w:bookmarkStart w:id="8" w:name="_Toc439171909"/>
      <w:r w:rsidRPr="008C273B">
        <w:t>Office ID Settings</w:t>
      </w:r>
      <w:bookmarkEnd w:id="6"/>
      <w:bookmarkEnd w:id="7"/>
      <w:bookmarkEnd w:id="8"/>
    </w:p>
    <w:p w14:paraId="13A1D8BE" w14:textId="002DDF8D" w:rsidR="00FF6C9B" w:rsidRDefault="00F47FA1" w:rsidP="00A45052">
      <w:pPr>
        <w:jc w:val="both"/>
      </w:pPr>
      <w:bookmarkStart w:id="9" w:name="_Toc376446287"/>
      <w:bookmarkStart w:id="10" w:name="_Toc386454111"/>
      <w:r>
        <w:t xml:space="preserve">An </w:t>
      </w:r>
      <w:r w:rsidR="00283FFE">
        <w:t>Office</w:t>
      </w:r>
      <w:r>
        <w:t xml:space="preserve"> ID must be activated for Master Pricer product</w:t>
      </w:r>
      <w:r w:rsidR="00790D6C">
        <w:t>s</w:t>
      </w:r>
      <w:r>
        <w:t xml:space="preserve"> </w:t>
      </w:r>
      <w:r w:rsidR="00FF6C9B">
        <w:t xml:space="preserve">by </w:t>
      </w:r>
      <w:r w:rsidR="00B837D9">
        <w:t xml:space="preserve">the </w:t>
      </w:r>
      <w:r w:rsidR="00FF6C9B">
        <w:t xml:space="preserve">Amadeus Account Manager </w:t>
      </w:r>
      <w:r>
        <w:t xml:space="preserve">and </w:t>
      </w:r>
      <w:r w:rsidR="00B837D9">
        <w:t xml:space="preserve">access </w:t>
      </w:r>
      <w:r>
        <w:t xml:space="preserve"> to </w:t>
      </w:r>
      <w:r w:rsidR="00B837D9">
        <w:t xml:space="preserve">the </w:t>
      </w:r>
      <w:r>
        <w:t>Amadeus Web Service</w:t>
      </w:r>
      <w:r w:rsidR="00B837D9">
        <w:t>s</w:t>
      </w:r>
      <w:r>
        <w:t xml:space="preserve"> </w:t>
      </w:r>
      <w:r w:rsidR="00B837D9">
        <w:t>must be granted</w:t>
      </w:r>
      <w:r w:rsidR="00FF6C9B">
        <w:t xml:space="preserve"> by </w:t>
      </w:r>
      <w:r w:rsidR="00B837D9">
        <w:t xml:space="preserve">the </w:t>
      </w:r>
      <w:r w:rsidR="00FF6C9B">
        <w:t>Web Service</w:t>
      </w:r>
      <w:r w:rsidR="00763BC4">
        <w:t>s</w:t>
      </w:r>
      <w:r w:rsidR="00FF6C9B">
        <w:t xml:space="preserve"> Implementer.</w:t>
      </w:r>
    </w:p>
    <w:p w14:paraId="1B8C5A0D" w14:textId="562EF66D" w:rsidR="003A468D" w:rsidRDefault="00E74F95" w:rsidP="00A45052">
      <w:pPr>
        <w:jc w:val="both"/>
      </w:pPr>
      <w:r>
        <w:t xml:space="preserve">Note: </w:t>
      </w:r>
      <w:r w:rsidR="003A468D">
        <w:t xml:space="preserve">If the customer would like to implement </w:t>
      </w:r>
      <w:r w:rsidR="00B837D9">
        <w:t xml:space="preserve">a </w:t>
      </w:r>
      <w:r w:rsidR="003A468D">
        <w:t>ticketing solution, the office ID must also</w:t>
      </w:r>
      <w:r w:rsidR="00B837D9">
        <w:t xml:space="preserve"> be</w:t>
      </w:r>
      <w:r w:rsidR="003A468D">
        <w:t xml:space="preserve"> activated</w:t>
      </w:r>
      <w:r w:rsidR="00490893">
        <w:t xml:space="preserve"> to </w:t>
      </w:r>
      <w:r w:rsidR="00B837D9">
        <w:t>operate as a</w:t>
      </w:r>
      <w:r w:rsidR="00490893">
        <w:t xml:space="preserve"> ticketing office. </w:t>
      </w:r>
    </w:p>
    <w:p w14:paraId="35C50ADA" w14:textId="4C02E989" w:rsidR="00815404" w:rsidRDefault="00815404" w:rsidP="00EE55AA">
      <w:pPr>
        <w:pStyle w:val="Heading2"/>
        <w:jc w:val="both"/>
      </w:pPr>
      <w:bookmarkStart w:id="11" w:name="_Toc439171910"/>
      <w:r w:rsidRPr="008C273B">
        <w:t>LSS Permissions</w:t>
      </w:r>
      <w:bookmarkEnd w:id="9"/>
      <w:bookmarkEnd w:id="10"/>
      <w:bookmarkEnd w:id="11"/>
    </w:p>
    <w:p w14:paraId="26DC34AA" w14:textId="3F6179F5" w:rsidR="00283FFE" w:rsidRPr="00283FFE" w:rsidRDefault="00C15BE1" w:rsidP="00A45052">
      <w:pPr>
        <w:jc w:val="both"/>
      </w:pPr>
      <w:r>
        <w:t xml:space="preserve">A LSS user must be created </w:t>
      </w:r>
      <w:r w:rsidR="007418C8">
        <w:t>under the customer</w:t>
      </w:r>
      <w:r w:rsidR="00763BC4">
        <w:t>’s</w:t>
      </w:r>
      <w:r w:rsidR="007418C8">
        <w:t xml:space="preserve"> office ID </w:t>
      </w:r>
      <w:r>
        <w:t>for Amadeus Web Services login</w:t>
      </w:r>
      <w:r w:rsidR="00F47FA1">
        <w:t xml:space="preserve">. </w:t>
      </w:r>
      <w:r w:rsidR="007418C8">
        <w:t>This</w:t>
      </w:r>
      <w:r w:rsidR="00F47FA1">
        <w:t xml:space="preserve"> is included in the </w:t>
      </w:r>
      <w:r w:rsidR="00843816">
        <w:t xml:space="preserve">setup </w:t>
      </w:r>
      <w:r w:rsidR="00F47FA1">
        <w:t>of Amadeus Web Service</w:t>
      </w:r>
      <w:r w:rsidR="00B837D9">
        <w:t>s</w:t>
      </w:r>
      <w:r w:rsidR="00F47FA1">
        <w:t xml:space="preserve"> </w:t>
      </w:r>
      <w:r w:rsidR="00B837D9">
        <w:t>a</w:t>
      </w:r>
      <w:r w:rsidR="00F47FA1">
        <w:t>ccess done by</w:t>
      </w:r>
      <w:r w:rsidR="00B837D9">
        <w:t xml:space="preserve"> the</w:t>
      </w:r>
      <w:r w:rsidR="00F47FA1">
        <w:t xml:space="preserve"> Web Service Implementer.</w:t>
      </w:r>
    </w:p>
    <w:p w14:paraId="05453698" w14:textId="19909295" w:rsidR="00283FFE" w:rsidRDefault="00283FFE" w:rsidP="00EE55AA">
      <w:pPr>
        <w:pStyle w:val="Heading2"/>
        <w:jc w:val="both"/>
      </w:pPr>
      <w:bookmarkStart w:id="12" w:name="_Toc439171911"/>
      <w:r>
        <w:t>Amadeus Web Service</w:t>
      </w:r>
      <w:r w:rsidR="00843816">
        <w:t>s</w:t>
      </w:r>
      <w:r>
        <w:t xml:space="preserve"> </w:t>
      </w:r>
      <w:r w:rsidR="00843816">
        <w:t>a</w:t>
      </w:r>
      <w:r>
        <w:t>ccess</w:t>
      </w:r>
      <w:bookmarkEnd w:id="12"/>
      <w:r>
        <w:t xml:space="preserve"> </w:t>
      </w:r>
    </w:p>
    <w:p w14:paraId="0216AE36" w14:textId="04E38FA0" w:rsidR="008A66FC" w:rsidRPr="00C660C0" w:rsidRDefault="00A06A08" w:rsidP="00910291">
      <w:pPr>
        <w:tabs>
          <w:tab w:val="num" w:pos="720"/>
        </w:tabs>
        <w:jc w:val="both"/>
      </w:pPr>
      <w:r w:rsidRPr="007418C8">
        <w:t>A</w:t>
      </w:r>
      <w:r>
        <w:t xml:space="preserve">madeus </w:t>
      </w:r>
      <w:r w:rsidRPr="007418C8">
        <w:rPr>
          <w:b/>
          <w:bCs/>
        </w:rPr>
        <w:t>W</w:t>
      </w:r>
      <w:r>
        <w:t xml:space="preserve">eb </w:t>
      </w:r>
      <w:r w:rsidRPr="007418C8">
        <w:rPr>
          <w:b/>
          <w:bCs/>
        </w:rPr>
        <w:t>S</w:t>
      </w:r>
      <w:r>
        <w:t xml:space="preserve">ervice </w:t>
      </w:r>
      <w:r w:rsidRPr="007418C8">
        <w:rPr>
          <w:b/>
          <w:bCs/>
        </w:rPr>
        <w:t>A</w:t>
      </w:r>
      <w:r>
        <w:t xml:space="preserve">ccess </w:t>
      </w:r>
      <w:r w:rsidRPr="007418C8">
        <w:rPr>
          <w:b/>
          <w:bCs/>
        </w:rPr>
        <w:t>P</w:t>
      </w:r>
      <w:r>
        <w:t xml:space="preserve">oint (WSAP) </w:t>
      </w:r>
    </w:p>
    <w:p w14:paraId="481F4780" w14:textId="77777777" w:rsidR="00EB0D1B" w:rsidRDefault="003E2AA8" w:rsidP="00910291">
      <w:pPr>
        <w:numPr>
          <w:ilvl w:val="0"/>
          <w:numId w:val="8"/>
        </w:numPr>
        <w:jc w:val="both"/>
      </w:pPr>
      <w:r w:rsidRPr="00EB0D1B">
        <w:t>contains the list of services that can be accessed</w:t>
      </w:r>
    </w:p>
    <w:p w14:paraId="3D803653" w14:textId="7306C27A" w:rsidR="008A66FC" w:rsidRPr="00EB0D1B" w:rsidRDefault="003E2AA8" w:rsidP="00910291">
      <w:pPr>
        <w:numPr>
          <w:ilvl w:val="0"/>
          <w:numId w:val="8"/>
        </w:numPr>
        <w:jc w:val="both"/>
      </w:pPr>
      <w:r w:rsidRPr="00EB0D1B">
        <w:t>guarantees a secured access to the Amadeus applications</w:t>
      </w:r>
    </w:p>
    <w:p w14:paraId="7AB0D149" w14:textId="18FA6605" w:rsidR="008A66FC" w:rsidRPr="00C660C0" w:rsidRDefault="003E2AA8" w:rsidP="00910291">
      <w:pPr>
        <w:numPr>
          <w:ilvl w:val="0"/>
          <w:numId w:val="8"/>
        </w:numPr>
        <w:jc w:val="both"/>
      </w:pPr>
      <w:r w:rsidRPr="00C660C0">
        <w:t xml:space="preserve">defines a set of parameters to control the system </w:t>
      </w:r>
      <w:r w:rsidR="00C660C0" w:rsidRPr="00C660C0">
        <w:t>behavior</w:t>
      </w:r>
      <w:r w:rsidRPr="00C660C0">
        <w:t xml:space="preserve"> such as</w:t>
      </w:r>
    </w:p>
    <w:p w14:paraId="6C59D421" w14:textId="77777777" w:rsidR="008A66FC" w:rsidRPr="00C660C0" w:rsidRDefault="003E2AA8" w:rsidP="00910291">
      <w:pPr>
        <w:numPr>
          <w:ilvl w:val="1"/>
          <w:numId w:val="5"/>
        </w:numPr>
        <w:jc w:val="both"/>
      </w:pPr>
      <w:r w:rsidRPr="00C660C0">
        <w:t>the maximum number of concurrent sessions</w:t>
      </w:r>
    </w:p>
    <w:p w14:paraId="4D2BE482" w14:textId="77777777" w:rsidR="008A66FC" w:rsidRPr="00C660C0" w:rsidRDefault="003E2AA8" w:rsidP="00910291">
      <w:pPr>
        <w:numPr>
          <w:ilvl w:val="1"/>
          <w:numId w:val="5"/>
        </w:numPr>
        <w:jc w:val="both"/>
      </w:pPr>
      <w:r w:rsidRPr="00C660C0">
        <w:t>the maximum volume of requests per second</w:t>
      </w:r>
    </w:p>
    <w:p w14:paraId="0F750E20" w14:textId="7B7D4226" w:rsidR="00C660C0" w:rsidRPr="007418C8" w:rsidRDefault="003E2AA8" w:rsidP="00910291">
      <w:pPr>
        <w:numPr>
          <w:ilvl w:val="1"/>
          <w:numId w:val="5"/>
        </w:numPr>
        <w:jc w:val="both"/>
      </w:pPr>
      <w:r w:rsidRPr="00C660C0">
        <w:t>time out values</w:t>
      </w:r>
    </w:p>
    <w:p w14:paraId="17E66DBC" w14:textId="6045DB4A" w:rsidR="00C660C0" w:rsidRDefault="00C660C0" w:rsidP="00910291">
      <w:pPr>
        <w:jc w:val="both"/>
      </w:pPr>
      <w:r>
        <w:t>The nam</w:t>
      </w:r>
      <w:r w:rsidR="006B4539">
        <w:t>ing</w:t>
      </w:r>
      <w:r>
        <w:t xml:space="preserve"> convention </w:t>
      </w:r>
      <w:r w:rsidR="006B4539">
        <w:t xml:space="preserve">for </w:t>
      </w:r>
      <w:r>
        <w:t xml:space="preserve">WSAP </w:t>
      </w:r>
    </w:p>
    <w:p w14:paraId="7E0C7805" w14:textId="77777777" w:rsidR="00C660C0" w:rsidRPr="00990B24" w:rsidRDefault="00C660C0" w:rsidP="00910291">
      <w:pPr>
        <w:pStyle w:val="ListParagraph"/>
        <w:numPr>
          <w:ilvl w:val="0"/>
          <w:numId w:val="7"/>
        </w:numPr>
        <w:spacing w:before="0" w:beforeAutospacing="0" w:after="120" w:afterAutospacing="0"/>
        <w:jc w:val="both"/>
        <w:rPr>
          <w:lang w:val="en-US"/>
        </w:rPr>
      </w:pPr>
      <w:r w:rsidRPr="00990B24">
        <w:rPr>
          <w:lang w:val="en-US"/>
        </w:rPr>
        <w:t>WSAP: 1ASIW</w:t>
      </w:r>
      <w:r w:rsidRPr="00A45052">
        <w:rPr>
          <w:color w:val="0000FF"/>
          <w:lang w:val="en-US"/>
        </w:rPr>
        <w:t>AAA</w:t>
      </w:r>
      <w:r w:rsidRPr="00990B24">
        <w:rPr>
          <w:lang w:val="en-US"/>
        </w:rPr>
        <w:t>BBB</w:t>
      </w:r>
    </w:p>
    <w:p w14:paraId="3F6556E5" w14:textId="30271AF5" w:rsidR="00C660C0" w:rsidRPr="00C660C0" w:rsidRDefault="00A45052" w:rsidP="00910291">
      <w:pPr>
        <w:numPr>
          <w:ilvl w:val="1"/>
          <w:numId w:val="4"/>
        </w:numPr>
        <w:jc w:val="both"/>
      </w:pPr>
      <w:r w:rsidRPr="00A45052">
        <w:rPr>
          <w:color w:val="0000FF"/>
        </w:rPr>
        <w:t>AAA</w:t>
      </w:r>
      <w:r w:rsidR="00C660C0" w:rsidRPr="00C660C0">
        <w:t>: 3 letter code identifying the customer’s application.</w:t>
      </w:r>
    </w:p>
    <w:p w14:paraId="5182899F" w14:textId="3CFECEF8" w:rsidR="00C660C0" w:rsidRPr="00C660C0" w:rsidRDefault="00C660C0" w:rsidP="00910291">
      <w:pPr>
        <w:numPr>
          <w:ilvl w:val="1"/>
          <w:numId w:val="4"/>
        </w:numPr>
        <w:jc w:val="both"/>
      </w:pPr>
      <w:r w:rsidRPr="00C660C0">
        <w:t>BBB: 2 or 3 letter code identifying the customer in the Web Services data base</w:t>
      </w:r>
    </w:p>
    <w:p w14:paraId="712447E9" w14:textId="4CDC2741" w:rsidR="00A06A08" w:rsidRDefault="00C660C0" w:rsidP="00910291">
      <w:pPr>
        <w:jc w:val="both"/>
      </w:pPr>
      <w:r>
        <w:t xml:space="preserve">A WSAP </w:t>
      </w:r>
      <w:r w:rsidR="0091501B">
        <w:t xml:space="preserve">is </w:t>
      </w:r>
      <w:r w:rsidR="00CD7D50">
        <w:t>setup for TEST and PRODUCTION environment</w:t>
      </w:r>
      <w:r w:rsidR="0091501B">
        <w:t>s</w:t>
      </w:r>
      <w:r w:rsidR="00CD7D50">
        <w:t xml:space="preserve"> </w:t>
      </w:r>
      <w:r w:rsidR="00A06A08">
        <w:t>by the Web Service Imple</w:t>
      </w:r>
      <w:r w:rsidR="00990B24">
        <w:t>menter</w:t>
      </w:r>
      <w:r w:rsidR="00AB5442">
        <w:t>.</w:t>
      </w:r>
    </w:p>
    <w:p w14:paraId="04A56D46" w14:textId="51285027" w:rsidR="00A06A08" w:rsidRDefault="00A06A08" w:rsidP="00910291">
      <w:pPr>
        <w:pStyle w:val="ListParagraph"/>
        <w:numPr>
          <w:ilvl w:val="0"/>
          <w:numId w:val="6"/>
        </w:numPr>
        <w:spacing w:before="0" w:beforeAutospacing="0" w:after="120" w:afterAutospacing="0"/>
        <w:jc w:val="both"/>
      </w:pPr>
      <w:r>
        <w:t>The WSAP for TEST environment and</w:t>
      </w:r>
      <w:r w:rsidR="0091501B">
        <w:t xml:space="preserve"> the </w:t>
      </w:r>
      <w:r w:rsidR="00812321">
        <w:t>WSDL</w:t>
      </w:r>
      <w:r w:rsidR="00990B24">
        <w:t xml:space="preserve"> package</w:t>
      </w:r>
      <w:r w:rsidR="00812321">
        <w:t xml:space="preserve"> </w:t>
      </w:r>
      <w:r w:rsidR="0091501B">
        <w:t xml:space="preserve">are </w:t>
      </w:r>
      <w:r w:rsidR="00CD7D50">
        <w:t xml:space="preserve">provided </w:t>
      </w:r>
      <w:r>
        <w:t>to the customer after the kick off call.</w:t>
      </w:r>
    </w:p>
    <w:p w14:paraId="74C03C15" w14:textId="44C323B4" w:rsidR="00F12820" w:rsidRPr="00A45052" w:rsidRDefault="00A06A08" w:rsidP="00910291">
      <w:pPr>
        <w:pStyle w:val="ListParagraph"/>
        <w:numPr>
          <w:ilvl w:val="0"/>
          <w:numId w:val="6"/>
        </w:numPr>
        <w:spacing w:before="0" w:beforeAutospacing="0" w:after="120" w:afterAutospacing="0"/>
        <w:jc w:val="both"/>
      </w:pPr>
      <w:r>
        <w:t xml:space="preserve">The WSAP for </w:t>
      </w:r>
      <w:r w:rsidR="00990B24">
        <w:t>PRODUCTION</w:t>
      </w:r>
      <w:r>
        <w:t xml:space="preserve"> environment and</w:t>
      </w:r>
      <w:r w:rsidR="0091501B">
        <w:t xml:space="preserve"> the</w:t>
      </w:r>
      <w:r w:rsidR="00812321">
        <w:t xml:space="preserve"> WSDL</w:t>
      </w:r>
      <w:r w:rsidR="00990B24" w:rsidRPr="00990B24">
        <w:t xml:space="preserve"> </w:t>
      </w:r>
      <w:r w:rsidR="00990B24">
        <w:t>package</w:t>
      </w:r>
      <w:r w:rsidR="00812321">
        <w:t xml:space="preserve"> </w:t>
      </w:r>
      <w:r w:rsidR="0091501B">
        <w:t xml:space="preserve">are </w:t>
      </w:r>
      <w:r w:rsidR="00CD7D50">
        <w:t xml:space="preserve">provided </w:t>
      </w:r>
      <w:r>
        <w:t>to the customer after the application is certified.</w:t>
      </w:r>
    </w:p>
    <w:p w14:paraId="0B5F6F96" w14:textId="77777777" w:rsidR="001E5C35" w:rsidRPr="00917EDB" w:rsidRDefault="001E5C35" w:rsidP="00F101AA">
      <w:bookmarkStart w:id="13" w:name="_Toc376446288"/>
      <w:bookmarkStart w:id="14" w:name="_Toc386454112"/>
    </w:p>
    <w:p w14:paraId="38D1B576" w14:textId="2B170307" w:rsidR="00FA1C95" w:rsidRDefault="00815404" w:rsidP="00FA1C95">
      <w:pPr>
        <w:pStyle w:val="Heading1"/>
        <w:jc w:val="both"/>
      </w:pPr>
      <w:bookmarkStart w:id="15" w:name="_Toc439171912"/>
      <w:r w:rsidRPr="008D0825">
        <w:lastRenderedPageBreak/>
        <w:t>Concepts/Background</w:t>
      </w:r>
      <w:bookmarkEnd w:id="13"/>
      <w:bookmarkEnd w:id="14"/>
      <w:bookmarkEnd w:id="15"/>
    </w:p>
    <w:p w14:paraId="15BA8C53" w14:textId="5BC45304" w:rsidR="007E30EC" w:rsidRDefault="00FA1C95" w:rsidP="00A45052">
      <w:pPr>
        <w:jc w:val="both"/>
      </w:pPr>
      <w:r>
        <w:t xml:space="preserve">The Internet Booking </w:t>
      </w:r>
      <w:r w:rsidR="00FE5EAB">
        <w:t>Engine</w:t>
      </w:r>
      <w:r>
        <w:t xml:space="preserve"> (IBE) integrated with </w:t>
      </w:r>
      <w:r w:rsidR="006B3E1D">
        <w:t xml:space="preserve">Master Pricer </w:t>
      </w:r>
      <w:r>
        <w:t>products (</w:t>
      </w:r>
      <w:r w:rsidR="006B3E1D">
        <w:t xml:space="preserve">Master Pricer </w:t>
      </w:r>
      <w:r>
        <w:t xml:space="preserve">Calendar and </w:t>
      </w:r>
      <w:r w:rsidR="00F61964">
        <w:t xml:space="preserve">Master </w:t>
      </w:r>
      <w:r w:rsidR="006B3E1D">
        <w:t xml:space="preserve">Pricer </w:t>
      </w:r>
      <w:r>
        <w:t>TravelBoard) offer</w:t>
      </w:r>
      <w:r w:rsidR="001B4071">
        <w:t>s</w:t>
      </w:r>
      <w:r>
        <w:t xml:space="preserve"> </w:t>
      </w:r>
      <w:r w:rsidR="001B4071">
        <w:t xml:space="preserve">online </w:t>
      </w:r>
      <w:r>
        <w:t xml:space="preserve">users with </w:t>
      </w:r>
      <w:r w:rsidR="001B4071">
        <w:t xml:space="preserve">a large choice of </w:t>
      </w:r>
      <w:r>
        <w:t>recommendations. It is ideal for cost-conscious trave</w:t>
      </w:r>
      <w:r w:rsidR="00DC13B1">
        <w:t>l</w:t>
      </w:r>
      <w:r>
        <w:t xml:space="preserve">lers, focused on finding the cheapest fares for their journey. </w:t>
      </w:r>
      <w:r w:rsidR="001B4071">
        <w:t xml:space="preserve">With the user-friendly interface and interactive business logic </w:t>
      </w:r>
      <w:r w:rsidR="00397B78">
        <w:t>embedded</w:t>
      </w:r>
      <w:r w:rsidR="001B4071">
        <w:t xml:space="preserve"> in IBE, it allows the traveller</w:t>
      </w:r>
      <w:r w:rsidR="00397B78">
        <w:t>s</w:t>
      </w:r>
      <w:r w:rsidR="001B4071">
        <w:t xml:space="preserve"> to browse through the recommendation</w:t>
      </w:r>
      <w:r w:rsidR="00397B78">
        <w:t>s</w:t>
      </w:r>
      <w:r w:rsidR="001B4071">
        <w:t xml:space="preserve"> and ease the decision making process to make a reservation</w:t>
      </w:r>
      <w:r w:rsidR="00397B78">
        <w:t>. As the result</w:t>
      </w:r>
      <w:r w:rsidR="001B4071">
        <w:t>, the traveller</w:t>
      </w:r>
      <w:r w:rsidR="00397B78">
        <w:t>s</w:t>
      </w:r>
      <w:r w:rsidR="001B4071">
        <w:t xml:space="preserve"> </w:t>
      </w:r>
      <w:r w:rsidR="00397B78">
        <w:t>can</w:t>
      </w:r>
      <w:r w:rsidR="001B4071">
        <w:t xml:space="preserve"> create a reservation with</w:t>
      </w:r>
      <w:r w:rsidR="00397B78">
        <w:t xml:space="preserve"> the </w:t>
      </w:r>
      <w:r w:rsidR="009348F3">
        <w:t xml:space="preserve">flight and </w:t>
      </w:r>
      <w:r w:rsidR="00397B78">
        <w:t>fare they prefer.</w:t>
      </w:r>
    </w:p>
    <w:p w14:paraId="35C50ADE" w14:textId="43217859" w:rsidR="002F1D97" w:rsidRPr="008D0825" w:rsidRDefault="00417AEE" w:rsidP="000A4EF0">
      <w:pPr>
        <w:pStyle w:val="Heading2"/>
        <w:spacing w:before="100"/>
        <w:jc w:val="both"/>
      </w:pPr>
      <w:bookmarkStart w:id="16" w:name="_Toc439171913"/>
      <w:r>
        <w:t>Internet Booking Engine</w:t>
      </w:r>
      <w:bookmarkEnd w:id="16"/>
      <w:r>
        <w:t xml:space="preserve"> </w:t>
      </w:r>
    </w:p>
    <w:bookmarkStart w:id="17" w:name="_Toc314739338"/>
    <w:bookmarkStart w:id="18" w:name="_Toc320531131"/>
    <w:bookmarkStart w:id="19" w:name="_Toc386040419"/>
    <w:p w14:paraId="348A92A1" w14:textId="6140F7D8" w:rsidR="00D24DF1" w:rsidRDefault="00F61964" w:rsidP="000A4EF0">
      <w:pPr>
        <w:pStyle w:val="Caption"/>
        <w:ind w:left="1304" w:hanging="1304"/>
      </w:pPr>
      <w:r>
        <w:rPr>
          <w:noProof/>
          <w:lang w:val="en-IE" w:eastAsia="en-IE"/>
        </w:rPr>
        <mc:AlternateContent>
          <mc:Choice Requires="wpg">
            <w:drawing>
              <wp:anchor distT="0" distB="0" distL="114300" distR="114300" simplePos="0" relativeHeight="251873280" behindDoc="0" locked="0" layoutInCell="1" allowOverlap="1" wp14:anchorId="14710033" wp14:editId="50022D20">
                <wp:simplePos x="0" y="0"/>
                <wp:positionH relativeFrom="column">
                  <wp:posOffset>3209026</wp:posOffset>
                </wp:positionH>
                <wp:positionV relativeFrom="paragraph">
                  <wp:posOffset>275913</wp:posOffset>
                </wp:positionV>
                <wp:extent cx="1238250" cy="981075"/>
                <wp:effectExtent l="57150" t="19050" r="57150" b="104775"/>
                <wp:wrapNone/>
                <wp:docPr id="692" name="Group 692"/>
                <wp:cNvGraphicFramePr/>
                <a:graphic xmlns:a="http://schemas.openxmlformats.org/drawingml/2006/main">
                  <a:graphicData uri="http://schemas.microsoft.com/office/word/2010/wordprocessingGroup">
                    <wpg:wgp>
                      <wpg:cNvGrpSpPr/>
                      <wpg:grpSpPr>
                        <a:xfrm>
                          <a:off x="0" y="0"/>
                          <a:ext cx="1238250" cy="981075"/>
                          <a:chOff x="0" y="0"/>
                          <a:chExt cx="1238250" cy="981075"/>
                        </a:xfrm>
                      </wpg:grpSpPr>
                      <wps:wsp>
                        <wps:cNvPr id="782" name="Ellipse 19"/>
                        <wps:cNvSpPr/>
                        <wps:spPr bwMode="auto">
                          <a:xfrm>
                            <a:off x="0" y="0"/>
                            <a:ext cx="1238250" cy="981075"/>
                          </a:xfrm>
                          <a:prstGeom prst="cloud">
                            <a:avLst/>
                          </a:prstGeom>
                          <a:ln/>
                        </wps:spPr>
                        <wps:style>
                          <a:lnRef idx="1">
                            <a:schemeClr val="accent3"/>
                          </a:lnRef>
                          <a:fillRef idx="3">
                            <a:schemeClr val="accent3"/>
                          </a:fillRef>
                          <a:effectRef idx="2">
                            <a:schemeClr val="accent3"/>
                          </a:effectRef>
                          <a:fontRef idx="minor">
                            <a:schemeClr val="lt1"/>
                          </a:fontRef>
                        </wps:style>
                        <wps:bodyPr anchor="ctr"/>
                      </wps:wsp>
                      <wps:wsp>
                        <wps:cNvPr id="783" name="ZoneTexte 20"/>
                        <wps:cNvSpPr txBox="1">
                          <a:spLocks noChangeArrowheads="1"/>
                        </wps:cNvSpPr>
                        <wps:spPr bwMode="auto">
                          <a:xfrm>
                            <a:off x="198408" y="198408"/>
                            <a:ext cx="84010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F63D6" w14:textId="77777777" w:rsidR="002028E2" w:rsidRPr="000A4EF0" w:rsidRDefault="002028E2" w:rsidP="000A4EF0">
                              <w:pPr>
                                <w:pStyle w:val="NormalWeb"/>
                                <w:spacing w:before="0" w:beforeAutospacing="0" w:after="0" w:afterAutospacing="0" w:line="240" w:lineRule="auto"/>
                                <w:jc w:val="center"/>
                                <w:rPr>
                                  <w:sz w:val="20"/>
                                  <w:szCs w:val="20"/>
                                </w:rPr>
                              </w:pPr>
                              <w:r w:rsidRPr="000A4EF0">
                                <w:rPr>
                                  <w:rFonts w:cstheme="minorBidi"/>
                                  <w:b/>
                                  <w:bCs/>
                                  <w:color w:val="FFFFFF"/>
                                  <w:kern w:val="24"/>
                                  <w:sz w:val="20"/>
                                  <w:szCs w:val="20"/>
                                </w:rPr>
                                <w:t>Amadeus</w:t>
                              </w:r>
                            </w:p>
                            <w:p w14:paraId="5BA5DC5C" w14:textId="77777777" w:rsidR="002028E2" w:rsidRPr="000A4EF0" w:rsidRDefault="002028E2" w:rsidP="000A4EF0">
                              <w:pPr>
                                <w:pStyle w:val="NormalWeb"/>
                                <w:spacing w:before="0" w:beforeAutospacing="0" w:after="0" w:afterAutospacing="0" w:line="240" w:lineRule="auto"/>
                                <w:jc w:val="center"/>
                                <w:rPr>
                                  <w:sz w:val="20"/>
                                  <w:szCs w:val="20"/>
                                </w:rPr>
                              </w:pPr>
                              <w:r w:rsidRPr="000A4EF0">
                                <w:rPr>
                                  <w:rFonts w:cstheme="minorBidi"/>
                                  <w:b/>
                                  <w:bCs/>
                                  <w:color w:val="FFFFFF"/>
                                  <w:kern w:val="24"/>
                                  <w:sz w:val="20"/>
                                  <w:szCs w:val="20"/>
                                </w:rPr>
                                <w:t>Web</w:t>
                              </w:r>
                            </w:p>
                            <w:p w14:paraId="0503AA8A" w14:textId="77777777" w:rsidR="002028E2" w:rsidRPr="000A4EF0" w:rsidRDefault="002028E2" w:rsidP="000A4EF0">
                              <w:pPr>
                                <w:pStyle w:val="NormalWeb"/>
                                <w:spacing w:before="0" w:beforeAutospacing="0" w:after="0" w:afterAutospacing="0" w:line="240" w:lineRule="auto"/>
                                <w:jc w:val="center"/>
                                <w:rPr>
                                  <w:sz w:val="20"/>
                                  <w:szCs w:val="20"/>
                                </w:rPr>
                              </w:pPr>
                              <w:r w:rsidRPr="000A4EF0">
                                <w:rPr>
                                  <w:rFonts w:cstheme="minorBidi"/>
                                  <w:b/>
                                  <w:bCs/>
                                  <w:color w:val="FFFFFF"/>
                                  <w:kern w:val="24"/>
                                  <w:sz w:val="20"/>
                                  <w:szCs w:val="20"/>
                                </w:rPr>
                                <w:t>Services</w:t>
                              </w:r>
                            </w:p>
                          </w:txbxContent>
                        </wps:txbx>
                        <wps:bodyPr wrap="none">
                          <a:spAutoFit/>
                        </wps:bodyPr>
                      </wps:wsp>
                    </wpg:wgp>
                  </a:graphicData>
                </a:graphic>
              </wp:anchor>
            </w:drawing>
          </mc:Choice>
          <mc:Fallback>
            <w:pict>
              <v:group w14:anchorId="14710033" id="Group 692" o:spid="_x0000_s1028" style="position:absolute;left:0;text-align:left;margin-left:252.7pt;margin-top:21.75pt;width:97.5pt;height:77.25pt;z-index:251873280" coordsize="12382,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">
                <v:shape id="Ellipse 19" o:spid="_x0000_s1029" style="position:absolute;width:12382;height:9810;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aMMIA&#10;AADcAAAADwAAAGRycy9kb3ducmV2LnhtbESPQYvCMBCF74L/IYywF1lTPWjpGkUKgrAnjRdvQzPb&#10;lm0mJYna/vvNguDx8eZ9b952P9hOPMiH1rGC5SIDQVw503Kt4KqPnzmIEJENdo5JwUgB9rvpZIuF&#10;cU8+0+MSa5EgHApU0MTYF1KGqiGLYeF64uT9OG8xJulraTw+E9x2cpVla2mx5dTQYE9lQ9Xv5W7T&#10;G1aP5bgh/33VUd9KPcd+uCv1MRsOXyAiDfF9/EqfjIJNvoL/MYkAcv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tNowwgAAANw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005572 [1638]" strokecolor="#009fd4 [3046]">
                  <v:fill color2="#009dd1 [3014]" rotate="t" angle="180" colors="0 #0089bf;52429f #00b4f9;1 #00b8ff" focus="100%" type="gradient">
                    <o:fill v:ext="view" type="gradientUnscaled"/>
                  </v:fill>
                  <v:shadow on="t" color="black" opacity="22937f" origin=",.5" offset="0,.63889mm"/>
                  <v:path arrowok="t" o:connecttype="custom" o:connectlocs="134516,594481;61913,576382;198579,792559;166820,801211;472312,887737;453165,848221;826274,789198;818621,832551;978246,521287;1071430,683346;1198064,348690;1156560,409463;1098488,123225;1100667,151930;833468,89750;854736,53142;634632,107192;644922,75625;401285,117911;438547,148524;118293,358569;111786,326344" o:connectangles="0,0,0,0,0,0,0,0,0,0,0,0,0,0,0,0,0,0,0,0,0,0"/>
                </v:shape>
                <v:shape id="ZoneTexte 20" o:spid="_x0000_s1030" type="#_x0000_t202" style="position:absolute;left:1984;top:1984;width:8401;height:5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i4IMUA&#10;AADcAAAADwAAAGRycy9kb3ducmV2LnhtbESPzW7CMBCE75V4B2uReisOFEoIGFTRIvVG+XmAVbzE&#10;IfE6il0IPH2NVKnH0cx8o1msOluLC7W+dKxgOEhAEOdOl1woOB42LykIH5A11o5JwY08rJa9pwVm&#10;2l15R5d9KESEsM9QgQmhyaT0uSGLfuAa4uidXGsxRNkWUrd4jXBby1GSvEmLJccFgw2tDeXV/scq&#10;SBO7rarZ6Nvb8X04MesP99mclXrud+9zEIG68B/+a39pBdP0FR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GLggxQAAANwAAAAPAAAAAAAAAAAAAAAAAJgCAABkcnMv&#10;ZG93bnJldi54bWxQSwUGAAAAAAQABAD1AAAAigMAAAAA&#10;" filled="f" stroked="f">
                  <v:textbox style="mso-fit-shape-to-text:t">
                    <w:txbxContent>
                      <w:p w14:paraId="37FF63D6" w14:textId="77777777" w:rsidR="002028E2" w:rsidRPr="000A4EF0" w:rsidRDefault="002028E2" w:rsidP="000A4EF0">
                        <w:pPr>
                          <w:pStyle w:val="NormalWeb"/>
                          <w:spacing w:before="0" w:beforeAutospacing="0" w:after="0" w:afterAutospacing="0" w:line="240" w:lineRule="auto"/>
                          <w:jc w:val="center"/>
                          <w:rPr>
                            <w:sz w:val="20"/>
                            <w:szCs w:val="20"/>
                          </w:rPr>
                        </w:pPr>
                        <w:r w:rsidRPr="000A4EF0">
                          <w:rPr>
                            <w:rFonts w:cstheme="minorBidi"/>
                            <w:b/>
                            <w:bCs/>
                            <w:color w:val="FFFFFF"/>
                            <w:kern w:val="24"/>
                            <w:sz w:val="20"/>
                            <w:szCs w:val="20"/>
                          </w:rPr>
                          <w:t>Amadeus</w:t>
                        </w:r>
                      </w:p>
                      <w:p w14:paraId="5BA5DC5C" w14:textId="77777777" w:rsidR="002028E2" w:rsidRPr="000A4EF0" w:rsidRDefault="002028E2" w:rsidP="000A4EF0">
                        <w:pPr>
                          <w:pStyle w:val="NormalWeb"/>
                          <w:spacing w:before="0" w:beforeAutospacing="0" w:after="0" w:afterAutospacing="0" w:line="240" w:lineRule="auto"/>
                          <w:jc w:val="center"/>
                          <w:rPr>
                            <w:sz w:val="20"/>
                            <w:szCs w:val="20"/>
                          </w:rPr>
                        </w:pPr>
                        <w:r w:rsidRPr="000A4EF0">
                          <w:rPr>
                            <w:rFonts w:cstheme="minorBidi"/>
                            <w:b/>
                            <w:bCs/>
                            <w:color w:val="FFFFFF"/>
                            <w:kern w:val="24"/>
                            <w:sz w:val="20"/>
                            <w:szCs w:val="20"/>
                          </w:rPr>
                          <w:t>Web</w:t>
                        </w:r>
                      </w:p>
                      <w:p w14:paraId="0503AA8A" w14:textId="77777777" w:rsidR="002028E2" w:rsidRPr="000A4EF0" w:rsidRDefault="002028E2" w:rsidP="000A4EF0">
                        <w:pPr>
                          <w:pStyle w:val="NormalWeb"/>
                          <w:spacing w:before="0" w:beforeAutospacing="0" w:after="0" w:afterAutospacing="0" w:line="240" w:lineRule="auto"/>
                          <w:jc w:val="center"/>
                          <w:rPr>
                            <w:sz w:val="20"/>
                            <w:szCs w:val="20"/>
                          </w:rPr>
                        </w:pPr>
                        <w:r w:rsidRPr="000A4EF0">
                          <w:rPr>
                            <w:rFonts w:cstheme="minorBidi"/>
                            <w:b/>
                            <w:bCs/>
                            <w:color w:val="FFFFFF"/>
                            <w:kern w:val="24"/>
                            <w:sz w:val="20"/>
                            <w:szCs w:val="20"/>
                          </w:rPr>
                          <w:t>Services</w:t>
                        </w:r>
                      </w:p>
                    </w:txbxContent>
                  </v:textbox>
                </v:shape>
              </v:group>
            </w:pict>
          </mc:Fallback>
        </mc:AlternateContent>
      </w:r>
      <w:r>
        <w:rPr>
          <w:noProof/>
          <w:lang w:val="en-IE" w:eastAsia="en-IE"/>
        </w:rPr>
        <mc:AlternateContent>
          <mc:Choice Requires="wpg">
            <w:drawing>
              <wp:anchor distT="0" distB="0" distL="114300" distR="114300" simplePos="0" relativeHeight="251894784" behindDoc="0" locked="0" layoutInCell="1" allowOverlap="1" wp14:anchorId="15E00E54" wp14:editId="3B311280">
                <wp:simplePos x="0" y="0"/>
                <wp:positionH relativeFrom="column">
                  <wp:posOffset>-257175</wp:posOffset>
                </wp:positionH>
                <wp:positionV relativeFrom="paragraph">
                  <wp:posOffset>237861</wp:posOffset>
                </wp:positionV>
                <wp:extent cx="992037" cy="915923"/>
                <wp:effectExtent l="0" t="0" r="0" b="0"/>
                <wp:wrapNone/>
                <wp:docPr id="691" name="Group 691"/>
                <wp:cNvGraphicFramePr/>
                <a:graphic xmlns:a="http://schemas.openxmlformats.org/drawingml/2006/main">
                  <a:graphicData uri="http://schemas.microsoft.com/office/word/2010/wordprocessingGroup">
                    <wpg:wgp>
                      <wpg:cNvGrpSpPr/>
                      <wpg:grpSpPr>
                        <a:xfrm>
                          <a:off x="0" y="0"/>
                          <a:ext cx="992037" cy="915923"/>
                          <a:chOff x="0" y="0"/>
                          <a:chExt cx="992037" cy="915923"/>
                        </a:xfrm>
                      </wpg:grpSpPr>
                      <pic:pic xmlns:pic="http://schemas.openxmlformats.org/drawingml/2006/picture">
                        <pic:nvPicPr>
                          <pic:cNvPr id="306" name="Picture 306" descr="L:\OPS\IDS\AWS\++Presentation\++ICON\Illustrative_icons_PNG\TMC.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2037" cy="914400"/>
                          </a:xfrm>
                          <a:prstGeom prst="rect">
                            <a:avLst/>
                          </a:prstGeom>
                          <a:noFill/>
                          <a:ln>
                            <a:noFill/>
                          </a:ln>
                        </pic:spPr>
                      </pic:pic>
                      <wps:wsp>
                        <wps:cNvPr id="697" name="Text Box 2"/>
                        <wps:cNvSpPr txBox="1">
                          <a:spLocks noChangeArrowheads="1"/>
                        </wps:cNvSpPr>
                        <wps:spPr bwMode="auto">
                          <a:xfrm>
                            <a:off x="8626" y="646982"/>
                            <a:ext cx="964051" cy="268941"/>
                          </a:xfrm>
                          <a:prstGeom prst="rect">
                            <a:avLst/>
                          </a:prstGeom>
                          <a:noFill/>
                          <a:ln w="9525">
                            <a:noFill/>
                            <a:miter lim="800000"/>
                            <a:headEnd/>
                            <a:tailEnd/>
                          </a:ln>
                        </wps:spPr>
                        <wps:txbx>
                          <w:txbxContent>
                            <w:p w14:paraId="3B13E975" w14:textId="608475F1" w:rsidR="002028E2" w:rsidRPr="007E17BB" w:rsidRDefault="002028E2" w:rsidP="00FA1C95">
                              <w:pPr>
                                <w:spacing w:line="240" w:lineRule="auto"/>
                                <w:jc w:val="center"/>
                                <w:rPr>
                                  <w:b/>
                                  <w:bCs/>
                                  <w:color w:val="FFFFFF" w:themeColor="background1"/>
                                </w:rPr>
                              </w:pPr>
                              <w:r>
                                <w:rPr>
                                  <w:b/>
                                  <w:bCs/>
                                  <w:color w:val="FFFFFF" w:themeColor="background1"/>
                                </w:rPr>
                                <w:t>Online user</w:t>
                              </w:r>
                            </w:p>
                            <w:p w14:paraId="4E07A475" w14:textId="603509E2" w:rsidR="002028E2" w:rsidRPr="007E17BB" w:rsidRDefault="002028E2">
                              <w:pPr>
                                <w:rPr>
                                  <w:color w:val="FFFFFF" w:themeColor="background1"/>
                                </w:rPr>
                              </w:pPr>
                            </w:p>
                          </w:txbxContent>
                        </wps:txbx>
                        <wps:bodyPr rot="0" vert="horz" wrap="square" lIns="91440" tIns="45720" rIns="91440" bIns="45720" anchor="t" anchorCtr="0">
                          <a:noAutofit/>
                        </wps:bodyPr>
                      </wps:wsp>
                    </wpg:wgp>
                  </a:graphicData>
                </a:graphic>
              </wp:anchor>
            </w:drawing>
          </mc:Choice>
          <mc:Fallback>
            <w:pict>
              <v:group w14:anchorId="15E00E54" id="Group 691" o:spid="_x0000_s1031" style="position:absolute;left:0;text-align:left;margin-left:-20.25pt;margin-top:18.75pt;width:78.1pt;height:72.1pt;z-index:251894784" coordsize="9920,9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6" o:spid="_x0000_s1032" type="#_x0000_t75" style="position:absolute;width:99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UJ1fFAAAA3AAAAA8AAABkcnMvZG93bnJldi54bWxEj0FrwkAUhO9C/8PyCr2ZTRsQja6iQqE9&#10;iVEQb4/sM4nNvk2zWxP7611B8DjMzDfMbNGbWlyodZVlBe9RDII4t7riQsF+9zkcg3AeWWNtmRRc&#10;ycFi/jKYYaptx1u6ZL4QAcIuRQWl900qpctLMugi2xAH72Rbgz7ItpC6xS7ATS0/4ngkDVYcFkps&#10;aF1S/pP9GQUuOR+7SbZK/C+6w2a5um7+v9dKvb32yykIT71/hh/tL60giUdwPxOOgJ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FCdXxQAAANwAAAAPAAAAAAAAAAAAAAAA&#10;AJ8CAABkcnMvZG93bnJldi54bWxQSwUGAAAAAAQABAD3AAAAkQMAAAAA&#10;">
                  <v:imagedata r:id="rId15" o:title="TMC"/>
                  <v:path arrowok="t"/>
                </v:shape>
                <v:shape id="_x0000_s1033" type="#_x0000_t202" style="position:absolute;left:86;top:6469;width:9640;height:2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fdsQA&#10;AADcAAAADwAAAGRycy9kb3ducmV2LnhtbESPT2vCQBTE74LfYXmCN91V6r/UVcRS6KliWgu9PbLP&#10;JDT7NmRXE799VxA8DjPzG2a97WwlrtT40rGGyViBIM6cKTnX8P31PlqC8AHZYOWYNNzIw3bT760x&#10;Ma7lI13TkIsIYZ+ghiKEOpHSZwVZ9GNXE0fv7BqLIcoml6bBNsJtJadKzaXFkuNCgTXtC8r+0ovV&#10;cPo8//68qEP+Zmd16zol2a6k1sNBt3sFEagLz/Cj/WE0zFc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Z33bEAAAA3AAAAA8AAAAAAAAAAAAAAAAAmAIAAGRycy9k&#10;b3ducmV2LnhtbFBLBQYAAAAABAAEAPUAAACJAwAAAAA=&#10;" filled="f" stroked="f">
                  <v:textbox>
                    <w:txbxContent>
                      <w:p w14:paraId="3B13E975" w14:textId="608475F1" w:rsidR="002028E2" w:rsidRPr="007E17BB" w:rsidRDefault="002028E2" w:rsidP="00FA1C95">
                        <w:pPr>
                          <w:spacing w:line="240" w:lineRule="auto"/>
                          <w:jc w:val="center"/>
                          <w:rPr>
                            <w:b/>
                            <w:bCs/>
                            <w:color w:val="FFFFFF" w:themeColor="background1"/>
                          </w:rPr>
                        </w:pPr>
                        <w:r>
                          <w:rPr>
                            <w:b/>
                            <w:bCs/>
                            <w:color w:val="FFFFFF" w:themeColor="background1"/>
                          </w:rPr>
                          <w:t>Online user</w:t>
                        </w:r>
                      </w:p>
                      <w:p w14:paraId="4E07A475" w14:textId="603509E2" w:rsidR="002028E2" w:rsidRPr="007E17BB" w:rsidRDefault="002028E2">
                        <w:pPr>
                          <w:rPr>
                            <w:color w:val="FFFFFF" w:themeColor="background1"/>
                          </w:rPr>
                        </w:pPr>
                      </w:p>
                    </w:txbxContent>
                  </v:textbox>
                </v:shape>
              </v:group>
            </w:pict>
          </mc:Fallback>
        </mc:AlternateContent>
      </w:r>
      <w:r w:rsidR="007E17BB" w:rsidRPr="000A4EF0">
        <w:rPr>
          <w:noProof/>
          <w:lang w:val="en-IE" w:eastAsia="en-IE"/>
        </w:rPr>
        <mc:AlternateContent>
          <mc:Choice Requires="wpg">
            <w:drawing>
              <wp:anchor distT="0" distB="0" distL="114300" distR="114300" simplePos="0" relativeHeight="251885568" behindDoc="0" locked="0" layoutInCell="1" allowOverlap="1" wp14:anchorId="48545093" wp14:editId="5D189D77">
                <wp:simplePos x="0" y="0"/>
                <wp:positionH relativeFrom="column">
                  <wp:posOffset>4276090</wp:posOffset>
                </wp:positionH>
                <wp:positionV relativeFrom="paragraph">
                  <wp:posOffset>748030</wp:posOffset>
                </wp:positionV>
                <wp:extent cx="676275" cy="380365"/>
                <wp:effectExtent l="57150" t="19050" r="9525" b="76835"/>
                <wp:wrapNone/>
                <wp:docPr id="811" name="Group 811"/>
                <wp:cNvGraphicFramePr/>
                <a:graphic xmlns:a="http://schemas.openxmlformats.org/drawingml/2006/main">
                  <a:graphicData uri="http://schemas.microsoft.com/office/word/2010/wordprocessingGroup">
                    <wpg:wgp>
                      <wpg:cNvGrpSpPr/>
                      <wpg:grpSpPr>
                        <a:xfrm>
                          <a:off x="0" y="0"/>
                          <a:ext cx="676275" cy="380365"/>
                          <a:chOff x="0" y="0"/>
                          <a:chExt cx="676275" cy="380794"/>
                        </a:xfrm>
                      </wpg:grpSpPr>
                      <wps:wsp>
                        <wps:cNvPr id="812" name="Flèche vers la droite 17"/>
                        <wps:cNvSpPr/>
                        <wps:spPr bwMode="auto">
                          <a:xfrm rot="10800000">
                            <a:off x="0" y="0"/>
                            <a:ext cx="609011" cy="380794"/>
                          </a:xfrm>
                          <a:prstGeom prst="rightArrow">
                            <a:avLst/>
                          </a:prstGeom>
                          <a:solidFill>
                            <a:schemeClr val="accent2"/>
                          </a:solidFill>
                          <a:ln>
                            <a:noFill/>
                          </a:ln>
                        </wps:spPr>
                        <wps:style>
                          <a:lnRef idx="1">
                            <a:schemeClr val="accent1"/>
                          </a:lnRef>
                          <a:fillRef idx="3">
                            <a:schemeClr val="accent1"/>
                          </a:fillRef>
                          <a:effectRef idx="2">
                            <a:schemeClr val="accent1"/>
                          </a:effectRef>
                          <a:fontRef idx="minor">
                            <a:schemeClr val="lt1"/>
                          </a:fontRef>
                        </wps:style>
                        <wps:txbx>
                          <w:txbxContent>
                            <w:p w14:paraId="7490DED5" w14:textId="77777777" w:rsidR="002028E2" w:rsidRPr="000A4EF0" w:rsidRDefault="002028E2" w:rsidP="000A4EF0">
                              <w:pPr>
                                <w:rPr>
                                  <w:sz w:val="20"/>
                                  <w:szCs w:val="20"/>
                                </w:rPr>
                              </w:pPr>
                            </w:p>
                          </w:txbxContent>
                        </wps:txbx>
                        <wps:bodyPr anchor="ctr"/>
                      </wps:wsp>
                      <wps:wsp>
                        <wps:cNvPr id="813" name="TextBox 19"/>
                        <wps:cNvSpPr txBox="1"/>
                        <wps:spPr>
                          <a:xfrm>
                            <a:off x="85725" y="22225"/>
                            <a:ext cx="590550" cy="306070"/>
                          </a:xfrm>
                          <a:prstGeom prst="rect">
                            <a:avLst/>
                          </a:prstGeom>
                          <a:noFill/>
                        </wps:spPr>
                        <wps:txbx>
                          <w:txbxContent>
                            <w:p w14:paraId="74C19613" w14:textId="77777777" w:rsidR="002028E2" w:rsidRPr="000A4EF0" w:rsidRDefault="002028E2" w:rsidP="000A4EF0">
                              <w:pPr>
                                <w:pStyle w:val="NormalWeb"/>
                                <w:spacing w:before="96" w:beforeAutospacing="0" w:after="0" w:afterAutospacing="0"/>
                                <w:rPr>
                                  <w:sz w:val="16"/>
                                  <w:szCs w:val="16"/>
                                </w:rPr>
                              </w:pPr>
                              <w:r w:rsidRPr="000A4EF0">
                                <w:rPr>
                                  <w:rFonts w:cstheme="minorBidi"/>
                                  <w:b/>
                                  <w:bCs/>
                                  <w:color w:val="FFFFFF" w:themeColor="background1"/>
                                  <w:kern w:val="24"/>
                                  <w:sz w:val="16"/>
                                  <w:szCs w:val="16"/>
                                </w:rPr>
                                <w:t>Reply</w:t>
                              </w:r>
                            </w:p>
                          </w:txbxContent>
                        </wps:txbx>
                        <wps:bodyPr wrap="square" rtlCol="0">
                          <a:noAutofit/>
                        </wps:bodyPr>
                      </wps:wsp>
                    </wpg:wgp>
                  </a:graphicData>
                </a:graphic>
              </wp:anchor>
            </w:drawing>
          </mc:Choice>
          <mc:Fallback>
            <w:pict>
              <v:group w14:anchorId="48545093" id="Group 811" o:spid="_x0000_s1034" style="position:absolute;left:0;text-align:left;margin-left:336.7pt;margin-top:58.9pt;width:53.25pt;height:29.95pt;z-index:251885568" coordsize="6762,3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vers la droite 17" o:spid="_x0000_s1035" type="#_x0000_t13" style="position:absolute;width:6090;height:380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Sgu8EA&#10;AADcAAAADwAAAGRycy9kb3ducmV2LnhtbESPQWvCQBSE74L/YXkFb7pRUSR1lSIU6sGDsT/gkX0m&#10;Idm3YffVpP/eFQo9DjPfDLM/jq5TDwqx8WxguchAEZfeNlwZ+L59znegoiBb7DyTgV+KcDxMJ3vM&#10;rR/4So9CKpVKOOZooBbpc61jWZPDuPA9cfLuPjiUJEOlbcAhlbtOr7Jsqx02nBZq7OlUU9kWP87A&#10;biMSixaLzfY8ZGHdyD22F2Nmb+PHOyihUf7Df/SXTdxyBa8z6Qjow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0oLvBAAAA3AAAAA8AAAAAAAAAAAAAAAAAmAIAAGRycy9kb3du&#10;cmV2LnhtbFBLBQYAAAAABAAEAPUAAACGAwAAAAA=&#10;" adj="14847" fillcolor="#ce0058 [3205]" stroked="f">
                  <v:shadow on="t" color="black" opacity="22937f" origin=",.5" offset="0,.63889mm"/>
                  <v:textbox>
                    <w:txbxContent>
                      <w:p w14:paraId="7490DED5" w14:textId="77777777" w:rsidR="002028E2" w:rsidRPr="000A4EF0" w:rsidRDefault="002028E2" w:rsidP="000A4EF0">
                        <w:pPr>
                          <w:rPr>
                            <w:sz w:val="20"/>
                            <w:szCs w:val="20"/>
                          </w:rPr>
                        </w:pPr>
                      </w:p>
                    </w:txbxContent>
                  </v:textbox>
                </v:shape>
                <v:shape id="TextBox 19" o:spid="_x0000_s1036" type="#_x0000_t202" style="position:absolute;left:857;top:222;width:5905;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RB5MUA&#10;AADcAAAADwAAAGRycy9kb3ducmV2LnhtbESPS2vDMBCE74X8B7GB3BIpSVsSx0oILYWeWuo8ILfF&#10;Wj+ItTKWGrv/vioEehxm5hsm3Q22ETfqfO1Yw3ymQBDnztRcajge3qYrED4gG2wck4Yf8rDbjh5S&#10;TIzr+YtuWShFhLBPUEMVQptI6fOKLPqZa4mjV7jOYoiyK6XpsI9w28iFUs/SYs1xocKWXirKr9m3&#10;1XD6KC7nR/VZvtqntneDkmzXUuvJeNhvQAQawn/43n43GlbzJ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EHkxQAAANwAAAAPAAAAAAAAAAAAAAAAAJgCAABkcnMv&#10;ZG93bnJldi54bWxQSwUGAAAAAAQABAD1AAAAigMAAAAA&#10;" filled="f" stroked="f">
                  <v:textbox>
                    <w:txbxContent>
                      <w:p w14:paraId="74C19613" w14:textId="77777777" w:rsidR="002028E2" w:rsidRPr="000A4EF0" w:rsidRDefault="002028E2" w:rsidP="000A4EF0">
                        <w:pPr>
                          <w:pStyle w:val="NormalWeb"/>
                          <w:spacing w:before="96" w:beforeAutospacing="0" w:after="0" w:afterAutospacing="0"/>
                          <w:rPr>
                            <w:sz w:val="16"/>
                            <w:szCs w:val="16"/>
                          </w:rPr>
                        </w:pPr>
                        <w:r w:rsidRPr="000A4EF0">
                          <w:rPr>
                            <w:rFonts w:cstheme="minorBidi"/>
                            <w:b/>
                            <w:bCs/>
                            <w:color w:val="FFFFFF" w:themeColor="background1"/>
                            <w:kern w:val="24"/>
                            <w:sz w:val="16"/>
                            <w:szCs w:val="16"/>
                          </w:rPr>
                          <w:t>Reply</w:t>
                        </w:r>
                      </w:p>
                    </w:txbxContent>
                  </v:textbox>
                </v:shape>
              </v:group>
            </w:pict>
          </mc:Fallback>
        </mc:AlternateContent>
      </w:r>
      <w:r w:rsidR="007E17BB">
        <w:rPr>
          <w:noProof/>
          <w:lang w:val="en-IE" w:eastAsia="en-IE"/>
        </w:rPr>
        <mc:AlternateContent>
          <mc:Choice Requires="wpg">
            <w:drawing>
              <wp:anchor distT="0" distB="0" distL="114300" distR="114300" simplePos="0" relativeHeight="251879424" behindDoc="0" locked="0" layoutInCell="1" allowOverlap="1" wp14:anchorId="07F0E5CF" wp14:editId="145DD7C4">
                <wp:simplePos x="0" y="0"/>
                <wp:positionH relativeFrom="column">
                  <wp:posOffset>2724150</wp:posOffset>
                </wp:positionH>
                <wp:positionV relativeFrom="paragraph">
                  <wp:posOffset>719455</wp:posOffset>
                </wp:positionV>
                <wp:extent cx="676275" cy="380365"/>
                <wp:effectExtent l="57150" t="19050" r="9525" b="76835"/>
                <wp:wrapNone/>
                <wp:docPr id="801" name="Group 801"/>
                <wp:cNvGraphicFramePr/>
                <a:graphic xmlns:a="http://schemas.openxmlformats.org/drawingml/2006/main">
                  <a:graphicData uri="http://schemas.microsoft.com/office/word/2010/wordprocessingGroup">
                    <wpg:wgp>
                      <wpg:cNvGrpSpPr/>
                      <wpg:grpSpPr>
                        <a:xfrm>
                          <a:off x="0" y="0"/>
                          <a:ext cx="676275" cy="380365"/>
                          <a:chOff x="0" y="0"/>
                          <a:chExt cx="676275" cy="380794"/>
                        </a:xfrm>
                      </wpg:grpSpPr>
                      <wps:wsp>
                        <wps:cNvPr id="797" name="Flèche vers la droite 17"/>
                        <wps:cNvSpPr/>
                        <wps:spPr bwMode="auto">
                          <a:xfrm rot="10800000">
                            <a:off x="0" y="0"/>
                            <a:ext cx="609011" cy="380794"/>
                          </a:xfrm>
                          <a:prstGeom prst="rightArrow">
                            <a:avLst/>
                          </a:prstGeom>
                          <a:solidFill>
                            <a:schemeClr val="accent2"/>
                          </a:solidFill>
                          <a:ln>
                            <a:noFill/>
                          </a:ln>
                        </wps:spPr>
                        <wps:style>
                          <a:lnRef idx="1">
                            <a:schemeClr val="accent1"/>
                          </a:lnRef>
                          <a:fillRef idx="3">
                            <a:schemeClr val="accent1"/>
                          </a:fillRef>
                          <a:effectRef idx="2">
                            <a:schemeClr val="accent1"/>
                          </a:effectRef>
                          <a:fontRef idx="minor">
                            <a:schemeClr val="lt1"/>
                          </a:fontRef>
                        </wps:style>
                        <wps:txbx>
                          <w:txbxContent>
                            <w:p w14:paraId="79DB5247" w14:textId="77777777" w:rsidR="002028E2" w:rsidRPr="000A4EF0" w:rsidRDefault="002028E2" w:rsidP="000A4EF0">
                              <w:pPr>
                                <w:rPr>
                                  <w:sz w:val="20"/>
                                  <w:szCs w:val="20"/>
                                </w:rPr>
                              </w:pPr>
                            </w:p>
                          </w:txbxContent>
                        </wps:txbx>
                        <wps:bodyPr anchor="ctr"/>
                      </wps:wsp>
                      <wps:wsp>
                        <wps:cNvPr id="798" name="TextBox 19"/>
                        <wps:cNvSpPr txBox="1"/>
                        <wps:spPr>
                          <a:xfrm>
                            <a:off x="85725" y="22225"/>
                            <a:ext cx="590550" cy="306070"/>
                          </a:xfrm>
                          <a:prstGeom prst="rect">
                            <a:avLst/>
                          </a:prstGeom>
                          <a:noFill/>
                        </wps:spPr>
                        <wps:txbx>
                          <w:txbxContent>
                            <w:p w14:paraId="6DF066E0" w14:textId="77777777" w:rsidR="002028E2" w:rsidRPr="000A4EF0" w:rsidRDefault="002028E2" w:rsidP="000A4EF0">
                              <w:pPr>
                                <w:pStyle w:val="NormalWeb"/>
                                <w:spacing w:before="96" w:beforeAutospacing="0" w:after="0" w:afterAutospacing="0"/>
                                <w:rPr>
                                  <w:sz w:val="16"/>
                                  <w:szCs w:val="16"/>
                                </w:rPr>
                              </w:pPr>
                              <w:r w:rsidRPr="000A4EF0">
                                <w:rPr>
                                  <w:rFonts w:cstheme="minorBidi"/>
                                  <w:b/>
                                  <w:bCs/>
                                  <w:color w:val="FFFFFF" w:themeColor="background1"/>
                                  <w:kern w:val="24"/>
                                  <w:sz w:val="16"/>
                                  <w:szCs w:val="16"/>
                                </w:rPr>
                                <w:t>Reply</w:t>
                              </w:r>
                            </w:p>
                          </w:txbxContent>
                        </wps:txbx>
                        <wps:bodyPr wrap="square" rtlCol="0">
                          <a:noAutofit/>
                        </wps:bodyPr>
                      </wps:wsp>
                    </wpg:wgp>
                  </a:graphicData>
                </a:graphic>
              </wp:anchor>
            </w:drawing>
          </mc:Choice>
          <mc:Fallback>
            <w:pict>
              <v:group w14:anchorId="07F0E5CF" id="Group 801" o:spid="_x0000_s1037" style="position:absolute;left:0;text-align:left;margin-left:214.5pt;margin-top:56.65pt;width:53.25pt;height:29.95pt;z-index:251879424" coordsize="6762,3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">
                <v:shape id="Flèche vers la droite 17" o:spid="_x0000_s1038" type="#_x0000_t13" style="position:absolute;width:6090;height:380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SUL8MA&#10;AADcAAAADwAAAGRycy9kb3ducmV2LnhtbESPzWrDMBCE74W8g9hAb42clPzUiRJCoJAeeqjTB1is&#10;jW1srYy0id23jwqFHoeZ+YbZHUbXqTuF2Hg2MJ9loIhLbxuuDHxf3l82oKIgW+w8k4EfinDYT552&#10;mFs/8BfdC6lUgnDM0UAt0udax7Imh3Hme+LkXX1wKEmGStuAQ4K7Ti+ybKUdNpwWauzpVFPZFjdn&#10;YLMUiUWLxXL1MWThtZFrbD+NeZ6Oxy0ooVH+w3/tszWwflvD75l0BPT+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SUL8MAAADcAAAADwAAAAAAAAAAAAAAAACYAgAAZHJzL2Rv&#10;d25yZXYueG1sUEsFBgAAAAAEAAQA9QAAAIgDAAAAAA==&#10;" adj="14847" fillcolor="#ce0058 [3205]" stroked="f">
                  <v:shadow on="t" color="black" opacity="22937f" origin=",.5" offset="0,.63889mm"/>
                  <v:textbox>
                    <w:txbxContent>
                      <w:p w14:paraId="79DB5247" w14:textId="77777777" w:rsidR="002028E2" w:rsidRPr="000A4EF0" w:rsidRDefault="002028E2" w:rsidP="000A4EF0">
                        <w:pPr>
                          <w:rPr>
                            <w:sz w:val="20"/>
                            <w:szCs w:val="20"/>
                          </w:rPr>
                        </w:pPr>
                      </w:p>
                    </w:txbxContent>
                  </v:textbox>
                </v:shape>
                <v:shape id="TextBox 19" o:spid="_x0000_s1039" type="#_x0000_t202" style="position:absolute;left:857;top:222;width:5905;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EmcAA&#10;AADcAAAADwAAAGRycy9kb3ducmV2LnhtbERPy4rCMBTdC/5DuII7TRRHx2oUUQRXIz5mYHaX5toW&#10;m5vSRNv5+8lCcHk47+W6taV4Uu0LxxpGQwWCOHWm4EzD9bIffILwAdlg6Zg0/JGH9arbWWJiXMMn&#10;ep5DJmII+wQ15CFUiZQ+zcmiH7qKOHI3V1sMEdaZNDU2MdyWcqzUVFosODbkWNE2p/R+flgN31+3&#10;35+JOmY7+1E1rlWS7Vxq3e+1mwWIQG14i1/ug9Ewm8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dEmcAAAADcAAAADwAAAAAAAAAAAAAAAACYAgAAZHJzL2Rvd25y&#10;ZXYueG1sUEsFBgAAAAAEAAQA9QAAAIUDAAAAAA==&#10;" filled="f" stroked="f">
                  <v:textbox>
                    <w:txbxContent>
                      <w:p w14:paraId="6DF066E0" w14:textId="77777777" w:rsidR="002028E2" w:rsidRPr="000A4EF0" w:rsidRDefault="002028E2" w:rsidP="000A4EF0">
                        <w:pPr>
                          <w:pStyle w:val="NormalWeb"/>
                          <w:spacing w:before="96" w:beforeAutospacing="0" w:after="0" w:afterAutospacing="0"/>
                          <w:rPr>
                            <w:sz w:val="16"/>
                            <w:szCs w:val="16"/>
                          </w:rPr>
                        </w:pPr>
                        <w:r w:rsidRPr="000A4EF0">
                          <w:rPr>
                            <w:rFonts w:cstheme="minorBidi"/>
                            <w:b/>
                            <w:bCs/>
                            <w:color w:val="FFFFFF" w:themeColor="background1"/>
                            <w:kern w:val="24"/>
                            <w:sz w:val="16"/>
                            <w:szCs w:val="16"/>
                          </w:rPr>
                          <w:t>Reply</w:t>
                        </w:r>
                      </w:p>
                    </w:txbxContent>
                  </v:textbox>
                </v:shape>
              </v:group>
            </w:pict>
          </mc:Fallback>
        </mc:AlternateContent>
      </w:r>
      <w:r w:rsidR="007E17BB">
        <w:rPr>
          <w:noProof/>
          <w:lang w:val="en-IE" w:eastAsia="en-IE"/>
        </w:rPr>
        <mc:AlternateContent>
          <mc:Choice Requires="wps">
            <w:drawing>
              <wp:anchor distT="0" distB="0" distL="114300" distR="114300" simplePos="0" relativeHeight="251893760" behindDoc="0" locked="0" layoutInCell="1" allowOverlap="1" wp14:anchorId="63B835FF" wp14:editId="6F2B4581">
                <wp:simplePos x="0" y="0"/>
                <wp:positionH relativeFrom="column">
                  <wp:posOffset>1846580</wp:posOffset>
                </wp:positionH>
                <wp:positionV relativeFrom="paragraph">
                  <wp:posOffset>879475</wp:posOffset>
                </wp:positionV>
                <wp:extent cx="866775" cy="437515"/>
                <wp:effectExtent l="0" t="0" r="0" b="635"/>
                <wp:wrapNone/>
                <wp:docPr id="7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437515"/>
                        </a:xfrm>
                        <a:prstGeom prst="rect">
                          <a:avLst/>
                        </a:prstGeom>
                        <a:noFill/>
                        <a:ln w="9525">
                          <a:noFill/>
                          <a:miter lim="800000"/>
                          <a:headEnd/>
                          <a:tailEnd/>
                        </a:ln>
                      </wps:spPr>
                      <wps:txbx>
                        <w:txbxContent>
                          <w:p w14:paraId="4FBB03D2" w14:textId="12E5457E" w:rsidR="002028E2" w:rsidRPr="00FA1C95" w:rsidRDefault="002028E2" w:rsidP="00235078">
                            <w:pPr>
                              <w:tabs>
                                <w:tab w:val="left" w:pos="1650"/>
                              </w:tabs>
                              <w:spacing w:after="0" w:line="240" w:lineRule="auto"/>
                              <w:jc w:val="center"/>
                              <w:rPr>
                                <w:b/>
                                <w:bCs/>
                                <w:color w:val="FFFFFF" w:themeColor="background1"/>
                              </w:rPr>
                            </w:pPr>
                            <w:r>
                              <w:rPr>
                                <w:b/>
                                <w:bCs/>
                                <w:color w:val="FFFFFF" w:themeColor="background1"/>
                              </w:rPr>
                              <w:t>IBE</w:t>
                            </w:r>
                          </w:p>
                          <w:p w14:paraId="548E6E13" w14:textId="77777777" w:rsidR="002028E2" w:rsidRDefault="002028E2" w:rsidP="00235078">
                            <w:pPr>
                              <w:jc w:val="both"/>
                            </w:pPr>
                          </w:p>
                          <w:p w14:paraId="7721A01F" w14:textId="77777777" w:rsidR="002028E2" w:rsidRDefault="002028E2" w:rsidP="002350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35FF" id="_x0000_s1040" type="#_x0000_t202" style="position:absolute;left:0;text-align:left;margin-left:145.4pt;margin-top:69.25pt;width:68.25pt;height:34.4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" filled="f" stroked="f">
                <v:textbox>
                  <w:txbxContent>
                    <w:p w14:paraId="4FBB03D2" w14:textId="12E5457E" w:rsidR="002028E2" w:rsidRPr="00FA1C95" w:rsidRDefault="002028E2" w:rsidP="00235078">
                      <w:pPr>
                        <w:tabs>
                          <w:tab w:val="left" w:pos="1650"/>
                        </w:tabs>
                        <w:spacing w:after="0" w:line="240" w:lineRule="auto"/>
                        <w:jc w:val="center"/>
                        <w:rPr>
                          <w:b/>
                          <w:bCs/>
                          <w:color w:val="FFFFFF" w:themeColor="background1"/>
                        </w:rPr>
                      </w:pPr>
                      <w:r>
                        <w:rPr>
                          <w:b/>
                          <w:bCs/>
                          <w:color w:val="FFFFFF" w:themeColor="background1"/>
                        </w:rPr>
                        <w:t>IBE</w:t>
                      </w:r>
                    </w:p>
                    <w:p w14:paraId="548E6E13" w14:textId="77777777" w:rsidR="002028E2" w:rsidRDefault="002028E2" w:rsidP="00235078">
                      <w:pPr>
                        <w:jc w:val="both"/>
                      </w:pPr>
                    </w:p>
                    <w:p w14:paraId="7721A01F" w14:textId="77777777" w:rsidR="002028E2" w:rsidRDefault="002028E2" w:rsidP="00235078"/>
                  </w:txbxContent>
                </v:textbox>
              </v:shape>
            </w:pict>
          </mc:Fallback>
        </mc:AlternateContent>
      </w:r>
      <w:r w:rsidR="007E17BB" w:rsidRPr="000A4EF0">
        <w:rPr>
          <w:noProof/>
          <w:lang w:val="en-IE" w:eastAsia="en-IE"/>
        </w:rPr>
        <mc:AlternateContent>
          <mc:Choice Requires="wpg">
            <w:drawing>
              <wp:anchor distT="0" distB="0" distL="114300" distR="114300" simplePos="0" relativeHeight="251875328" behindDoc="0" locked="0" layoutInCell="1" allowOverlap="1" wp14:anchorId="7775958A" wp14:editId="6A1654C1">
                <wp:simplePos x="0" y="0"/>
                <wp:positionH relativeFrom="column">
                  <wp:posOffset>2752725</wp:posOffset>
                </wp:positionH>
                <wp:positionV relativeFrom="paragraph">
                  <wp:posOffset>403225</wp:posOffset>
                </wp:positionV>
                <wp:extent cx="609600" cy="414020"/>
                <wp:effectExtent l="57150" t="19050" r="19050" b="43180"/>
                <wp:wrapNone/>
                <wp:docPr id="787" name="Group 20"/>
                <wp:cNvGraphicFramePr/>
                <a:graphic xmlns:a="http://schemas.openxmlformats.org/drawingml/2006/main">
                  <a:graphicData uri="http://schemas.microsoft.com/office/word/2010/wordprocessingGroup">
                    <wpg:wgp>
                      <wpg:cNvGrpSpPr/>
                      <wpg:grpSpPr>
                        <a:xfrm>
                          <a:off x="0" y="0"/>
                          <a:ext cx="609600" cy="414020"/>
                          <a:chOff x="1819422" y="228600"/>
                          <a:chExt cx="609602" cy="414020"/>
                        </a:xfrm>
                      </wpg:grpSpPr>
                      <wps:wsp>
                        <wps:cNvPr id="788" name="Flèche vers la droite 16"/>
                        <wps:cNvSpPr/>
                        <wps:spPr bwMode="auto">
                          <a:xfrm>
                            <a:off x="1819424" y="228600"/>
                            <a:ext cx="609600" cy="381000"/>
                          </a:xfrm>
                          <a:prstGeom prst="rightArrow">
                            <a:avLst/>
                          </a:prstGeom>
                          <a:solidFill>
                            <a:schemeClr val="accent2"/>
                          </a:solidFill>
                          <a:ln>
                            <a:noFill/>
                          </a:ln>
                        </wps:spPr>
                        <wps:style>
                          <a:lnRef idx="1">
                            <a:schemeClr val="accent1"/>
                          </a:lnRef>
                          <a:fillRef idx="3">
                            <a:schemeClr val="accent1"/>
                          </a:fillRef>
                          <a:effectRef idx="2">
                            <a:schemeClr val="accent1"/>
                          </a:effectRef>
                          <a:fontRef idx="minor">
                            <a:schemeClr val="lt1"/>
                          </a:fontRef>
                        </wps:style>
                        <wps:txbx>
                          <w:txbxContent>
                            <w:p w14:paraId="78B21FEF" w14:textId="77777777" w:rsidR="002028E2" w:rsidRPr="000A4EF0" w:rsidRDefault="002028E2" w:rsidP="000A4EF0">
                              <w:pPr>
                                <w:rPr>
                                  <w:sz w:val="16"/>
                                  <w:szCs w:val="16"/>
                                </w:rPr>
                              </w:pPr>
                            </w:p>
                          </w:txbxContent>
                        </wps:txbx>
                        <wps:bodyPr anchor="ctr"/>
                      </wps:wsp>
                      <wps:wsp>
                        <wps:cNvPr id="789" name="TextBox 16"/>
                        <wps:cNvSpPr txBox="1"/>
                        <wps:spPr>
                          <a:xfrm>
                            <a:off x="1819422" y="228600"/>
                            <a:ext cx="609601" cy="414020"/>
                          </a:xfrm>
                          <a:prstGeom prst="rect">
                            <a:avLst/>
                          </a:prstGeom>
                          <a:noFill/>
                        </wps:spPr>
                        <wps:txbx>
                          <w:txbxContent>
                            <w:p w14:paraId="64800FAE" w14:textId="77777777" w:rsidR="002028E2" w:rsidRPr="000A4EF0" w:rsidRDefault="002028E2" w:rsidP="000A4EF0">
                              <w:pPr>
                                <w:pStyle w:val="NormalWeb"/>
                                <w:spacing w:before="96" w:beforeAutospacing="0" w:after="0" w:afterAutospacing="0"/>
                                <w:rPr>
                                  <w:sz w:val="16"/>
                                  <w:szCs w:val="16"/>
                                </w:rPr>
                              </w:pPr>
                              <w:r w:rsidRPr="000A4EF0">
                                <w:rPr>
                                  <w:rFonts w:cstheme="minorBidi"/>
                                  <w:b/>
                                  <w:bCs/>
                                  <w:color w:val="FFFFFF" w:themeColor="background1"/>
                                  <w:kern w:val="24"/>
                                  <w:sz w:val="16"/>
                                  <w:szCs w:val="16"/>
                                </w:rPr>
                                <w:t>Query</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775958A" id="Group 20" o:spid="_x0000_s1041" style="position:absolute;left:0;text-align:left;margin-left:216.75pt;margin-top:31.75pt;width:48pt;height:32.6pt;z-index:251875328;mso-width-relative:margin;mso-height-relative:margin" coordorigin="18194,2286" coordsize="6096,4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">
                <v:shape id="Flèche vers la droite 16" o:spid="_x0000_s1042" type="#_x0000_t13" style="position:absolute;left:18194;top:2286;width:6096;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1y5MEA&#10;AADcAAAADwAAAGRycy9kb3ducmV2LnhtbERPTWvCQBC9C/6HZQredNNiVVJX0UKhFwNGL96G7DSb&#10;NjMbs1tN/333UOjx8b7X24FbdaM+NF4MPM4yUCSVt43UBs6nt+kKVIgoFlsvZOCHAmw349Eac+vv&#10;cqRbGWuVQiTkaMDF2OVah8oRY5j5jiRxH75njAn2tbY93lM4t/opyxaasZHU4LCjV0fVV/nNBi6H&#10;T9wPDR+Konh2/prxvDyzMZOHYfcCKtIQ/8V/7ndrYLlKa9OZdAT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dcuTBAAAA3AAAAA8AAAAAAAAAAAAAAAAAmAIAAGRycy9kb3du&#10;cmV2LnhtbFBLBQYAAAAABAAEAPUAAACGAwAAAAA=&#10;" adj="14850" fillcolor="#ce0058 [3205]" stroked="f">
                  <v:shadow on="t" color="black" opacity="22937f" origin=",.5" offset="0,.63889mm"/>
                  <v:textbox>
                    <w:txbxContent>
                      <w:p w14:paraId="78B21FEF" w14:textId="77777777" w:rsidR="002028E2" w:rsidRPr="000A4EF0" w:rsidRDefault="002028E2" w:rsidP="000A4EF0">
                        <w:pPr>
                          <w:rPr>
                            <w:sz w:val="16"/>
                            <w:szCs w:val="16"/>
                          </w:rPr>
                        </w:pPr>
                      </w:p>
                    </w:txbxContent>
                  </v:textbox>
                </v:shape>
                <v:shape id="TextBox 16" o:spid="_x0000_s1043" type="#_x0000_t202" style="position:absolute;left:18194;top:2286;width:6096;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338UA&#10;AADcAAAADwAAAGRycy9kb3ducmV2LnhtbESPS2vDMBCE74X8B7GB3BIpIW1jJ0oILYWeWuo8ILfF&#10;Wj+ItTKWGrv/vioEehxm5htmsxtsI27U+dqxhvlMgSDOnam51HA8vE1XIHxANtg4Jg0/5GG3HT1s&#10;MDWu5y+6ZaEUEcI+RQ1VCG0qpc8rsuhnriWOXuE6iyHKrpSmwz7CbSMXSj1JizXHhQpbeqkov2bf&#10;VsPpo7icl+qzfLWPbe8GJdkmUuvJeNivQQQawn/43n43Gp5XC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8nffxQAAANwAAAAPAAAAAAAAAAAAAAAAAJgCAABkcnMv&#10;ZG93bnJldi54bWxQSwUGAAAAAAQABAD1AAAAigMAAAAA&#10;" filled="f" stroked="f">
                  <v:textbox>
                    <w:txbxContent>
                      <w:p w14:paraId="64800FAE" w14:textId="77777777" w:rsidR="002028E2" w:rsidRPr="000A4EF0" w:rsidRDefault="002028E2" w:rsidP="000A4EF0">
                        <w:pPr>
                          <w:pStyle w:val="NormalWeb"/>
                          <w:spacing w:before="96" w:beforeAutospacing="0" w:after="0" w:afterAutospacing="0"/>
                          <w:rPr>
                            <w:sz w:val="16"/>
                            <w:szCs w:val="16"/>
                          </w:rPr>
                        </w:pPr>
                        <w:r w:rsidRPr="000A4EF0">
                          <w:rPr>
                            <w:rFonts w:cstheme="minorBidi"/>
                            <w:b/>
                            <w:bCs/>
                            <w:color w:val="FFFFFF" w:themeColor="background1"/>
                            <w:kern w:val="24"/>
                            <w:sz w:val="16"/>
                            <w:szCs w:val="16"/>
                          </w:rPr>
                          <w:t>Query</w:t>
                        </w:r>
                      </w:p>
                    </w:txbxContent>
                  </v:textbox>
                </v:shape>
              </v:group>
            </w:pict>
          </mc:Fallback>
        </mc:AlternateContent>
      </w:r>
      <w:r w:rsidR="007E17BB" w:rsidRPr="000A4EF0">
        <w:rPr>
          <w:noProof/>
          <w:lang w:val="en-IE" w:eastAsia="en-IE"/>
        </w:rPr>
        <mc:AlternateContent>
          <mc:Choice Requires="wpg">
            <w:drawing>
              <wp:anchor distT="0" distB="0" distL="114300" distR="114300" simplePos="0" relativeHeight="251874304" behindDoc="0" locked="0" layoutInCell="1" allowOverlap="1" wp14:anchorId="1A873DF3" wp14:editId="75BE69B8">
                <wp:simplePos x="0" y="0"/>
                <wp:positionH relativeFrom="column">
                  <wp:posOffset>4848225</wp:posOffset>
                </wp:positionH>
                <wp:positionV relativeFrom="paragraph">
                  <wp:posOffset>163830</wp:posOffset>
                </wp:positionV>
                <wp:extent cx="1257300" cy="1295400"/>
                <wp:effectExtent l="0" t="0" r="0" b="0"/>
                <wp:wrapNone/>
                <wp:docPr id="784" name="Group 5"/>
                <wp:cNvGraphicFramePr/>
                <a:graphic xmlns:a="http://schemas.openxmlformats.org/drawingml/2006/main">
                  <a:graphicData uri="http://schemas.microsoft.com/office/word/2010/wordprocessingGroup">
                    <wpg:wgp>
                      <wpg:cNvGrpSpPr/>
                      <wpg:grpSpPr>
                        <a:xfrm>
                          <a:off x="0" y="0"/>
                          <a:ext cx="1257300" cy="1295400"/>
                          <a:chOff x="4675336" y="0"/>
                          <a:chExt cx="1257300" cy="1295400"/>
                        </a:xfrm>
                      </wpg:grpSpPr>
                      <pic:pic xmlns:pic="http://schemas.openxmlformats.org/drawingml/2006/picture">
                        <pic:nvPicPr>
                          <pic:cNvPr id="785" name="Image 14" descr="Server.ai"/>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4675336" y="0"/>
                            <a:ext cx="1257300" cy="129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6" name="Image 25" descr="AF_AMADEUS_NEG_RGB.ai"/>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808686" y="990600"/>
                            <a:ext cx="990600" cy="165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anchor>
            </w:drawing>
          </mc:Choice>
          <mc:Fallback>
            <w:pict>
              <v:group w14:anchorId="2818E1BB" id="Group 5" o:spid="_x0000_s1026" style="position:absolute;margin-left:381.75pt;margin-top:12.9pt;width:99pt;height:102pt;z-index:251874304" coordorigin="46753" coordsize="12573,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">
                <v:shape id="Image 14" o:spid="_x0000_s1027" type="#_x0000_t75" alt="Server.ai" style="position:absolute;left:46753;width:12573;height:12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QjAnEAAAA3AAAAA8AAABkcnMvZG93bnJldi54bWxEj0FrAjEUhO+C/yG8Qm+arWBdVrOLCgV7&#10;a1VKj4/Nc7O4eVmTVLf99U2h4HGYmW+YVTXYTlzJh9axgqdpBoK4drrlRsHx8DLJQYSIrLFzTAq+&#10;KUBVjkcrLLS78Ttd97ERCcKhQAUmxr6QMtSGLIap64mTd3LeYkzSN1J7vCW47eQsy56lxZbTgsGe&#10;tobq8/7LKuhf5bZ7Oxg/tB+bC9UL/vkkVurxYVgvQUQa4j38395pBYt8Dn9n0hGQ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jQjAnEAAAA3AAAAA8AAAAAAAAAAAAAAAAA&#10;nwIAAGRycy9kb3ducmV2LnhtbFBLBQYAAAAABAAEAPcAAACQAwAAAAA=&#10;">
                  <v:imagedata r:id="rId18" o:title="Server"/>
                  <v:path arrowok="t"/>
                </v:shape>
                <v:shape id="Image 25" o:spid="_x0000_s1028" type="#_x0000_t75" alt="AF_AMADEUS_NEG_RGB.ai" style="position:absolute;left:48086;top:9906;width:9906;height:1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ngBPGAAAA3AAAAA8AAABkcnMvZG93bnJldi54bWxEj0FrAjEUhO+C/yE8oTfNrlCVrVFEkLbW&#10;S1eh7e2xed0s3bwsSarrv28EocdhZr5hluvetuJMPjSOFeSTDARx5XTDtYLTcTdegAgRWWPrmBRc&#10;KcB6NRwssdDuwu90LmMtEoRDgQpMjF0hZagMWQwT1xEn79t5izFJX0vt8ZLgtpXTLJtJiw2nBYMd&#10;bQ1VP+WvVfCabetP/Zg/m1P7cdznm7evw9wr9TDqN08gIvXxP3xvv2gF88UMbmfSEZCr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eeAE8YAAADcAAAADwAAAAAAAAAAAAAA&#10;AACfAgAAZHJzL2Rvd25yZXYueG1sUEsFBgAAAAAEAAQA9wAAAJIDAAAAAA==&#10;">
                  <v:imagedata r:id="rId19" o:title="AF_AMADEUS_NEG_RGB"/>
                  <v:path arrowok="t"/>
                </v:shape>
              </v:group>
            </w:pict>
          </mc:Fallback>
        </mc:AlternateContent>
      </w:r>
      <w:r w:rsidR="007E17BB" w:rsidRPr="000A4EF0">
        <w:rPr>
          <w:noProof/>
          <w:lang w:val="en-IE" w:eastAsia="en-IE"/>
        </w:rPr>
        <mc:AlternateContent>
          <mc:Choice Requires="wpg">
            <w:drawing>
              <wp:anchor distT="0" distB="0" distL="114300" distR="114300" simplePos="0" relativeHeight="251884544" behindDoc="0" locked="0" layoutInCell="1" allowOverlap="1" wp14:anchorId="49F98D3F" wp14:editId="24EAB07B">
                <wp:simplePos x="0" y="0"/>
                <wp:positionH relativeFrom="column">
                  <wp:posOffset>4343400</wp:posOffset>
                </wp:positionH>
                <wp:positionV relativeFrom="paragraph">
                  <wp:posOffset>421640</wp:posOffset>
                </wp:positionV>
                <wp:extent cx="609600" cy="414020"/>
                <wp:effectExtent l="57150" t="19050" r="19050" b="43180"/>
                <wp:wrapNone/>
                <wp:docPr id="808" name="Group 20"/>
                <wp:cNvGraphicFramePr/>
                <a:graphic xmlns:a="http://schemas.openxmlformats.org/drawingml/2006/main">
                  <a:graphicData uri="http://schemas.microsoft.com/office/word/2010/wordprocessingGroup">
                    <wpg:wgp>
                      <wpg:cNvGrpSpPr/>
                      <wpg:grpSpPr>
                        <a:xfrm>
                          <a:off x="0" y="0"/>
                          <a:ext cx="609600" cy="414020"/>
                          <a:chOff x="1819423" y="228600"/>
                          <a:chExt cx="609601" cy="414020"/>
                        </a:xfrm>
                      </wpg:grpSpPr>
                      <wps:wsp>
                        <wps:cNvPr id="809" name="Flèche vers la droite 16"/>
                        <wps:cNvSpPr/>
                        <wps:spPr bwMode="auto">
                          <a:xfrm>
                            <a:off x="1819424" y="228600"/>
                            <a:ext cx="609600" cy="381000"/>
                          </a:xfrm>
                          <a:prstGeom prst="rightArrow">
                            <a:avLst/>
                          </a:prstGeom>
                          <a:solidFill>
                            <a:schemeClr val="accent2"/>
                          </a:solidFill>
                          <a:ln>
                            <a:noFill/>
                          </a:ln>
                        </wps:spPr>
                        <wps:style>
                          <a:lnRef idx="1">
                            <a:schemeClr val="accent1"/>
                          </a:lnRef>
                          <a:fillRef idx="3">
                            <a:schemeClr val="accent1"/>
                          </a:fillRef>
                          <a:effectRef idx="2">
                            <a:schemeClr val="accent1"/>
                          </a:effectRef>
                          <a:fontRef idx="minor">
                            <a:schemeClr val="lt1"/>
                          </a:fontRef>
                        </wps:style>
                        <wps:txbx>
                          <w:txbxContent>
                            <w:p w14:paraId="2B295393" w14:textId="77777777" w:rsidR="002028E2" w:rsidRPr="000A4EF0" w:rsidRDefault="002028E2" w:rsidP="000A4EF0">
                              <w:pPr>
                                <w:rPr>
                                  <w:sz w:val="16"/>
                                  <w:szCs w:val="16"/>
                                </w:rPr>
                              </w:pPr>
                            </w:p>
                          </w:txbxContent>
                        </wps:txbx>
                        <wps:bodyPr anchor="ctr"/>
                      </wps:wsp>
                      <wps:wsp>
                        <wps:cNvPr id="810" name="TextBox 16"/>
                        <wps:cNvSpPr txBox="1"/>
                        <wps:spPr>
                          <a:xfrm>
                            <a:off x="1819423" y="228600"/>
                            <a:ext cx="609601" cy="414020"/>
                          </a:xfrm>
                          <a:prstGeom prst="rect">
                            <a:avLst/>
                          </a:prstGeom>
                          <a:noFill/>
                        </wps:spPr>
                        <wps:txbx>
                          <w:txbxContent>
                            <w:p w14:paraId="6B77F8CE" w14:textId="77777777" w:rsidR="002028E2" w:rsidRPr="000A4EF0" w:rsidRDefault="002028E2" w:rsidP="000A4EF0">
                              <w:pPr>
                                <w:pStyle w:val="NormalWeb"/>
                                <w:spacing w:before="96" w:beforeAutospacing="0" w:after="0" w:afterAutospacing="0"/>
                                <w:rPr>
                                  <w:sz w:val="16"/>
                                  <w:szCs w:val="16"/>
                                </w:rPr>
                              </w:pPr>
                              <w:r w:rsidRPr="000A4EF0">
                                <w:rPr>
                                  <w:rFonts w:cstheme="minorBidi"/>
                                  <w:b/>
                                  <w:bCs/>
                                  <w:color w:val="FFFFFF" w:themeColor="background1"/>
                                  <w:kern w:val="24"/>
                                  <w:sz w:val="16"/>
                                  <w:szCs w:val="16"/>
                                </w:rPr>
                                <w:t>Query</w:t>
                              </w:r>
                            </w:p>
                          </w:txbxContent>
                        </wps:txbx>
                        <wps:bodyPr wrap="square" rtlCol="0">
                          <a:noAutofit/>
                        </wps:bodyPr>
                      </wps:wsp>
                    </wpg:wgp>
                  </a:graphicData>
                </a:graphic>
                <wp14:sizeRelV relativeFrom="margin">
                  <wp14:pctHeight>0</wp14:pctHeight>
                </wp14:sizeRelV>
              </wp:anchor>
            </w:drawing>
          </mc:Choice>
          <mc:Fallback>
            <w:pict>
              <v:group w14:anchorId="49F98D3F" id="_x0000_s1044" style="position:absolute;left:0;text-align:left;margin-left:342pt;margin-top:33.2pt;width:48pt;height:32.6pt;z-index:251884544;mso-height-relative:margin" coordorigin="18194,2286" coordsize="6096,4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">
                <v:shape id="Flèche vers la droite 16" o:spid="_x0000_s1045" type="#_x0000_t13" style="position:absolute;left:18194;top:2286;width:6096;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c8QA&#10;AADcAAAADwAAAGRycy9kb3ducmV2LnhtbESPQUsDMRSE74L/ITyhN5sordS1abGC0EsXXHvx9tg8&#10;N6v7Xrab2G7/fSMIHoeZ+YZZrkfu1JGG2AaxcDc1oEjq4FppLOzfX28XoGJCcdgFIQtnirBeXV8t&#10;sXDhJG90rFKjMkRigRZ8Sn2hdaw9McZp6Emy9xkGxpTl0Gg34CnDudP3xjxoxlbygseeXjzV39UP&#10;W/jYfeFmbHlXluXch4PhWbVnayc34/MTqERj+g//tbfOwsI8wu+ZfAT06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2QHPEAAAA3AAAAA8AAAAAAAAAAAAAAAAAmAIAAGRycy9k&#10;b3ducmV2LnhtbFBLBQYAAAAABAAEAPUAAACJAwAAAAA=&#10;" adj="14850" fillcolor="#ce0058 [3205]" stroked="f">
                  <v:shadow on="t" color="black" opacity="22937f" origin=",.5" offset="0,.63889mm"/>
                  <v:textbox>
                    <w:txbxContent>
                      <w:p w14:paraId="2B295393" w14:textId="77777777" w:rsidR="002028E2" w:rsidRPr="000A4EF0" w:rsidRDefault="002028E2" w:rsidP="000A4EF0">
                        <w:pPr>
                          <w:rPr>
                            <w:sz w:val="16"/>
                            <w:szCs w:val="16"/>
                          </w:rPr>
                        </w:pPr>
                      </w:p>
                    </w:txbxContent>
                  </v:textbox>
                </v:shape>
                <v:shape id="TextBox 16" o:spid="_x0000_s1046" type="#_x0000_t202" style="position:absolute;left:18194;top:2286;width:6096;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bfk8AA&#10;AADcAAAADwAAAGRycy9kb3ducmV2LnhtbERPy4rCMBTdC/MP4Q6400RR0Y5RhpEBV4r1Ae4uzbUt&#10;09yUJmPr35uF4PJw3st1Zytxp8aXjjWMhgoEceZMybmG0/F3MAfhA7LByjFpeJCH9eqjt8TEuJYP&#10;dE9DLmII+wQ1FCHUiZQ+K8iiH7qaOHI311gMETa5NA22MdxWcqzUTFosOTYUWNNPQdlf+m81nHe3&#10;62Wi9vnGTuvWdUqyXUit+5/d9xeIQF14i1/urdEwH8X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bfk8AAAADcAAAADwAAAAAAAAAAAAAAAACYAgAAZHJzL2Rvd25y&#10;ZXYueG1sUEsFBgAAAAAEAAQA9QAAAIUDAAAAAA==&#10;" filled="f" stroked="f">
                  <v:textbox>
                    <w:txbxContent>
                      <w:p w14:paraId="6B77F8CE" w14:textId="77777777" w:rsidR="002028E2" w:rsidRPr="000A4EF0" w:rsidRDefault="002028E2" w:rsidP="000A4EF0">
                        <w:pPr>
                          <w:pStyle w:val="NormalWeb"/>
                          <w:spacing w:before="96" w:beforeAutospacing="0" w:after="0" w:afterAutospacing="0"/>
                          <w:rPr>
                            <w:sz w:val="16"/>
                            <w:szCs w:val="16"/>
                          </w:rPr>
                        </w:pPr>
                        <w:r w:rsidRPr="000A4EF0">
                          <w:rPr>
                            <w:rFonts w:cstheme="minorBidi"/>
                            <w:b/>
                            <w:bCs/>
                            <w:color w:val="FFFFFF" w:themeColor="background1"/>
                            <w:kern w:val="24"/>
                            <w:sz w:val="16"/>
                            <w:szCs w:val="16"/>
                          </w:rPr>
                          <w:t>Query</w:t>
                        </w:r>
                      </w:p>
                    </w:txbxContent>
                  </v:textbox>
                </v:shape>
              </v:group>
            </w:pict>
          </mc:Fallback>
        </mc:AlternateContent>
      </w:r>
      <w:r w:rsidR="007E17BB" w:rsidRPr="00EF6D75">
        <w:rPr>
          <w:noProof/>
          <w:lang w:val="en-IE" w:eastAsia="en-IE"/>
        </w:rPr>
        <w:drawing>
          <wp:anchor distT="0" distB="0" distL="114300" distR="114300" simplePos="0" relativeHeight="251886592" behindDoc="0" locked="0" layoutInCell="1" allowOverlap="1" wp14:anchorId="129D28E1" wp14:editId="70650E18">
            <wp:simplePos x="0" y="0"/>
            <wp:positionH relativeFrom="column">
              <wp:posOffset>1725295</wp:posOffset>
            </wp:positionH>
            <wp:positionV relativeFrom="paragraph">
              <wp:posOffset>290195</wp:posOffset>
            </wp:positionV>
            <wp:extent cx="1076325" cy="876935"/>
            <wp:effectExtent l="0" t="0" r="0" b="0"/>
            <wp:wrapNone/>
            <wp:docPr id="33797" name="Image 9" descr="Laptop-blue-ticke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 name="Image 9" descr="Laptop-blue-ticket.ai"/>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76325" cy="87693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6B6D44DF" w14:textId="5C1496CC" w:rsidR="000A4EF0" w:rsidRDefault="00F61964" w:rsidP="000A4EF0">
      <w:pPr>
        <w:pStyle w:val="Caption"/>
        <w:ind w:left="1304" w:hanging="1304"/>
      </w:pPr>
      <w:r>
        <w:rPr>
          <w:noProof/>
          <w:lang w:val="en-IE" w:eastAsia="en-IE"/>
        </w:rPr>
        <mc:AlternateContent>
          <mc:Choice Requires="wpg">
            <w:drawing>
              <wp:anchor distT="0" distB="0" distL="114300" distR="114300" simplePos="0" relativeHeight="251889664" behindDoc="0" locked="0" layoutInCell="1" allowOverlap="1" wp14:anchorId="782EB512" wp14:editId="6FDA9704">
                <wp:simplePos x="0" y="0"/>
                <wp:positionH relativeFrom="column">
                  <wp:posOffset>809625</wp:posOffset>
                </wp:positionH>
                <wp:positionV relativeFrom="paragraph">
                  <wp:posOffset>61913</wp:posOffset>
                </wp:positionV>
                <wp:extent cx="952500" cy="428307"/>
                <wp:effectExtent l="0" t="19050" r="57150" b="29210"/>
                <wp:wrapNone/>
                <wp:docPr id="687" name="Group 687"/>
                <wp:cNvGraphicFramePr/>
                <a:graphic xmlns:a="http://schemas.openxmlformats.org/drawingml/2006/main">
                  <a:graphicData uri="http://schemas.microsoft.com/office/word/2010/wordprocessingGroup">
                    <wpg:wgp>
                      <wpg:cNvGrpSpPr/>
                      <wpg:grpSpPr>
                        <a:xfrm>
                          <a:off x="0" y="0"/>
                          <a:ext cx="952500" cy="428307"/>
                          <a:chOff x="0" y="0"/>
                          <a:chExt cx="952500" cy="428307"/>
                        </a:xfrm>
                      </wpg:grpSpPr>
                      <wps:wsp>
                        <wps:cNvPr id="25" name="Flèche vers la droite 16"/>
                        <wps:cNvSpPr/>
                        <wps:spPr bwMode="auto">
                          <a:xfrm>
                            <a:off x="85725" y="0"/>
                            <a:ext cx="866775" cy="381000"/>
                          </a:xfrm>
                          <a:prstGeom prst="rightArrow">
                            <a:avLst/>
                          </a:prstGeom>
                          <a:solidFill>
                            <a:schemeClr val="accent2"/>
                          </a:solidFill>
                          <a:ln>
                            <a:noFill/>
                          </a:ln>
                        </wps:spPr>
                        <wps:style>
                          <a:lnRef idx="1">
                            <a:schemeClr val="accent1"/>
                          </a:lnRef>
                          <a:fillRef idx="3">
                            <a:schemeClr val="accent1"/>
                          </a:fillRef>
                          <a:effectRef idx="2">
                            <a:schemeClr val="accent1"/>
                          </a:effectRef>
                          <a:fontRef idx="minor">
                            <a:schemeClr val="lt1"/>
                          </a:fontRef>
                        </wps:style>
                        <wps:txbx>
                          <w:txbxContent>
                            <w:p w14:paraId="75526869" w14:textId="77777777" w:rsidR="002028E2" w:rsidRPr="000A4EF0" w:rsidRDefault="002028E2" w:rsidP="00EF6D75">
                              <w:pPr>
                                <w:rPr>
                                  <w:sz w:val="16"/>
                                  <w:szCs w:val="16"/>
                                </w:rPr>
                              </w:pPr>
                            </w:p>
                          </w:txbxContent>
                        </wps:txbx>
                        <wps:bodyPr wrap="square" anchor="ctr"/>
                      </wps:wsp>
                      <wps:wsp>
                        <wps:cNvPr id="680" name="TextBox 16"/>
                        <wps:cNvSpPr txBox="1"/>
                        <wps:spPr>
                          <a:xfrm>
                            <a:off x="0" y="14287"/>
                            <a:ext cx="923925" cy="414020"/>
                          </a:xfrm>
                          <a:prstGeom prst="rect">
                            <a:avLst/>
                          </a:prstGeom>
                          <a:noFill/>
                        </wps:spPr>
                        <wps:txbx>
                          <w:txbxContent>
                            <w:p w14:paraId="757C828C" w14:textId="6B92DEA5" w:rsidR="002028E2" w:rsidRPr="000A4EF0" w:rsidRDefault="002028E2" w:rsidP="00F8499A">
                              <w:pPr>
                                <w:pStyle w:val="NormalWeb"/>
                                <w:spacing w:before="96" w:beforeAutospacing="0" w:after="0" w:afterAutospacing="0"/>
                                <w:jc w:val="center"/>
                                <w:rPr>
                                  <w:sz w:val="16"/>
                                  <w:szCs w:val="16"/>
                                </w:rPr>
                              </w:pPr>
                              <w:r>
                                <w:rPr>
                                  <w:rFonts w:cstheme="minorBidi"/>
                                  <w:b/>
                                  <w:bCs/>
                                  <w:color w:val="FFFFFF" w:themeColor="background1"/>
                                  <w:kern w:val="24"/>
                                  <w:sz w:val="16"/>
                                  <w:szCs w:val="16"/>
                                </w:rPr>
                                <w:t>Submit</w:t>
                              </w:r>
                            </w:p>
                          </w:txbxContent>
                        </wps:txbx>
                        <wps:bodyPr wrap="square" rtlCol="0">
                          <a:noAutofit/>
                        </wps:bodyPr>
                      </wps:wsp>
                    </wpg:wgp>
                  </a:graphicData>
                </a:graphic>
              </wp:anchor>
            </w:drawing>
          </mc:Choice>
          <mc:Fallback>
            <w:pict>
              <v:group w14:anchorId="782EB512" id="Group 687" o:spid="_x0000_s1047" style="position:absolute;left:0;text-align:left;margin-left:63.75pt;margin-top:4.9pt;width:75pt;height:33.7pt;z-index:251889664" coordsize="9525,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">
                <v:shape id="Flèche vers la droite 16" o:spid="_x0000_s1048" type="#_x0000_t13" style="position:absolute;left:857;width:866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nW8EA&#10;AADbAAAADwAAAGRycy9kb3ducmV2LnhtbESPT4vCMBTE7wt+h/AEb2uqoKu1qYjgv71tV/D6aJ5t&#10;sXkpTbT12xthYY/DzPyGSda9qcWDWldZVjAZRyCIc6srLhScf3efCxDOI2usLZOCJzlYp4OPBGNt&#10;O/6hR+YLESDsYlRQet/EUrq8JINubBvi4F1ta9AH2RZSt9gFuKnlNIrm0mDFYaHEhrYl5bfsbhSc&#10;sqXuvg+eLl9S7nFTLfB4ckqNhv1mBcJT7//Df+2jVjCdwftL+AEy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VJ1vBAAAA2wAAAA8AAAAAAAAAAAAAAAAAmAIAAGRycy9kb3du&#10;cmV2LnhtbFBLBQYAAAAABAAEAPUAAACGAwAAAAA=&#10;" adj="16853" fillcolor="#ce0058 [3205]" stroked="f">
                  <v:shadow on="t" color="black" opacity="22937f" origin=",.5" offset="0,.63889mm"/>
                  <v:textbox>
                    <w:txbxContent>
                      <w:p w14:paraId="75526869" w14:textId="77777777" w:rsidR="002028E2" w:rsidRPr="000A4EF0" w:rsidRDefault="002028E2" w:rsidP="00EF6D75">
                        <w:pPr>
                          <w:rPr>
                            <w:sz w:val="16"/>
                            <w:szCs w:val="16"/>
                          </w:rPr>
                        </w:pPr>
                      </w:p>
                    </w:txbxContent>
                  </v:textbox>
                </v:shape>
                <v:shape id="TextBox 16" o:spid="_x0000_s1049" type="#_x0000_t202" style="position:absolute;top:142;width:9239;height:4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R38EA&#10;AADcAAAADwAAAGRycy9kb3ducmV2LnhtbERPy2rCQBTdF/yH4QrdNTOKShqdBLEIXSm1D+jukrkm&#10;wcydkJma+PfOQujycN6bYrStuFLvG8caZokCQVw603Cl4etz/5KC8AHZYOuYNNzIQ5FPnjaYGTfw&#10;B11PoRIxhH2GGuoQukxKX9Zk0SeuI47c2fUWQ4R9JU2PQwy3rZwrtZIWG44NNXa0q6m8nP6shu/D&#10;+fdnoY7Vm112gxuVZPsqtX6ejts1iEBj+Bc/3O9GwyqN8+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p0d/BAAAA3AAAAA8AAAAAAAAAAAAAAAAAmAIAAGRycy9kb3du&#10;cmV2LnhtbFBLBQYAAAAABAAEAPUAAACGAwAAAAA=&#10;" filled="f" stroked="f">
                  <v:textbox>
                    <w:txbxContent>
                      <w:p w14:paraId="757C828C" w14:textId="6B92DEA5" w:rsidR="002028E2" w:rsidRPr="000A4EF0" w:rsidRDefault="002028E2" w:rsidP="00F8499A">
                        <w:pPr>
                          <w:pStyle w:val="NormalWeb"/>
                          <w:spacing w:before="96" w:beforeAutospacing="0" w:after="0" w:afterAutospacing="0"/>
                          <w:jc w:val="center"/>
                          <w:rPr>
                            <w:sz w:val="16"/>
                            <w:szCs w:val="16"/>
                          </w:rPr>
                        </w:pPr>
                        <w:r>
                          <w:rPr>
                            <w:rFonts w:cstheme="minorBidi"/>
                            <w:b/>
                            <w:bCs/>
                            <w:color w:val="FFFFFF" w:themeColor="background1"/>
                            <w:kern w:val="24"/>
                            <w:sz w:val="16"/>
                            <w:szCs w:val="16"/>
                          </w:rPr>
                          <w:t>Submit</w:t>
                        </w:r>
                      </w:p>
                    </w:txbxContent>
                  </v:textbox>
                </v:shape>
              </v:group>
            </w:pict>
          </mc:Fallback>
        </mc:AlternateContent>
      </w:r>
    </w:p>
    <w:p w14:paraId="59F81459" w14:textId="2801E0A7" w:rsidR="000A4EF0" w:rsidRDefault="00F61964" w:rsidP="000A4EF0">
      <w:pPr>
        <w:pStyle w:val="Caption"/>
        <w:ind w:left="1304" w:hanging="1304"/>
      </w:pPr>
      <w:r>
        <w:rPr>
          <w:noProof/>
          <w:lang w:val="en-IE" w:eastAsia="en-IE"/>
        </w:rPr>
        <mc:AlternateContent>
          <mc:Choice Requires="wpg">
            <w:drawing>
              <wp:anchor distT="0" distB="0" distL="114300" distR="114300" simplePos="0" relativeHeight="251892736" behindDoc="0" locked="0" layoutInCell="1" allowOverlap="1" wp14:anchorId="6A312746" wp14:editId="7DA0C28F">
                <wp:simplePos x="0" y="0"/>
                <wp:positionH relativeFrom="column">
                  <wp:posOffset>800617</wp:posOffset>
                </wp:positionH>
                <wp:positionV relativeFrom="paragraph">
                  <wp:posOffset>70873</wp:posOffset>
                </wp:positionV>
                <wp:extent cx="962844" cy="380365"/>
                <wp:effectExtent l="57150" t="19050" r="8890" b="76835"/>
                <wp:wrapNone/>
                <wp:docPr id="690" name="Group 690"/>
                <wp:cNvGraphicFramePr/>
                <a:graphic xmlns:a="http://schemas.openxmlformats.org/drawingml/2006/main">
                  <a:graphicData uri="http://schemas.microsoft.com/office/word/2010/wordprocessingGroup">
                    <wpg:wgp>
                      <wpg:cNvGrpSpPr/>
                      <wpg:grpSpPr>
                        <a:xfrm>
                          <a:off x="0" y="0"/>
                          <a:ext cx="962844" cy="380365"/>
                          <a:chOff x="0" y="0"/>
                          <a:chExt cx="962844" cy="380365"/>
                        </a:xfrm>
                      </wpg:grpSpPr>
                      <wps:wsp>
                        <wps:cNvPr id="682" name="Flèche vers la droite 17"/>
                        <wps:cNvSpPr/>
                        <wps:spPr bwMode="auto">
                          <a:xfrm rot="10800000">
                            <a:off x="0" y="0"/>
                            <a:ext cx="923925" cy="380365"/>
                          </a:xfrm>
                          <a:prstGeom prst="rightArrow">
                            <a:avLst/>
                          </a:prstGeom>
                          <a:solidFill>
                            <a:schemeClr val="accent2"/>
                          </a:solidFill>
                          <a:ln>
                            <a:noFill/>
                          </a:ln>
                        </wps:spPr>
                        <wps:style>
                          <a:lnRef idx="1">
                            <a:schemeClr val="accent1"/>
                          </a:lnRef>
                          <a:fillRef idx="3">
                            <a:schemeClr val="accent1"/>
                          </a:fillRef>
                          <a:effectRef idx="2">
                            <a:schemeClr val="accent1"/>
                          </a:effectRef>
                          <a:fontRef idx="minor">
                            <a:schemeClr val="lt1"/>
                          </a:fontRef>
                        </wps:style>
                        <wps:txbx>
                          <w:txbxContent>
                            <w:p w14:paraId="663D3274" w14:textId="77777777" w:rsidR="002028E2" w:rsidRPr="000A4EF0" w:rsidRDefault="002028E2" w:rsidP="00EF6D75">
                              <w:pPr>
                                <w:rPr>
                                  <w:sz w:val="20"/>
                                  <w:szCs w:val="20"/>
                                </w:rPr>
                              </w:pPr>
                            </w:p>
                          </w:txbxContent>
                        </wps:txbx>
                        <wps:bodyPr wrap="square" anchor="ctr"/>
                      </wps:wsp>
                      <wps:wsp>
                        <wps:cNvPr id="683" name="TextBox 19"/>
                        <wps:cNvSpPr txBox="1"/>
                        <wps:spPr>
                          <a:xfrm>
                            <a:off x="51720" y="33100"/>
                            <a:ext cx="911124" cy="305435"/>
                          </a:xfrm>
                          <a:prstGeom prst="rect">
                            <a:avLst/>
                          </a:prstGeom>
                          <a:noFill/>
                        </wps:spPr>
                        <wps:txbx>
                          <w:txbxContent>
                            <w:p w14:paraId="54C578DC" w14:textId="744CB8B2" w:rsidR="002028E2" w:rsidRPr="000A4EF0" w:rsidRDefault="002028E2" w:rsidP="00EF6D75">
                              <w:pPr>
                                <w:pStyle w:val="NormalWeb"/>
                                <w:spacing w:before="96" w:beforeAutospacing="0" w:after="0" w:afterAutospacing="0"/>
                                <w:rPr>
                                  <w:sz w:val="16"/>
                                  <w:szCs w:val="16"/>
                                </w:rPr>
                              </w:pPr>
                              <w:r>
                                <w:rPr>
                                  <w:rFonts w:cstheme="minorBidi"/>
                                  <w:b/>
                                  <w:bCs/>
                                  <w:color w:val="FFFFFF" w:themeColor="background1"/>
                                  <w:kern w:val="24"/>
                                  <w:sz w:val="16"/>
                                  <w:szCs w:val="16"/>
                                </w:rPr>
                                <w:t>Booking ref.</w:t>
                              </w:r>
                            </w:p>
                          </w:txbxContent>
                        </wps:txbx>
                        <wps:bodyPr wrap="square" rtlCol="0">
                          <a:noAutofit/>
                        </wps:bodyPr>
                      </wps:wsp>
                    </wpg:wgp>
                  </a:graphicData>
                </a:graphic>
              </wp:anchor>
            </w:drawing>
          </mc:Choice>
          <mc:Fallback>
            <w:pict>
              <v:group w14:anchorId="6A312746" id="Group 690" o:spid="_x0000_s1050" style="position:absolute;left:0;text-align:left;margin-left:63.05pt;margin-top:5.6pt;width:75.8pt;height:29.95pt;z-index:251892736" coordsize="9628,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">
                <v:shape id="Flèche vers la droite 17" o:spid="_x0000_s1051" type="#_x0000_t13" style="position:absolute;width:9239;height:380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Qe8sYA&#10;AADcAAAADwAAAGRycy9kb3ducmV2LnhtbESPT2vCQBTE7wW/w/IEL6VuzCENqauIIBWF0kYPPT6z&#10;r0kw+zZkt/nz7buFQo/DzPyGWW9H04ieOldbVrBaRiCIC6trLhVcL4enFITzyBoby6RgIgfbzexh&#10;jZm2A39Qn/tSBAi7DBVU3reZlK6oyKBb2pY4eF+2M+iD7EqpOxwC3DQyjqJEGqw5LFTY0r6i4p5/&#10;GwU0vb8ebp/nxzfMo+dScjLc9EmpxXzcvYDwNPr/8F/7qBUkaQy/Z8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Qe8sYAAADcAAAADwAAAAAAAAAAAAAAAACYAgAAZHJz&#10;L2Rvd25yZXYueG1sUEsFBgAAAAAEAAQA9QAAAIsDAAAAAA==&#10;" adj="17154" fillcolor="#ce0058 [3205]" stroked="f">
                  <v:shadow on="t" color="black" opacity="22937f" origin=",.5" offset="0,.63889mm"/>
                  <v:textbox>
                    <w:txbxContent>
                      <w:p w14:paraId="663D3274" w14:textId="77777777" w:rsidR="002028E2" w:rsidRPr="000A4EF0" w:rsidRDefault="002028E2" w:rsidP="00EF6D75">
                        <w:pPr>
                          <w:rPr>
                            <w:sz w:val="20"/>
                            <w:szCs w:val="20"/>
                          </w:rPr>
                        </w:pPr>
                      </w:p>
                    </w:txbxContent>
                  </v:textbox>
                </v:shape>
                <v:shape id="TextBox 19" o:spid="_x0000_s1052" type="#_x0000_t202" style="position:absolute;left:517;top:331;width:9111;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tPqMQA&#10;AADcAAAADwAAAGRycy9kb3ducmV2LnhtbESPT4vCMBTE7wt+h/AEb2vi6opWo8iK4Mll/QfeHs2z&#10;LTYvpYm2fnuzsLDHYWZ+w8yXrS3Fg2pfONYw6CsQxKkzBWcajofN+wSED8gGS8ek4UkelovO2xwT&#10;4xr+occ+ZCJC2CeoIQ+hSqT0aU4Wfd9VxNG7utpiiLLOpKmxiXBbyg+lxtJiwXEhx4q+ckpv+7vV&#10;cNpdL+eR+s7W9rNqXKsk26nUutdtVzMQgdrwH/5rb42G8WQI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7T6jEAAAA3AAAAA8AAAAAAAAAAAAAAAAAmAIAAGRycy9k&#10;b3ducmV2LnhtbFBLBQYAAAAABAAEAPUAAACJAwAAAAA=&#10;" filled="f" stroked="f">
                  <v:textbox>
                    <w:txbxContent>
                      <w:p w14:paraId="54C578DC" w14:textId="744CB8B2" w:rsidR="002028E2" w:rsidRPr="000A4EF0" w:rsidRDefault="002028E2" w:rsidP="00EF6D75">
                        <w:pPr>
                          <w:pStyle w:val="NormalWeb"/>
                          <w:spacing w:before="96" w:beforeAutospacing="0" w:after="0" w:afterAutospacing="0"/>
                          <w:rPr>
                            <w:sz w:val="16"/>
                            <w:szCs w:val="16"/>
                          </w:rPr>
                        </w:pPr>
                        <w:r>
                          <w:rPr>
                            <w:rFonts w:cstheme="minorBidi"/>
                            <w:b/>
                            <w:bCs/>
                            <w:color w:val="FFFFFF" w:themeColor="background1"/>
                            <w:kern w:val="24"/>
                            <w:sz w:val="16"/>
                            <w:szCs w:val="16"/>
                          </w:rPr>
                          <w:t>Booking ref.</w:t>
                        </w:r>
                      </w:p>
                    </w:txbxContent>
                  </v:textbox>
                </v:shape>
              </v:group>
            </w:pict>
          </mc:Fallback>
        </mc:AlternateContent>
      </w:r>
    </w:p>
    <w:p w14:paraId="1D318568" w14:textId="04D347D8" w:rsidR="000A4EF0" w:rsidRDefault="000A4EF0" w:rsidP="000A4EF0">
      <w:pPr>
        <w:pStyle w:val="Caption"/>
        <w:ind w:left="1304" w:hanging="1304"/>
      </w:pPr>
    </w:p>
    <w:p w14:paraId="7AFA4214" w14:textId="77777777" w:rsidR="007E17BB" w:rsidRDefault="007E17BB" w:rsidP="00C71A96">
      <w:pPr>
        <w:pStyle w:val="Caption"/>
      </w:pPr>
    </w:p>
    <w:p w14:paraId="44E46983" w14:textId="0BC7984D" w:rsidR="00C71A96" w:rsidRDefault="008C273B" w:rsidP="00C71A96">
      <w:pPr>
        <w:pStyle w:val="Caption"/>
      </w:pPr>
      <w:r w:rsidRPr="008C273B">
        <w:t xml:space="preserve">Figure </w:t>
      </w:r>
      <w:r w:rsidRPr="008C273B">
        <w:fldChar w:fldCharType="begin"/>
      </w:r>
      <w:r w:rsidRPr="008C273B">
        <w:instrText xml:space="preserve"> SEQ Figure \* ARABIC </w:instrText>
      </w:r>
      <w:r w:rsidRPr="008C273B">
        <w:fldChar w:fldCharType="separate"/>
      </w:r>
      <w:r w:rsidRPr="008C273B">
        <w:rPr>
          <w:noProof/>
        </w:rPr>
        <w:t>1</w:t>
      </w:r>
      <w:r w:rsidRPr="008C273B">
        <w:fldChar w:fldCharType="end"/>
      </w:r>
      <w:r w:rsidRPr="008C273B">
        <w:t xml:space="preserve">:  </w:t>
      </w:r>
      <w:bookmarkEnd w:id="17"/>
      <w:bookmarkEnd w:id="18"/>
      <w:bookmarkEnd w:id="19"/>
      <w:r w:rsidR="00FE5EAB">
        <w:t>O</w:t>
      </w:r>
      <w:r w:rsidR="00C71A96">
        <w:t xml:space="preserve">nline users </w:t>
      </w:r>
      <w:r w:rsidR="008F4CA7">
        <w:t xml:space="preserve">search and book a flight </w:t>
      </w:r>
      <w:r w:rsidR="00C71A96">
        <w:t xml:space="preserve">using </w:t>
      </w:r>
      <w:r w:rsidR="003B0ACC">
        <w:t>IBE</w:t>
      </w:r>
      <w:r w:rsidR="0006510B">
        <w:t xml:space="preserve"> </w:t>
      </w:r>
    </w:p>
    <w:p w14:paraId="61886D42" w14:textId="77777777" w:rsidR="00A73FC6" w:rsidRPr="000C4BAA" w:rsidRDefault="00A73FC6" w:rsidP="000C4BAA">
      <w:bookmarkStart w:id="20" w:name="_Toc376446289"/>
      <w:bookmarkStart w:id="21" w:name="_Toc386454113"/>
    </w:p>
    <w:p w14:paraId="35C50AE2" w14:textId="2D933FA6" w:rsidR="00815404" w:rsidRPr="008C273B" w:rsidRDefault="00815404" w:rsidP="00EE55AA">
      <w:pPr>
        <w:pStyle w:val="Heading1"/>
        <w:jc w:val="both"/>
      </w:pPr>
      <w:bookmarkStart w:id="22" w:name="_Toc439171914"/>
      <w:r w:rsidRPr="008C273B">
        <w:t>Functional Flow</w:t>
      </w:r>
      <w:bookmarkEnd w:id="20"/>
      <w:bookmarkEnd w:id="21"/>
      <w:bookmarkEnd w:id="22"/>
    </w:p>
    <w:p w14:paraId="35C50AE3" w14:textId="7AFA163A" w:rsidR="00815404" w:rsidRDefault="00CD7D50" w:rsidP="00A45052">
      <w:pPr>
        <w:jc w:val="both"/>
      </w:pPr>
      <w:r>
        <w:t>Th</w:t>
      </w:r>
      <w:r w:rsidR="00D74BA2">
        <w:t>e</w:t>
      </w:r>
      <w:r w:rsidR="00815404" w:rsidRPr="008C273B">
        <w:t xml:space="preserve"> </w:t>
      </w:r>
      <w:r w:rsidR="00D74BA2">
        <w:t xml:space="preserve">sample </w:t>
      </w:r>
      <w:r w:rsidR="00815404" w:rsidRPr="008C273B">
        <w:t xml:space="preserve">flow </w:t>
      </w:r>
      <w:r w:rsidR="00D74BA2">
        <w:t xml:space="preserve">provided below </w:t>
      </w:r>
      <w:r w:rsidR="00815404" w:rsidRPr="008C273B">
        <w:t xml:space="preserve">is </w:t>
      </w:r>
      <w:r>
        <w:t xml:space="preserve">for the </w:t>
      </w:r>
      <w:r w:rsidR="00815404" w:rsidRPr="008C273B">
        <w:t>implementation of Web services</w:t>
      </w:r>
      <w:r w:rsidR="008D2ECB">
        <w:t xml:space="preserve"> for </w:t>
      </w:r>
      <w:r>
        <w:t xml:space="preserve">an </w:t>
      </w:r>
      <w:r w:rsidR="008D2ECB">
        <w:t xml:space="preserve">Internet Booking Engine </w:t>
      </w:r>
      <w:r>
        <w:t>using</w:t>
      </w:r>
      <w:r w:rsidR="008D2ECB">
        <w:t xml:space="preserve"> Master Pricer</w:t>
      </w:r>
      <w:r>
        <w:t>.</w:t>
      </w:r>
    </w:p>
    <w:p w14:paraId="35C50AE4" w14:textId="77777777" w:rsidR="00815404" w:rsidRPr="008C273B" w:rsidRDefault="00815404" w:rsidP="00EE55AA">
      <w:pPr>
        <w:pStyle w:val="Heading2"/>
        <w:jc w:val="both"/>
      </w:pPr>
      <w:bookmarkStart w:id="23" w:name="_Toc376446290"/>
      <w:bookmarkStart w:id="24" w:name="_Toc386454114"/>
      <w:bookmarkStart w:id="25" w:name="_Toc439171915"/>
      <w:r w:rsidRPr="008C273B">
        <w:t>List of Web Services</w:t>
      </w:r>
      <w:bookmarkEnd w:id="23"/>
      <w:bookmarkEnd w:id="24"/>
      <w:bookmarkEnd w:id="25"/>
    </w:p>
    <w:p w14:paraId="66F5F3E6" w14:textId="49432348" w:rsidR="00D05350" w:rsidRDefault="00123EAE" w:rsidP="00A45052">
      <w:pPr>
        <w:jc w:val="both"/>
      </w:pPr>
      <w:r>
        <w:t>Here</w:t>
      </w:r>
      <w:r w:rsidR="00D74BA2">
        <w:t xml:space="preserve">under you will find </w:t>
      </w:r>
      <w:r w:rsidR="005150CF">
        <w:t>a</w:t>
      </w:r>
      <w:r w:rsidR="00D74BA2">
        <w:t xml:space="preserve"> </w:t>
      </w:r>
      <w:r w:rsidR="00815404" w:rsidRPr="008C273B">
        <w:t>list of Amadeus Web Services</w:t>
      </w:r>
      <w:r w:rsidR="005150CF">
        <w:t xml:space="preserve"> that</w:t>
      </w:r>
      <w:r w:rsidR="00815404" w:rsidRPr="008C273B">
        <w:t xml:space="preserve"> </w:t>
      </w:r>
      <w:r w:rsidR="005150CF">
        <w:t>illustrate</w:t>
      </w:r>
      <w:r w:rsidR="006B4539">
        <w:t>s</w:t>
      </w:r>
      <w:r w:rsidR="005150CF">
        <w:t xml:space="preserve"> how to implement an internet booking engine using Master Pricer</w:t>
      </w:r>
      <w:r w:rsidR="00815404" w:rsidRPr="008C273B">
        <w:t xml:space="preserve">. </w:t>
      </w:r>
      <w:r w:rsidR="000A1457">
        <w:t>The</w:t>
      </w:r>
      <w:r w:rsidR="005150CF">
        <w:t>se</w:t>
      </w:r>
      <w:r w:rsidR="000A1457">
        <w:t xml:space="preserve"> services are group</w:t>
      </w:r>
      <w:r w:rsidR="004A3E5C">
        <w:t>ed</w:t>
      </w:r>
      <w:r w:rsidR="000A1457">
        <w:t xml:space="preserve"> into </w:t>
      </w:r>
      <w:r w:rsidR="006E42E1">
        <w:t>four different categories.</w:t>
      </w:r>
    </w:p>
    <w:p w14:paraId="3D11071E" w14:textId="79204B42" w:rsidR="00D05350" w:rsidRPr="005A266D" w:rsidRDefault="00D05350" w:rsidP="00EE55AA">
      <w:pPr>
        <w:pStyle w:val="Heading3"/>
        <w:jc w:val="both"/>
      </w:pPr>
      <w:bookmarkStart w:id="26" w:name="_Toc439171916"/>
      <w:r w:rsidRPr="005A266D">
        <w:t>Search</w:t>
      </w:r>
      <w:r w:rsidR="007F3CDD">
        <w:t xml:space="preserve"> &amp; Display</w:t>
      </w:r>
      <w:bookmarkEnd w:id="26"/>
    </w:p>
    <w:p w14:paraId="514AE5AF" w14:textId="1DEF49FA" w:rsidR="00D05350" w:rsidRDefault="00D05350" w:rsidP="00F65A7B">
      <w:r w:rsidRPr="001224B7">
        <w:rPr>
          <w:b/>
          <w:bCs/>
        </w:rPr>
        <w:t>Fare_MasterPricerCalendar</w:t>
      </w:r>
      <w:r w:rsidR="00A900FD">
        <w:rPr>
          <w:b/>
          <w:bCs/>
        </w:rPr>
        <w:t xml:space="preserve"> (MPC)</w:t>
      </w:r>
      <w:r w:rsidR="00F54324">
        <w:t xml:space="preserve"> </w:t>
      </w:r>
      <w:r w:rsidR="0069638A" w:rsidRPr="003F4D52">
        <w:t xml:space="preserve">is ideal for travellers and vacation planners who </w:t>
      </w:r>
      <w:r w:rsidR="00A83AE8">
        <w:t xml:space="preserve">are </w:t>
      </w:r>
      <w:r w:rsidR="006B4539">
        <w:t>more</w:t>
      </w:r>
      <w:r w:rsidR="006B4539" w:rsidRPr="003F4D52">
        <w:t xml:space="preserve"> </w:t>
      </w:r>
      <w:r w:rsidR="0069638A" w:rsidRPr="003F4D52">
        <w:t>flexib</w:t>
      </w:r>
      <w:r w:rsidR="00A83AE8">
        <w:t>le</w:t>
      </w:r>
      <w:r w:rsidR="0069638A" w:rsidRPr="003F4D52">
        <w:t xml:space="preserve"> with their travel dates </w:t>
      </w:r>
      <w:r w:rsidR="006B4539">
        <w:t xml:space="preserve">and </w:t>
      </w:r>
      <w:r w:rsidR="00A83AE8">
        <w:t xml:space="preserve">are </w:t>
      </w:r>
      <w:r w:rsidR="006B4539">
        <w:t>will</w:t>
      </w:r>
      <w:r w:rsidR="00A83AE8">
        <w:t>ing to</w:t>
      </w:r>
      <w:r w:rsidR="006B4539">
        <w:t xml:space="preserve"> </w:t>
      </w:r>
      <w:r w:rsidR="00A83AE8">
        <w:t xml:space="preserve">use this flexibility </w:t>
      </w:r>
      <w:r w:rsidR="0069638A" w:rsidRPr="003F4D52">
        <w:t>in order to obtain the cheapest fare. It is typically targeted at end-users more price sensitive than schedule sensitive.</w:t>
      </w:r>
    </w:p>
    <w:p w14:paraId="415A57F8" w14:textId="0ECBAE5D" w:rsidR="00D05350" w:rsidRDefault="00D05350" w:rsidP="00F65A7B">
      <w:r w:rsidRPr="001224B7">
        <w:rPr>
          <w:b/>
          <w:bCs/>
        </w:rPr>
        <w:t>Fare_MasterPricerTravelBoard</w:t>
      </w:r>
      <w:r w:rsidR="0069638A">
        <w:t xml:space="preserve"> </w:t>
      </w:r>
      <w:r w:rsidR="00A900FD" w:rsidRPr="00A900FD">
        <w:rPr>
          <w:b/>
          <w:bCs/>
        </w:rPr>
        <w:t>(MPTB)</w:t>
      </w:r>
      <w:r w:rsidR="00A900FD">
        <w:t xml:space="preserve"> </w:t>
      </w:r>
      <w:r w:rsidR="001224B7" w:rsidRPr="003F4D52">
        <w:t xml:space="preserve">is ideal for cost-conscious travellers </w:t>
      </w:r>
      <w:r w:rsidR="006E42E1" w:rsidRPr="003F4D52">
        <w:t>focused</w:t>
      </w:r>
      <w:r w:rsidR="001224B7" w:rsidRPr="003F4D52">
        <w:t xml:space="preserve"> on finding the cheapest fares for specific travel dates.</w:t>
      </w:r>
    </w:p>
    <w:p w14:paraId="41EDA66D" w14:textId="6DA4DADC" w:rsidR="00D05350" w:rsidRDefault="000A1457" w:rsidP="00EE55AA">
      <w:pPr>
        <w:pStyle w:val="Heading3"/>
        <w:jc w:val="both"/>
      </w:pPr>
      <w:bookmarkStart w:id="27" w:name="_Toc439171917"/>
      <w:r>
        <w:t>Select Recommendation</w:t>
      </w:r>
      <w:bookmarkEnd w:id="27"/>
    </w:p>
    <w:p w14:paraId="55167B90" w14:textId="3BF015A5" w:rsidR="00D05350" w:rsidRPr="00D10AD9" w:rsidRDefault="00D05350" w:rsidP="00F65A7B">
      <w:r w:rsidRPr="00D10AD9">
        <w:rPr>
          <w:b/>
          <w:bCs/>
        </w:rPr>
        <w:t>Fare_InformativePricingWithoutPNR</w:t>
      </w:r>
      <w:r w:rsidR="00D10AD9">
        <w:t xml:space="preserve"> </w:t>
      </w:r>
      <w:r w:rsidR="002C2DD3" w:rsidRPr="00D10AD9">
        <w:t xml:space="preserve">is used to price informatively an itinerary without </w:t>
      </w:r>
      <w:r w:rsidR="005150CF">
        <w:t>the need to create a</w:t>
      </w:r>
      <w:r w:rsidR="002C2DD3" w:rsidRPr="00D10AD9">
        <w:t xml:space="preserve"> PNR. If a PNR </w:t>
      </w:r>
      <w:r w:rsidR="005150CF">
        <w:t xml:space="preserve">already </w:t>
      </w:r>
      <w:r w:rsidR="002C2DD3" w:rsidRPr="00D10AD9">
        <w:t>exists, it is neither taken into account nor updated.</w:t>
      </w:r>
      <w:r w:rsidR="00AB5442">
        <w:t xml:space="preserve"> </w:t>
      </w:r>
      <w:r w:rsidR="002C2DD3" w:rsidRPr="00D10AD9">
        <w:t>No pricing record (TST) is created to store the results.</w:t>
      </w:r>
    </w:p>
    <w:p w14:paraId="2B3D55E1" w14:textId="047B28B9" w:rsidR="00BF589E" w:rsidRDefault="00D05350" w:rsidP="00F65A7B">
      <w:r w:rsidRPr="00D10AD9">
        <w:rPr>
          <w:b/>
          <w:bCs/>
        </w:rPr>
        <w:lastRenderedPageBreak/>
        <w:t>Fare_InformativeBestPricingWithoutPNR</w:t>
      </w:r>
      <w:r w:rsidR="002917D7">
        <w:t xml:space="preserve"> </w:t>
      </w:r>
      <w:r w:rsidR="002C2DD3" w:rsidRPr="00D10AD9">
        <w:t xml:space="preserve">is used to perform informatively a </w:t>
      </w:r>
      <w:r w:rsidR="002C2DD3" w:rsidRPr="00D10AD9">
        <w:rPr>
          <w:b/>
          <w:bCs/>
          <w:i/>
          <w:iCs/>
        </w:rPr>
        <w:t>Best Pricing</w:t>
      </w:r>
      <w:r w:rsidR="002C2DD3" w:rsidRPr="00D10AD9">
        <w:t xml:space="preserve"> request</w:t>
      </w:r>
      <w:r w:rsidR="00AB5442">
        <w:t xml:space="preserve"> without </w:t>
      </w:r>
      <w:r w:rsidR="000C573B">
        <w:t xml:space="preserve">the need to create </w:t>
      </w:r>
      <w:r w:rsidR="00AB5442">
        <w:t xml:space="preserve">a PNR. </w:t>
      </w:r>
      <w:r w:rsidR="00AB5442" w:rsidRPr="00D10AD9">
        <w:t xml:space="preserve">If a PNR </w:t>
      </w:r>
      <w:r w:rsidR="000C573B">
        <w:t xml:space="preserve">already </w:t>
      </w:r>
      <w:r w:rsidR="00AB5442" w:rsidRPr="00D10AD9">
        <w:t xml:space="preserve">exists, it is neither taken into account nor updated. </w:t>
      </w:r>
      <w:r w:rsidR="002C2DD3" w:rsidRPr="00D10AD9">
        <w:t>No pricing record (TST) is created to store the results.</w:t>
      </w:r>
    </w:p>
    <w:p w14:paraId="3E78DAFB" w14:textId="4C2C24C8" w:rsidR="00530C29" w:rsidRDefault="00530C29" w:rsidP="00E17F57">
      <w:r w:rsidRPr="00D72259">
        <w:rPr>
          <w:b/>
          <w:bCs/>
        </w:rPr>
        <w:t>MiniRule_GetFromPricing</w:t>
      </w:r>
      <w:r>
        <w:rPr>
          <w:b/>
          <w:bCs/>
        </w:rPr>
        <w:t xml:space="preserve"> (FWR) </w:t>
      </w:r>
      <w:r w:rsidRPr="00080E61">
        <w:t xml:space="preserve">is used to display Amadeus Mini Rules which are a </w:t>
      </w:r>
      <w:r w:rsidRPr="00E75078">
        <w:t>short and clear summary of the most important fare rules in a structured format for a given pricing. It is based on the rule restrictions that are effectively processed and validated for a given pricing context. This assures 100% up to date information.</w:t>
      </w:r>
    </w:p>
    <w:p w14:paraId="0E72E97D" w14:textId="548BE27C" w:rsidR="002167DD" w:rsidRPr="00D10AD9" w:rsidRDefault="002167DD" w:rsidP="00F65A7B">
      <w:r w:rsidRPr="00D10AD9">
        <w:rPr>
          <w:b/>
          <w:bCs/>
        </w:rPr>
        <w:t>Fare_CheckRules</w:t>
      </w:r>
      <w:r w:rsidR="00A11AC1">
        <w:rPr>
          <w:b/>
          <w:bCs/>
        </w:rPr>
        <w:t xml:space="preserve"> (FQN)</w:t>
      </w:r>
      <w:r w:rsidR="00A54974">
        <w:rPr>
          <w:b/>
          <w:bCs/>
        </w:rPr>
        <w:t xml:space="preserve"> </w:t>
      </w:r>
      <w:r w:rsidR="002C2DD3" w:rsidRPr="00D10AD9">
        <w:t>is used to display fare notes after Fare Display or after Pricing transactions. (This PSP service provides the same information as the cryptic FQN transaction.)</w:t>
      </w:r>
      <w:r w:rsidR="00A54974">
        <w:t xml:space="preserve">  </w:t>
      </w:r>
    </w:p>
    <w:p w14:paraId="740E1F49" w14:textId="157C9EB1" w:rsidR="002167DD" w:rsidRPr="00D10AD9" w:rsidRDefault="002167DD" w:rsidP="00F65A7B">
      <w:pPr>
        <w:rPr>
          <w:b/>
          <w:bCs/>
        </w:rPr>
      </w:pPr>
      <w:r w:rsidRPr="00D10AD9">
        <w:rPr>
          <w:b/>
          <w:bCs/>
        </w:rPr>
        <w:t>Air_FlightInfo</w:t>
      </w:r>
      <w:r w:rsidR="00A11AC1">
        <w:rPr>
          <w:b/>
          <w:bCs/>
        </w:rPr>
        <w:t xml:space="preserve"> (DO)</w:t>
      </w:r>
      <w:r w:rsidR="002C2DD3" w:rsidRPr="00D10AD9">
        <w:t xml:space="preserve"> is used to display the latest known Flight Operational Information related to </w:t>
      </w:r>
      <w:r w:rsidR="00530C29">
        <w:t xml:space="preserve">a specific </w:t>
      </w:r>
      <w:r w:rsidR="002C2DD3" w:rsidRPr="00D10AD9">
        <w:t>flight/date.  The Flight Information function provides Amadeus end-users with up-to-date information related to the operation of a particular flight before, during and after departure. Similarly, it provides irregularity and supplementary codes, which may be found in Availability, or Schedule displays to show a change in the flight operation.</w:t>
      </w:r>
    </w:p>
    <w:p w14:paraId="21EC4509" w14:textId="58E43B6B" w:rsidR="002C2DD3" w:rsidRPr="002C2DD3" w:rsidRDefault="002167DD" w:rsidP="00F65A7B">
      <w:r w:rsidRPr="00D10AD9">
        <w:rPr>
          <w:b/>
          <w:bCs/>
        </w:rPr>
        <w:t>Air_RetrieveSeatMap</w:t>
      </w:r>
      <w:r w:rsidR="00A11AC1">
        <w:rPr>
          <w:b/>
          <w:bCs/>
        </w:rPr>
        <w:t xml:space="preserve"> (ST)</w:t>
      </w:r>
      <w:r w:rsidR="002C2DD3" w:rsidRPr="00D10AD9">
        <w:rPr>
          <w:b/>
          <w:bCs/>
        </w:rPr>
        <w:t xml:space="preserve"> </w:t>
      </w:r>
      <w:r w:rsidR="002C2DD3" w:rsidRPr="00D10AD9">
        <w:rPr>
          <w:rFonts w:cs="Arial"/>
        </w:rPr>
        <w:t>works with the functionality of Amadeus Air to request seating information for a specific flight.</w:t>
      </w:r>
      <w:r w:rsidR="00B678DB">
        <w:rPr>
          <w:rFonts w:cs="Arial"/>
        </w:rPr>
        <w:t xml:space="preserve"> </w:t>
      </w:r>
      <w:r w:rsidR="002C2DD3" w:rsidRPr="002C2DD3">
        <w:rPr>
          <w:rFonts w:cs="Arial"/>
        </w:rPr>
        <w:t>A Seat Map contains valuable information pertaining to the cabin configuration</w:t>
      </w:r>
      <w:r w:rsidR="000C573B">
        <w:rPr>
          <w:rFonts w:cs="Arial"/>
        </w:rPr>
        <w:t>, layout</w:t>
      </w:r>
      <w:r w:rsidR="002C2DD3" w:rsidRPr="002C2DD3">
        <w:rPr>
          <w:rFonts w:cs="Arial"/>
        </w:rPr>
        <w:t xml:space="preserve"> and seat status. This information, in most cases, is </w:t>
      </w:r>
      <w:r w:rsidR="00B678DB" w:rsidRPr="002C2DD3">
        <w:rPr>
          <w:rFonts w:cs="Arial"/>
        </w:rPr>
        <w:t>utilized</w:t>
      </w:r>
      <w:r w:rsidR="002C2DD3" w:rsidRPr="002C2DD3">
        <w:rPr>
          <w:rFonts w:cs="Arial"/>
        </w:rPr>
        <w:t xml:space="preserve"> to provide </w:t>
      </w:r>
      <w:r w:rsidR="000C573B">
        <w:rPr>
          <w:rFonts w:cs="Arial"/>
        </w:rPr>
        <w:t xml:space="preserve">the </w:t>
      </w:r>
      <w:r w:rsidR="002C2DD3" w:rsidRPr="002C2DD3">
        <w:rPr>
          <w:rFonts w:cs="Arial"/>
        </w:rPr>
        <w:t>end-user</w:t>
      </w:r>
      <w:r w:rsidR="000C573B">
        <w:rPr>
          <w:rFonts w:cs="Arial"/>
        </w:rPr>
        <w:t xml:space="preserve"> a preview </w:t>
      </w:r>
      <w:r w:rsidR="002C2DD3" w:rsidRPr="002C2DD3">
        <w:rPr>
          <w:rFonts w:cs="Arial"/>
        </w:rPr>
        <w:t xml:space="preserve">of </w:t>
      </w:r>
      <w:r w:rsidR="0061580D">
        <w:rPr>
          <w:rFonts w:cs="Arial"/>
        </w:rPr>
        <w:t xml:space="preserve">seat availability </w:t>
      </w:r>
      <w:r w:rsidR="002C2DD3" w:rsidRPr="002C2DD3">
        <w:rPr>
          <w:rFonts w:cs="Arial"/>
        </w:rPr>
        <w:t>for advanced seat</w:t>
      </w:r>
      <w:r w:rsidR="00A83AE8">
        <w:rPr>
          <w:rFonts w:cs="Arial"/>
        </w:rPr>
        <w:t xml:space="preserve"> assignment purposes</w:t>
      </w:r>
      <w:r w:rsidR="002C2DD3" w:rsidRPr="002C2DD3">
        <w:rPr>
          <w:rFonts w:cs="Arial"/>
        </w:rPr>
        <w:t>.</w:t>
      </w:r>
    </w:p>
    <w:p w14:paraId="00213CFF" w14:textId="77777777" w:rsidR="002C2DD3" w:rsidRPr="002C2DD3" w:rsidRDefault="002C2DD3" w:rsidP="00F65A7B">
      <w:r w:rsidRPr="002C2DD3">
        <w:rPr>
          <w:rFonts w:cs="Arial"/>
        </w:rPr>
        <w:t>Note:  Air_RetrieveSeatMap is only valid for airlines with an interactive seat map interface with Amadeus.</w:t>
      </w:r>
    </w:p>
    <w:p w14:paraId="40C8628C" w14:textId="34BD3732" w:rsidR="00D05350" w:rsidRDefault="000A1457" w:rsidP="00EE55AA">
      <w:pPr>
        <w:pStyle w:val="Heading3"/>
        <w:jc w:val="both"/>
      </w:pPr>
      <w:bookmarkStart w:id="28" w:name="_Toc439171918"/>
      <w:r>
        <w:t>Passenger Detail + Book</w:t>
      </w:r>
      <w:bookmarkEnd w:id="28"/>
    </w:p>
    <w:p w14:paraId="627959B7" w14:textId="14E3DD41" w:rsidR="00D05350" w:rsidRPr="0059793F" w:rsidRDefault="00D05350" w:rsidP="00F65A7B">
      <w:pPr>
        <w:rPr>
          <w:b/>
          <w:bCs/>
        </w:rPr>
      </w:pPr>
      <w:r w:rsidRPr="0059793F">
        <w:rPr>
          <w:b/>
          <w:bCs/>
        </w:rPr>
        <w:t>Air_SellFromRecommendation</w:t>
      </w:r>
      <w:r w:rsidR="00BF589E">
        <w:rPr>
          <w:b/>
          <w:bCs/>
        </w:rPr>
        <w:t xml:space="preserve"> </w:t>
      </w:r>
      <w:r w:rsidR="00A11AC1" w:rsidRPr="0059793F">
        <w:rPr>
          <w:b/>
          <w:bCs/>
        </w:rPr>
        <w:t>(SS)</w:t>
      </w:r>
      <w:r w:rsidR="002C2DD3" w:rsidRPr="0059793F">
        <w:rPr>
          <w:b/>
          <w:bCs/>
        </w:rPr>
        <w:t xml:space="preserve"> </w:t>
      </w:r>
      <w:r w:rsidR="002C2DD3" w:rsidRPr="0059793F">
        <w:t>is designed to sell a recommendation proposed by the</w:t>
      </w:r>
      <w:r w:rsidR="007E0E55" w:rsidRPr="0059793F">
        <w:t xml:space="preserve"> </w:t>
      </w:r>
      <w:r w:rsidR="002C2DD3" w:rsidRPr="0059793F">
        <w:rPr>
          <w:rStyle w:val="Strong"/>
          <w:b w:val="0"/>
          <w:bCs w:val="0"/>
          <w:u w:val="single"/>
        </w:rPr>
        <w:t>Low</w:t>
      </w:r>
      <w:r w:rsidR="007E0E55" w:rsidRPr="0059793F">
        <w:rPr>
          <w:rStyle w:val="Strong"/>
          <w:b w:val="0"/>
          <w:bCs w:val="0"/>
          <w:u w:val="single"/>
        </w:rPr>
        <w:t xml:space="preserve"> Fare </w:t>
      </w:r>
      <w:r w:rsidR="002C2DD3" w:rsidRPr="0059793F">
        <w:rPr>
          <w:rStyle w:val="Strong"/>
          <w:b w:val="0"/>
          <w:bCs w:val="0"/>
          <w:u w:val="single"/>
        </w:rPr>
        <w:t>Search</w:t>
      </w:r>
      <w:r w:rsidR="00E22886" w:rsidRPr="0059793F">
        <w:t xml:space="preserve"> function.  It </w:t>
      </w:r>
      <w:r w:rsidR="002C2DD3" w:rsidRPr="0059793F">
        <w:t>has an optional selling algorithm</w:t>
      </w:r>
      <w:r w:rsidR="00A37609">
        <w:t>, which</w:t>
      </w:r>
      <w:r w:rsidR="00530C29">
        <w:t xml:space="preserve"> </w:t>
      </w:r>
      <w:r w:rsidR="00A37609">
        <w:t>is</w:t>
      </w:r>
      <w:r w:rsidR="002C2DD3" w:rsidRPr="0059793F">
        <w:t xml:space="preserve"> specified </w:t>
      </w:r>
      <w:r w:rsidR="0019373E">
        <w:t>to</w:t>
      </w:r>
      <w:r w:rsidR="002C2DD3" w:rsidRPr="0059793F">
        <w:t xml:space="preserve"> overcome situation</w:t>
      </w:r>
      <w:r w:rsidR="00530C29">
        <w:t>s</w:t>
      </w:r>
      <w:r w:rsidR="002C2DD3" w:rsidRPr="0059793F">
        <w:t xml:space="preserve"> where a normal Sell would be rejected by the airlines.</w:t>
      </w:r>
    </w:p>
    <w:p w14:paraId="6F4889B0" w14:textId="617BE24A" w:rsidR="002C2DD3" w:rsidRPr="002C2DD3" w:rsidRDefault="00D05350" w:rsidP="00F65A7B">
      <w:r w:rsidRPr="0059793F">
        <w:rPr>
          <w:b/>
          <w:bCs/>
        </w:rPr>
        <w:t>Fare_PricePNRwithBookingClass</w:t>
      </w:r>
      <w:r w:rsidR="002C2DD3" w:rsidRPr="0059793F">
        <w:rPr>
          <w:b/>
          <w:bCs/>
        </w:rPr>
        <w:t xml:space="preserve"> </w:t>
      </w:r>
      <w:r w:rsidR="00A11AC1" w:rsidRPr="0059793F">
        <w:rPr>
          <w:b/>
          <w:bCs/>
        </w:rPr>
        <w:t>(FXX)</w:t>
      </w:r>
      <w:r w:rsidR="002C2DD3" w:rsidRPr="0059793F">
        <w:t xml:space="preserve"> is used to price itineraries.</w:t>
      </w:r>
      <w:r w:rsidR="006517AD" w:rsidRPr="0059793F">
        <w:t xml:space="preserve"> </w:t>
      </w:r>
      <w:r w:rsidR="002C2DD3" w:rsidRPr="002C2DD3">
        <w:t>It can return one or several fare recommendations for the passenger(s) and for the itinerary of the active PNR. Only booking classes present in the flight segment of the PNR are considered</w:t>
      </w:r>
      <w:r w:rsidR="0019373E">
        <w:t xml:space="preserve"> for pricing</w:t>
      </w:r>
      <w:r w:rsidR="002C2DD3" w:rsidRPr="002C2DD3">
        <w:t>.</w:t>
      </w:r>
    </w:p>
    <w:p w14:paraId="362FE75E" w14:textId="630AA3CC" w:rsidR="00B5455A" w:rsidRPr="0059793F" w:rsidRDefault="0025223A" w:rsidP="00F65A7B">
      <w:r w:rsidRPr="0059793F">
        <w:rPr>
          <w:b/>
          <w:bCs/>
        </w:rPr>
        <w:t>Fare_PricePNRwithLowerFares</w:t>
      </w:r>
      <w:r w:rsidR="00A11AC1" w:rsidRPr="0059793F">
        <w:rPr>
          <w:b/>
          <w:bCs/>
        </w:rPr>
        <w:t xml:space="preserve"> (FXA)</w:t>
      </w:r>
      <w:r w:rsidR="002C2DD3" w:rsidRPr="0059793F">
        <w:rPr>
          <w:b/>
          <w:bCs/>
        </w:rPr>
        <w:t xml:space="preserve"> </w:t>
      </w:r>
      <w:r w:rsidR="002C2DD3" w:rsidRPr="0059793F">
        <w:t>is used to display the lowest available fare for a given itinerary.</w:t>
      </w:r>
      <w:r w:rsidR="007E0E55" w:rsidRPr="0059793F">
        <w:t xml:space="preserve"> </w:t>
      </w:r>
      <w:r w:rsidR="002C2DD3" w:rsidRPr="002C2DD3">
        <w:t xml:space="preserve">"Lowest available" means that this fare is applicable </w:t>
      </w:r>
      <w:r w:rsidR="0019373E">
        <w:t>for</w:t>
      </w:r>
      <w:r w:rsidR="0019373E" w:rsidRPr="002C2DD3">
        <w:t xml:space="preserve"> </w:t>
      </w:r>
      <w:r w:rsidR="002C2DD3" w:rsidRPr="002C2DD3">
        <w:t xml:space="preserve">a booking class </w:t>
      </w:r>
      <w:r w:rsidR="0019373E">
        <w:t>if</w:t>
      </w:r>
      <w:r w:rsidR="0019373E" w:rsidRPr="002C2DD3">
        <w:t xml:space="preserve"> </w:t>
      </w:r>
      <w:r w:rsidR="002C2DD3" w:rsidRPr="002C2DD3">
        <w:t xml:space="preserve">there are still enough seats available for </w:t>
      </w:r>
      <w:r w:rsidR="0019373E">
        <w:t xml:space="preserve">all </w:t>
      </w:r>
      <w:r w:rsidR="002C2DD3" w:rsidRPr="002C2DD3">
        <w:t>the passengers of the PNR.</w:t>
      </w:r>
      <w:r w:rsidR="00BA5ACF" w:rsidRPr="0059793F">
        <w:t xml:space="preserve"> </w:t>
      </w:r>
      <w:r w:rsidR="002C2DD3" w:rsidRPr="002C2DD3">
        <w:t>This class might not be the one currently present in the flight segment of the PNR</w:t>
      </w:r>
      <w:r w:rsidR="0019373E">
        <w:t>, i</w:t>
      </w:r>
      <w:r w:rsidR="002C2DD3" w:rsidRPr="002C2DD3">
        <w:t>n this case rebooking might be necessary.</w:t>
      </w:r>
    </w:p>
    <w:p w14:paraId="66CBE15B" w14:textId="17BCB733" w:rsidR="00B5455A" w:rsidRDefault="00653BD2" w:rsidP="00F65A7B">
      <w:r w:rsidRPr="0059793F">
        <w:t xml:space="preserve">Note: </w:t>
      </w:r>
      <w:r w:rsidR="00B5455A" w:rsidRPr="002C2DD3">
        <w:t xml:space="preserve">After calling </w:t>
      </w:r>
      <w:r w:rsidR="0019373E">
        <w:t xml:space="preserve">the </w:t>
      </w:r>
      <w:r w:rsidR="00B5455A" w:rsidRPr="002C2DD3">
        <w:t xml:space="preserve">Fare_PricePNRWithBookingClass </w:t>
      </w:r>
      <w:r w:rsidR="00B5455A" w:rsidRPr="0059793F">
        <w:t>or Fare_PricePNRwithLowerFares</w:t>
      </w:r>
      <w:r w:rsidR="00B5455A" w:rsidRPr="0059793F">
        <w:rPr>
          <w:b/>
          <w:bCs/>
        </w:rPr>
        <w:t xml:space="preserve"> </w:t>
      </w:r>
      <w:r w:rsidR="00B5455A" w:rsidRPr="002C2DD3">
        <w:t xml:space="preserve">function, the system keeps the recommendations stored internally for three minutes in a dedicated context. This context can be used to create a TST by using </w:t>
      </w:r>
      <w:r w:rsidR="0019373E">
        <w:t xml:space="preserve">the </w:t>
      </w:r>
      <w:r w:rsidR="00B5455A" w:rsidRPr="002C2DD3">
        <w:t>Ticket_CreateTSTFromPricing</w:t>
      </w:r>
      <w:r w:rsidR="0019373E">
        <w:t xml:space="preserve"> service</w:t>
      </w:r>
      <w:r w:rsidR="00B5455A" w:rsidRPr="002C2DD3">
        <w:t>.</w:t>
      </w:r>
    </w:p>
    <w:p w14:paraId="5B8A35D6" w14:textId="22E43CEF" w:rsidR="00040A90" w:rsidRPr="0059793F" w:rsidRDefault="00040A90" w:rsidP="00F65A7B">
      <w:r w:rsidRPr="00F101AA">
        <w:rPr>
          <w:b/>
          <w:bCs/>
        </w:rPr>
        <w:t>FOP_CreateFormOfPayment</w:t>
      </w:r>
      <w:r>
        <w:rPr>
          <w:b/>
          <w:bCs/>
        </w:rPr>
        <w:t xml:space="preserve"> </w:t>
      </w:r>
      <w:r>
        <w:t xml:space="preserve">allows end user to perform the following creation operations: </w:t>
      </w:r>
      <w:r w:rsidRPr="00040A90">
        <w:t xml:space="preserve">FP </w:t>
      </w:r>
      <w:r>
        <w:t>creation</w:t>
      </w:r>
      <w:r w:rsidRPr="00040A90">
        <w:t xml:space="preserve"> (associated or not to segments, chargeable SSR / SVC / MCO ,</w:t>
      </w:r>
      <w:r>
        <w:t xml:space="preserve"> passengers), M</w:t>
      </w:r>
      <w:r w:rsidRPr="00040A90">
        <w:t>ultiple Form of payment per FP line</w:t>
      </w:r>
      <w:r>
        <w:t xml:space="preserve"> and A</w:t>
      </w:r>
      <w:r w:rsidRPr="00040A90">
        <w:t>uthorization process performed before FP creation</w:t>
      </w:r>
      <w:r w:rsidR="00F743F0">
        <w:t>.</w:t>
      </w:r>
    </w:p>
    <w:p w14:paraId="476FCD08" w14:textId="2D646B16" w:rsidR="00D05350" w:rsidRPr="0059793F" w:rsidRDefault="00D05350" w:rsidP="00F65A7B">
      <w:pPr>
        <w:rPr>
          <w:b/>
          <w:bCs/>
        </w:rPr>
      </w:pPr>
      <w:r w:rsidRPr="0059793F">
        <w:rPr>
          <w:b/>
          <w:bCs/>
        </w:rPr>
        <w:t xml:space="preserve">PNR_AddMultiElement </w:t>
      </w:r>
      <w:r w:rsidR="002C2DD3" w:rsidRPr="0059793F">
        <w:t xml:space="preserve">allows </w:t>
      </w:r>
      <w:r w:rsidR="00A37609">
        <w:t>the</w:t>
      </w:r>
      <w:r w:rsidR="00A37609" w:rsidRPr="0059793F">
        <w:t xml:space="preserve"> </w:t>
      </w:r>
      <w:r w:rsidR="002C2DD3" w:rsidRPr="0059793F">
        <w:t xml:space="preserve">user to </w:t>
      </w:r>
      <w:r w:rsidR="00A37609">
        <w:t>create</w:t>
      </w:r>
      <w:r w:rsidR="00A37609" w:rsidRPr="0059793F">
        <w:t xml:space="preserve"> </w:t>
      </w:r>
      <w:r w:rsidR="002C2DD3" w:rsidRPr="0059793F">
        <w:t>an entire reservation in the Amadeus system with one transaction, bearing in mind that the full itinerary details must</w:t>
      </w:r>
      <w:r w:rsidR="00A11AC1" w:rsidRPr="0059793F">
        <w:t xml:space="preserve"> </w:t>
      </w:r>
      <w:r w:rsidR="002C2DD3" w:rsidRPr="0059793F">
        <w:t>be known at the time of the function usage.</w:t>
      </w:r>
      <w:r w:rsidR="00A11AC1" w:rsidRPr="0059793F">
        <w:t xml:space="preserve"> </w:t>
      </w:r>
      <w:r w:rsidR="002C2DD3" w:rsidRPr="0059793F">
        <w:t xml:space="preserve">This function allows many different elements to be combined into one transaction, thus </w:t>
      </w:r>
      <w:r w:rsidR="00BF00EF">
        <w:t xml:space="preserve">being </w:t>
      </w:r>
      <w:r w:rsidR="002C2DD3" w:rsidRPr="0059793F">
        <w:t xml:space="preserve">more efficient </w:t>
      </w:r>
      <w:r w:rsidR="00BF00EF">
        <w:t>by</w:t>
      </w:r>
      <w:r w:rsidR="002C2DD3" w:rsidRPr="0059793F">
        <w:t xml:space="preserve"> reduc</w:t>
      </w:r>
      <w:r w:rsidR="00BF00EF">
        <w:t>ing</w:t>
      </w:r>
      <w:r w:rsidR="002C2DD3" w:rsidRPr="0059793F">
        <w:t xml:space="preserve"> the number of transactions required from the client application.</w:t>
      </w:r>
    </w:p>
    <w:p w14:paraId="5AAAA3C2" w14:textId="18ECF512" w:rsidR="001E26BD" w:rsidRPr="0059793F" w:rsidRDefault="00D05350" w:rsidP="00F65A7B">
      <w:r w:rsidRPr="0059793F">
        <w:rPr>
          <w:b/>
          <w:bCs/>
        </w:rPr>
        <w:t>PNR_Retrieve</w:t>
      </w:r>
      <w:r w:rsidR="00BE6E53">
        <w:rPr>
          <w:b/>
          <w:bCs/>
        </w:rPr>
        <w:t xml:space="preserve"> (RT) </w:t>
      </w:r>
      <w:r w:rsidR="002C2DD3" w:rsidRPr="0059793F">
        <w:t>is used to retrieve and display</w:t>
      </w:r>
      <w:r w:rsidR="00886ACC" w:rsidRPr="0059793F">
        <w:t> an</w:t>
      </w:r>
      <w:r w:rsidR="002C2DD3" w:rsidRPr="0059793F">
        <w:t xml:space="preserve"> active </w:t>
      </w:r>
      <w:r w:rsidR="00886ACC" w:rsidRPr="0059793F">
        <w:t>PNR</w:t>
      </w:r>
      <w:r w:rsidR="002C2DD3" w:rsidRPr="0059793F">
        <w:t xml:space="preserve"> or to redisplay a </w:t>
      </w:r>
      <w:r w:rsidR="00886ACC" w:rsidRPr="0059793F">
        <w:t>PNR</w:t>
      </w:r>
      <w:r w:rsidR="002C2DD3" w:rsidRPr="0059793F">
        <w:t xml:space="preserve"> during the current session.</w:t>
      </w:r>
    </w:p>
    <w:p w14:paraId="5584254A" w14:textId="1793E720" w:rsidR="001E26BD" w:rsidRPr="0059793F" w:rsidRDefault="00D05350" w:rsidP="00F65A7B">
      <w:r w:rsidRPr="0059793F">
        <w:rPr>
          <w:b/>
          <w:bCs/>
        </w:rPr>
        <w:lastRenderedPageBreak/>
        <w:t>Ticket_CreateTSTFromPricing</w:t>
      </w:r>
      <w:r w:rsidR="00BE6E53">
        <w:rPr>
          <w:b/>
          <w:bCs/>
        </w:rPr>
        <w:t xml:space="preserve"> </w:t>
      </w:r>
      <w:r w:rsidR="00A11A21" w:rsidRPr="0059793F">
        <w:t xml:space="preserve">allows the Amadeus system to </w:t>
      </w:r>
      <w:r w:rsidR="00A32CCC">
        <w:t xml:space="preserve">create a Transitional Stored Ticket (TST) after a confirmed pricing request such as </w:t>
      </w:r>
      <w:r w:rsidR="00A32CCC" w:rsidRPr="0059793F">
        <w:rPr>
          <w:b/>
          <w:bCs/>
        </w:rPr>
        <w:t>Fare_PricePNRwithBookingClass</w:t>
      </w:r>
      <w:r w:rsidR="00B0206D">
        <w:rPr>
          <w:b/>
          <w:bCs/>
        </w:rPr>
        <w:t>.</w:t>
      </w:r>
    </w:p>
    <w:p w14:paraId="3FC6AE84" w14:textId="5CA65430" w:rsidR="002C2DD3" w:rsidRPr="0059793F" w:rsidRDefault="002C2DD3" w:rsidP="00F65A7B">
      <w:pPr>
        <w:rPr>
          <w:b/>
          <w:bCs/>
        </w:rPr>
      </w:pPr>
      <w:r w:rsidRPr="0059793F">
        <w:rPr>
          <w:b/>
          <w:bCs/>
        </w:rPr>
        <w:t>Queue_PlacePNR</w:t>
      </w:r>
      <w:r w:rsidR="00BE6E53">
        <w:rPr>
          <w:b/>
          <w:bCs/>
        </w:rPr>
        <w:t xml:space="preserve"> (QE)</w:t>
      </w:r>
      <w:r w:rsidRPr="0059793F">
        <w:rPr>
          <w:b/>
          <w:bCs/>
        </w:rPr>
        <w:t xml:space="preserve"> </w:t>
      </w:r>
      <w:r w:rsidR="00A11A21" w:rsidRPr="0059793F">
        <w:t>is used to</w:t>
      </w:r>
      <w:r w:rsidRPr="0059793F">
        <w:t xml:space="preserve"> place a PNR onto one or more queues.</w:t>
      </w:r>
    </w:p>
    <w:p w14:paraId="5BA92362" w14:textId="7C47B8B0" w:rsidR="0025223A" w:rsidRPr="006517AD" w:rsidRDefault="000A1457" w:rsidP="00EE55AA">
      <w:pPr>
        <w:pStyle w:val="Heading3"/>
        <w:jc w:val="both"/>
      </w:pPr>
      <w:bookmarkStart w:id="29" w:name="_Toc439171919"/>
      <w:r w:rsidRPr="006517AD">
        <w:t>MBO Operations</w:t>
      </w:r>
      <w:bookmarkEnd w:id="29"/>
    </w:p>
    <w:p w14:paraId="4E3FF145" w14:textId="20167232" w:rsidR="00C90858" w:rsidRDefault="000A1457" w:rsidP="00F65A7B">
      <w:r w:rsidRPr="006517AD">
        <w:rPr>
          <w:b/>
          <w:bCs/>
        </w:rPr>
        <w:t>DocIssuance_IssueTicket</w:t>
      </w:r>
      <w:r w:rsidR="00E634B9">
        <w:rPr>
          <w:b/>
          <w:bCs/>
        </w:rPr>
        <w:t xml:space="preserve"> (TTP)</w:t>
      </w:r>
      <w:r w:rsidR="002C2DD3" w:rsidRPr="006517AD">
        <w:t xml:space="preserve"> allows the user to </w:t>
      </w:r>
      <w:r w:rsidR="00A32CCC">
        <w:t>issue</w:t>
      </w:r>
      <w:r w:rsidR="00A32CCC" w:rsidRPr="006517AD">
        <w:t xml:space="preserve"> </w:t>
      </w:r>
      <w:r w:rsidR="002C2DD3" w:rsidRPr="006517AD">
        <w:t>tickets against PNRs/TSTs.</w:t>
      </w:r>
    </w:p>
    <w:p w14:paraId="2CA14354" w14:textId="77777777" w:rsidR="008D6FA9" w:rsidRPr="006517AD" w:rsidRDefault="008D6FA9" w:rsidP="00A45052">
      <w:pPr>
        <w:jc w:val="both"/>
        <w:rPr>
          <w:b/>
          <w:bCs/>
        </w:rPr>
      </w:pPr>
    </w:p>
    <w:p w14:paraId="35C50AE6" w14:textId="0147BDF3" w:rsidR="00815404" w:rsidRPr="006517AD" w:rsidRDefault="00815404" w:rsidP="00EE55AA">
      <w:pPr>
        <w:pStyle w:val="Heading2"/>
        <w:jc w:val="both"/>
      </w:pPr>
      <w:bookmarkStart w:id="30" w:name="_Toc376446291"/>
      <w:bookmarkStart w:id="31" w:name="_Toc386454115"/>
      <w:bookmarkStart w:id="32" w:name="_Toc439171920"/>
      <w:r w:rsidRPr="006517AD">
        <w:t>Flow Diagram</w:t>
      </w:r>
      <w:bookmarkEnd w:id="30"/>
      <w:bookmarkEnd w:id="31"/>
      <w:bookmarkEnd w:id="32"/>
    </w:p>
    <w:p w14:paraId="7A439BCC" w14:textId="636C3FC6" w:rsidR="007777F2" w:rsidRDefault="00E93B10" w:rsidP="00E75078">
      <w:pPr>
        <w:spacing w:after="0"/>
      </w:pPr>
      <w:r>
        <w:t xml:space="preserve">The following diagram shows the web services booking </w:t>
      </w:r>
      <w:r w:rsidR="00A32CCC">
        <w:t xml:space="preserve">flow </w:t>
      </w:r>
      <w:r w:rsidR="007777F2">
        <w:t xml:space="preserve">using the </w:t>
      </w:r>
      <w:r>
        <w:t xml:space="preserve">Master Pricer product. </w:t>
      </w:r>
    </w:p>
    <w:p w14:paraId="5B46AD7B" w14:textId="4AD780F8" w:rsidR="00F54324" w:rsidRDefault="00E3582A" w:rsidP="00E75078">
      <w:pPr>
        <w:spacing w:after="0"/>
      </w:pPr>
      <w:r>
        <w:t xml:space="preserve">There are </w:t>
      </w:r>
      <w:r w:rsidR="007777F2">
        <w:t>four</w:t>
      </w:r>
      <w:r>
        <w:t xml:space="preserve"> steps to create a flight reservation and issue tickets. </w:t>
      </w:r>
    </w:p>
    <w:p w14:paraId="417A3887" w14:textId="55E460F1" w:rsidR="00F54324" w:rsidRPr="009070C3" w:rsidRDefault="009070C3" w:rsidP="00D107D4">
      <w:pPr>
        <w:pStyle w:val="ListParagraph"/>
        <w:numPr>
          <w:ilvl w:val="0"/>
          <w:numId w:val="9"/>
        </w:numPr>
        <w:jc w:val="both"/>
        <w:rPr>
          <w:b/>
          <w:bCs/>
        </w:rPr>
      </w:pPr>
      <w:r>
        <w:rPr>
          <w:b/>
          <w:bCs/>
        </w:rPr>
        <w:t>Search &amp;</w:t>
      </w:r>
      <w:r w:rsidR="00F54324" w:rsidRPr="009070C3">
        <w:rPr>
          <w:b/>
          <w:bCs/>
        </w:rPr>
        <w:t xml:space="preserve"> Display </w:t>
      </w:r>
      <w:r w:rsidRPr="009070C3">
        <w:rPr>
          <w:b/>
          <w:bCs/>
        </w:rPr>
        <w:t xml:space="preserve">- </w:t>
      </w:r>
      <w:r>
        <w:t xml:space="preserve">This </w:t>
      </w:r>
      <w:r w:rsidR="00D237C7">
        <w:t>section</w:t>
      </w:r>
      <w:r w:rsidR="00EB5B57">
        <w:t xml:space="preserve"> </w:t>
      </w:r>
      <w:r w:rsidR="00BF00EF">
        <w:t>illustrates</w:t>
      </w:r>
      <w:r w:rsidR="00EB5B57">
        <w:t xml:space="preserve"> the low fare search process </w:t>
      </w:r>
      <w:r w:rsidR="00A0667F">
        <w:t xml:space="preserve">and recommendation proposal </w:t>
      </w:r>
      <w:r w:rsidR="00EB5B57">
        <w:t xml:space="preserve">step by step. </w:t>
      </w:r>
    </w:p>
    <w:p w14:paraId="08D75BA7" w14:textId="6BA50A29" w:rsidR="00F54324" w:rsidRPr="009070C3" w:rsidRDefault="00F54324" w:rsidP="00D107D4">
      <w:pPr>
        <w:pStyle w:val="ListParagraph"/>
        <w:numPr>
          <w:ilvl w:val="0"/>
          <w:numId w:val="9"/>
        </w:numPr>
        <w:jc w:val="both"/>
        <w:rPr>
          <w:b/>
          <w:bCs/>
        </w:rPr>
      </w:pPr>
      <w:r w:rsidRPr="009070C3">
        <w:rPr>
          <w:b/>
          <w:bCs/>
        </w:rPr>
        <w:t>Select Recommendation</w:t>
      </w:r>
      <w:r w:rsidR="009070C3" w:rsidRPr="009070C3">
        <w:rPr>
          <w:b/>
          <w:bCs/>
        </w:rPr>
        <w:t xml:space="preserve"> </w:t>
      </w:r>
      <w:r w:rsidR="009070C3" w:rsidRPr="009070C3">
        <w:t xml:space="preserve">– This </w:t>
      </w:r>
      <w:r w:rsidR="00D237C7">
        <w:t>section</w:t>
      </w:r>
      <w:r w:rsidR="00EB5B57">
        <w:t xml:space="preserve"> </w:t>
      </w:r>
      <w:r w:rsidR="00834C3C">
        <w:t>shows the</w:t>
      </w:r>
      <w:r w:rsidR="00EB5B57">
        <w:t xml:space="preserve"> </w:t>
      </w:r>
      <w:r w:rsidR="00834C3C">
        <w:t xml:space="preserve">recommendation selection process including a basic </w:t>
      </w:r>
      <w:r w:rsidR="00EB5B57">
        <w:t xml:space="preserve">price check </w:t>
      </w:r>
      <w:r w:rsidR="00A0667F">
        <w:t>b</w:t>
      </w:r>
      <w:r w:rsidR="00834C3C">
        <w:t xml:space="preserve">efore </w:t>
      </w:r>
      <w:r w:rsidR="00EB5B57">
        <w:t>display</w:t>
      </w:r>
      <w:r w:rsidR="00BF00EF">
        <w:t>ing it</w:t>
      </w:r>
      <w:r w:rsidR="00834C3C">
        <w:t xml:space="preserve"> to the end user</w:t>
      </w:r>
    </w:p>
    <w:p w14:paraId="6BDA0EE7" w14:textId="4F0B726D" w:rsidR="00EB5B57" w:rsidRPr="00792801" w:rsidRDefault="00F54324" w:rsidP="00792801">
      <w:pPr>
        <w:pStyle w:val="ListParagraph"/>
        <w:numPr>
          <w:ilvl w:val="0"/>
          <w:numId w:val="9"/>
        </w:numPr>
        <w:jc w:val="both"/>
        <w:rPr>
          <w:b/>
          <w:bCs/>
        </w:rPr>
      </w:pPr>
      <w:r w:rsidRPr="00792801">
        <w:rPr>
          <w:b/>
          <w:bCs/>
        </w:rPr>
        <w:t>Passenger Details</w:t>
      </w:r>
      <w:r w:rsidR="00896B80" w:rsidRPr="00792801">
        <w:rPr>
          <w:b/>
          <w:bCs/>
        </w:rPr>
        <w:t xml:space="preserve"> </w:t>
      </w:r>
      <w:r w:rsidR="009070C3" w:rsidRPr="00792801">
        <w:rPr>
          <w:b/>
          <w:bCs/>
        </w:rPr>
        <w:t xml:space="preserve">+ </w:t>
      </w:r>
      <w:r w:rsidRPr="00792801">
        <w:rPr>
          <w:b/>
          <w:bCs/>
        </w:rPr>
        <w:t>Book</w:t>
      </w:r>
      <w:r w:rsidR="009070C3" w:rsidRPr="00792801">
        <w:rPr>
          <w:b/>
          <w:bCs/>
        </w:rPr>
        <w:t xml:space="preserve"> </w:t>
      </w:r>
      <w:r w:rsidR="009070C3">
        <w:t xml:space="preserve">- This section </w:t>
      </w:r>
      <w:r w:rsidR="00834C3C">
        <w:t xml:space="preserve">provides a step by step sample of how to collect passenger details and check credit card validity prior to the creation of the Passenger Name Record (PNR) </w:t>
      </w:r>
      <w:r w:rsidR="0092553C">
        <w:t xml:space="preserve"> for a flight reservation</w:t>
      </w:r>
    </w:p>
    <w:p w14:paraId="4DE1C9C6" w14:textId="595FA04D" w:rsidR="000A1457" w:rsidRPr="00792801" w:rsidRDefault="00F54324" w:rsidP="001552F3">
      <w:pPr>
        <w:pStyle w:val="ListParagraph"/>
        <w:numPr>
          <w:ilvl w:val="0"/>
          <w:numId w:val="9"/>
        </w:numPr>
        <w:jc w:val="both"/>
        <w:rPr>
          <w:b/>
          <w:bCs/>
        </w:rPr>
      </w:pPr>
      <w:r w:rsidRPr="00792801">
        <w:rPr>
          <w:b/>
          <w:bCs/>
        </w:rPr>
        <w:t>MBO Operations</w:t>
      </w:r>
      <w:r w:rsidR="00896B80" w:rsidRPr="00792801">
        <w:rPr>
          <w:b/>
          <w:bCs/>
        </w:rPr>
        <w:t xml:space="preserve"> </w:t>
      </w:r>
      <w:r w:rsidR="00FE648A">
        <w:t xml:space="preserve">– </w:t>
      </w:r>
      <w:r w:rsidR="001552F3" w:rsidRPr="001552F3">
        <w:t xml:space="preserve">This section displays the ticket issuance process using Amadeus </w:t>
      </w:r>
      <w:r w:rsidR="001552F3">
        <w:t xml:space="preserve">Central </w:t>
      </w:r>
      <w:r w:rsidR="001552F3" w:rsidRPr="001552F3">
        <w:t xml:space="preserve">Ticketing. This section is optional as ticketing can also be fulfilled using </w:t>
      </w:r>
      <w:r w:rsidR="001552F3">
        <w:t xml:space="preserve">customer owned or </w:t>
      </w:r>
      <w:r w:rsidR="001552F3" w:rsidRPr="001552F3">
        <w:t>3rd party application</w:t>
      </w:r>
      <w:r w:rsidR="00A50666">
        <w:t>s</w:t>
      </w:r>
      <w:r w:rsidR="001552F3" w:rsidRPr="001552F3">
        <w:t xml:space="preserve">. </w:t>
      </w:r>
    </w:p>
    <w:p w14:paraId="104CD9C7" w14:textId="0D0B1551" w:rsidR="00013212" w:rsidRDefault="00013212" w:rsidP="00013212">
      <w:pPr>
        <w:pStyle w:val="Caption"/>
        <w:rPr>
          <w:noProof/>
        </w:rPr>
      </w:pPr>
      <w:r>
        <w:rPr>
          <w:rFonts w:ascii="Calibri" w:eastAsia="Calibri" w:hAnsi="Calibri"/>
        </w:rPr>
        <w:object w:dxaOrig="16855" w:dyaOrig="22366" w14:anchorId="17E0CC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15pt;height:654.2pt" o:ole="">
            <v:imagedata r:id="rId21" o:title=""/>
          </v:shape>
          <o:OLEObject Type="Embed" ProgID="Visio.Drawing.11" ShapeID="_x0000_i1025" DrawAspect="Content" ObjectID="_1517037933" r:id="rId22"/>
        </w:object>
      </w:r>
      <w:r w:rsidRPr="008C273B">
        <w:t xml:space="preserve">Figure </w:t>
      </w:r>
      <w:r w:rsidRPr="008C273B">
        <w:fldChar w:fldCharType="begin"/>
      </w:r>
      <w:r w:rsidRPr="008C273B">
        <w:instrText xml:space="preserve"> SEQ Figure \* ARABIC </w:instrText>
      </w:r>
      <w:r w:rsidRPr="008C273B">
        <w:fldChar w:fldCharType="separate"/>
      </w:r>
      <w:r>
        <w:rPr>
          <w:noProof/>
        </w:rPr>
        <w:t>2</w:t>
      </w:r>
      <w:r w:rsidRPr="008C273B">
        <w:fldChar w:fldCharType="end"/>
      </w:r>
      <w:r w:rsidRPr="008C273B">
        <w:t xml:space="preserve">:  </w:t>
      </w:r>
      <w:r>
        <w:t>Shopping &amp; Booking Business Flow</w:t>
      </w:r>
    </w:p>
    <w:p w14:paraId="35C50AE8" w14:textId="241BF074" w:rsidR="008C273B" w:rsidRDefault="008C273B" w:rsidP="00A45052">
      <w:pPr>
        <w:tabs>
          <w:tab w:val="left" w:pos="0"/>
        </w:tabs>
        <w:jc w:val="both"/>
      </w:pPr>
    </w:p>
    <w:p w14:paraId="35C50AEA" w14:textId="419BFDE4" w:rsidR="00815404" w:rsidRDefault="00123EAE" w:rsidP="00EE55AA">
      <w:pPr>
        <w:pStyle w:val="Heading1"/>
        <w:jc w:val="both"/>
      </w:pPr>
      <w:bookmarkStart w:id="33" w:name="_Toc360534693"/>
      <w:bookmarkStart w:id="34" w:name="_Toc376446292"/>
      <w:bookmarkStart w:id="35" w:name="_Toc386454116"/>
      <w:bookmarkStart w:id="36" w:name="_Toc439171921"/>
      <w:r>
        <w:t xml:space="preserve">Search - </w:t>
      </w:r>
      <w:bookmarkEnd w:id="33"/>
      <w:bookmarkEnd w:id="34"/>
      <w:bookmarkEnd w:id="35"/>
      <w:r w:rsidR="009833D4">
        <w:t>Sample XML</w:t>
      </w:r>
      <w:bookmarkEnd w:id="36"/>
    </w:p>
    <w:p w14:paraId="2DA06194" w14:textId="5455D6AA" w:rsidR="005150F6" w:rsidRPr="005150F6" w:rsidRDefault="005150F6" w:rsidP="00A45052">
      <w:r>
        <w:t>The search is the first step of the booking flow</w:t>
      </w:r>
      <w:r w:rsidR="00BF00EF">
        <w:t>. The</w:t>
      </w:r>
      <w:r w:rsidR="00F57FD3">
        <w:t xml:space="preserve"> </w:t>
      </w:r>
      <w:r w:rsidR="001552F3">
        <w:t xml:space="preserve">main </w:t>
      </w:r>
      <w:r w:rsidR="00F57FD3">
        <w:t xml:space="preserve">purpose is to find </w:t>
      </w:r>
      <w:r>
        <w:t xml:space="preserve">the </w:t>
      </w:r>
      <w:r w:rsidR="00BF00EF">
        <w:t xml:space="preserve">lowest and </w:t>
      </w:r>
      <w:r w:rsidR="001552F3">
        <w:t>best</w:t>
      </w:r>
      <w:r w:rsidR="009B24F1">
        <w:t xml:space="preserve"> </w:t>
      </w:r>
      <w:r w:rsidR="00BF00EF">
        <w:t xml:space="preserve">available </w:t>
      </w:r>
      <w:r w:rsidR="009B24F1">
        <w:t>recommendations</w:t>
      </w:r>
      <w:r>
        <w:t xml:space="preserve"> </w:t>
      </w:r>
      <w:r w:rsidR="001552F3">
        <w:t xml:space="preserve">using our </w:t>
      </w:r>
      <w:r>
        <w:t xml:space="preserve">Low Fare Search products according to </w:t>
      </w:r>
      <w:r w:rsidR="00BF00EF">
        <w:t>the</w:t>
      </w:r>
      <w:r>
        <w:t xml:space="preserve"> criteria specifie</w:t>
      </w:r>
      <w:r w:rsidR="001552F3">
        <w:t>d</w:t>
      </w:r>
      <w:r>
        <w:t xml:space="preserve"> in the query, such as city pairs, date, cabin class, type of fares, </w:t>
      </w:r>
      <w:r w:rsidR="007E2A8F">
        <w:t xml:space="preserve">passenger types </w:t>
      </w:r>
      <w:r>
        <w:t xml:space="preserve">and so on. </w:t>
      </w:r>
    </w:p>
    <w:p w14:paraId="799FB7AB" w14:textId="65CE5D4C" w:rsidR="001A0E60" w:rsidRDefault="004C7299" w:rsidP="0059386F">
      <w:pPr>
        <w:pStyle w:val="Heading2"/>
      </w:pPr>
      <w:bookmarkStart w:id="37" w:name="_Toc439171922"/>
      <w:r>
        <w:t>Master Pricer Calendar Search</w:t>
      </w:r>
      <w:r w:rsidR="0026761F">
        <w:t xml:space="preserve"> (optional)</w:t>
      </w:r>
      <w:bookmarkEnd w:id="37"/>
    </w:p>
    <w:p w14:paraId="564D4507" w14:textId="077B037C" w:rsidR="001A0E60" w:rsidRDefault="001A0E60" w:rsidP="001A0E60">
      <w:pPr>
        <w:pStyle w:val="Body"/>
      </w:pPr>
      <w:r>
        <w:t xml:space="preserve">In order to perform a </w:t>
      </w:r>
      <w:r w:rsidR="00F670B4">
        <w:t>MPC</w:t>
      </w:r>
      <w:r w:rsidR="00F670B4" w:rsidRPr="00EB7CC7">
        <w:t xml:space="preserve"> </w:t>
      </w:r>
      <w:r>
        <w:t xml:space="preserve">search, certain mandatory parameters need to be included in the message. </w:t>
      </w:r>
    </w:p>
    <w:p w14:paraId="24270F3A" w14:textId="76908804" w:rsidR="001A0E60" w:rsidRPr="00EB7CC7" w:rsidRDefault="001A0E60" w:rsidP="00D107D4">
      <w:pPr>
        <w:pStyle w:val="ListParagraph"/>
        <w:numPr>
          <w:ilvl w:val="0"/>
          <w:numId w:val="11"/>
        </w:numPr>
        <w:ind w:left="714" w:hanging="357"/>
      </w:pPr>
      <w:r w:rsidRPr="00EB7CC7">
        <w:rPr>
          <w:b/>
          <w:bCs/>
        </w:rPr>
        <w:t>A date of travel</w:t>
      </w:r>
      <w:r w:rsidRPr="001A0E60">
        <w:t xml:space="preserve"> - </w:t>
      </w:r>
      <w:r w:rsidRPr="00EB7CC7">
        <w:t xml:space="preserve">A date of travel must be specified for a </w:t>
      </w:r>
      <w:r w:rsidR="00810B30">
        <w:t>MPC</w:t>
      </w:r>
      <w:r w:rsidRPr="00EB7CC7">
        <w:t xml:space="preserve"> que</w:t>
      </w:r>
      <w:r w:rsidR="00EB7CC7" w:rsidRPr="00EB7CC7">
        <w:t>ry</w:t>
      </w:r>
    </w:p>
    <w:p w14:paraId="66DC3EAA" w14:textId="756A957C" w:rsidR="001A0E60" w:rsidRPr="00EB7CC7" w:rsidRDefault="001A0E60" w:rsidP="00D107D4">
      <w:pPr>
        <w:pStyle w:val="ListParagraph"/>
        <w:numPr>
          <w:ilvl w:val="0"/>
          <w:numId w:val="11"/>
        </w:numPr>
        <w:ind w:left="714" w:hanging="357"/>
      </w:pPr>
      <w:r w:rsidRPr="00EB7CC7">
        <w:rPr>
          <w:b/>
          <w:bCs/>
        </w:rPr>
        <w:t>Origin/Destination</w:t>
      </w:r>
      <w:r w:rsidRPr="00EB7CC7">
        <w:t xml:space="preserve"> - At least one origin and one destination must be specified for a </w:t>
      </w:r>
      <w:r w:rsidR="00810B30">
        <w:t>MPC</w:t>
      </w:r>
      <w:r w:rsidR="00EB7CC7" w:rsidRPr="00EB7CC7">
        <w:t xml:space="preserve"> query</w:t>
      </w:r>
    </w:p>
    <w:p w14:paraId="10273965" w14:textId="7C192C6B" w:rsidR="00EB7CC7" w:rsidRPr="00EB7CC7" w:rsidRDefault="00EB7CC7" w:rsidP="00D107D4">
      <w:pPr>
        <w:pStyle w:val="ListParagraph"/>
        <w:numPr>
          <w:ilvl w:val="0"/>
          <w:numId w:val="11"/>
        </w:numPr>
        <w:ind w:left="714" w:hanging="357"/>
        <w:rPr>
          <w:rFonts w:eastAsia="Times New Roman" w:cs="Times New Roman"/>
          <w:lang w:val="en-US" w:bidi="th-TH"/>
        </w:rPr>
      </w:pPr>
      <w:r w:rsidRPr="00EB7CC7">
        <w:rPr>
          <w:rFonts w:eastAsia="Times New Roman" w:cs="Times New Roman"/>
          <w:b/>
          <w:bCs/>
          <w:lang w:val="en-US" w:bidi="th-TH"/>
        </w:rPr>
        <w:t>Number of Passenger Seats</w:t>
      </w:r>
      <w:r w:rsidRPr="00EB7CC7">
        <w:rPr>
          <w:rFonts w:eastAsia="Times New Roman" w:cs="Times New Roman"/>
          <w:lang w:val="en-US" w:bidi="th-TH"/>
        </w:rPr>
        <w:t xml:space="preserve"> - The number of seats required for the traveling passengers must be specified. This number may not always be equal to the total number of passengers traveling. e.g., </w:t>
      </w:r>
      <w:r w:rsidR="009951D7">
        <w:rPr>
          <w:rFonts w:eastAsia="Times New Roman" w:cs="Times New Roman"/>
          <w:lang w:val="en-US" w:bidi="th-TH"/>
        </w:rPr>
        <w:t>2</w:t>
      </w:r>
      <w:r w:rsidRPr="00EB7CC7">
        <w:rPr>
          <w:rFonts w:eastAsia="Times New Roman" w:cs="Times New Roman"/>
          <w:lang w:val="en-US" w:bidi="th-TH"/>
        </w:rPr>
        <w:t xml:space="preserve"> Adults</w:t>
      </w:r>
      <w:r w:rsidR="009951D7">
        <w:rPr>
          <w:rFonts w:eastAsia="Times New Roman" w:cs="Times New Roman"/>
          <w:lang w:val="en-US" w:bidi="th-TH"/>
        </w:rPr>
        <w:t>, 1 Child</w:t>
      </w:r>
      <w:r w:rsidRPr="00EB7CC7">
        <w:rPr>
          <w:rFonts w:eastAsia="Times New Roman" w:cs="Times New Roman"/>
          <w:lang w:val="en-US" w:bidi="th-TH"/>
        </w:rPr>
        <w:t xml:space="preserve"> and 1 Infant - as an infant does not occupy a seat, this request requires only 3 seats for 4 traveling pa</w:t>
      </w:r>
      <w:r w:rsidR="00EB759E">
        <w:rPr>
          <w:rFonts w:eastAsia="Times New Roman" w:cs="Times New Roman"/>
          <w:lang w:val="en-US" w:bidi="th-TH"/>
        </w:rPr>
        <w:t>ssengers</w:t>
      </w:r>
    </w:p>
    <w:p w14:paraId="07DAB734" w14:textId="21B60421" w:rsidR="00EB7CC7" w:rsidRDefault="00C53E09" w:rsidP="00D107D4">
      <w:pPr>
        <w:pStyle w:val="ListParagraph"/>
        <w:numPr>
          <w:ilvl w:val="0"/>
          <w:numId w:val="11"/>
        </w:numPr>
      </w:pPr>
      <w:r>
        <w:rPr>
          <w:b/>
          <w:bCs/>
        </w:rPr>
        <w:t xml:space="preserve">Associated Passenger Type Codes for Traveling Passengers - </w:t>
      </w:r>
      <w:r>
        <w:t>Each traveling passenger must be associated to a pas</w:t>
      </w:r>
      <w:r w:rsidR="00EB759E">
        <w:t xml:space="preserve">senger type code for a </w:t>
      </w:r>
      <w:r w:rsidR="00810B30">
        <w:t>MPC search</w:t>
      </w:r>
    </w:p>
    <w:p w14:paraId="04D365E9" w14:textId="23704995" w:rsidR="00C53E09" w:rsidRPr="00EB7CC7" w:rsidRDefault="00C53E09" w:rsidP="00D107D4">
      <w:pPr>
        <w:pStyle w:val="ListParagraph"/>
        <w:numPr>
          <w:ilvl w:val="0"/>
          <w:numId w:val="11"/>
        </w:numPr>
      </w:pPr>
      <w:r w:rsidRPr="00C53E09">
        <w:rPr>
          <w:b/>
          <w:bCs/>
        </w:rPr>
        <w:t>Range of Dates</w:t>
      </w:r>
      <w:r>
        <w:t xml:space="preserve"> - The User has to </w:t>
      </w:r>
      <w:r w:rsidR="00A50666">
        <w:t xml:space="preserve">specify </w:t>
      </w:r>
      <w:r>
        <w:t xml:space="preserve">for </w:t>
      </w:r>
      <w:r w:rsidR="00F57FD3">
        <w:t xml:space="preserve">every </w:t>
      </w:r>
      <w:r w:rsidR="00810B30">
        <w:t>MPC</w:t>
      </w:r>
      <w:r w:rsidR="00810B30" w:rsidRPr="00EB7CC7">
        <w:t xml:space="preserve"> </w:t>
      </w:r>
      <w:r>
        <w:t xml:space="preserve">search a range of dates for each </w:t>
      </w:r>
      <w:r w:rsidR="00A50666">
        <w:t xml:space="preserve">requested </w:t>
      </w:r>
      <w:r>
        <w:t>se</w:t>
      </w:r>
      <w:r w:rsidR="00EB759E">
        <w:t>gment</w:t>
      </w:r>
    </w:p>
    <w:p w14:paraId="2A5CFC84" w14:textId="7D55E2B5" w:rsidR="001A0E60" w:rsidRPr="001A0E60" w:rsidRDefault="00EB7CC7" w:rsidP="00A45052">
      <w:pPr>
        <w:jc w:val="both"/>
      </w:pPr>
      <w:r>
        <w:t xml:space="preserve">Below is </w:t>
      </w:r>
      <w:r w:rsidR="00F57FD3">
        <w:t xml:space="preserve">a </w:t>
      </w:r>
      <w:r>
        <w:t xml:space="preserve">sample </w:t>
      </w:r>
      <w:r w:rsidR="00F57FD3">
        <w:t>MPC</w:t>
      </w:r>
      <w:r w:rsidR="001A0E60">
        <w:t xml:space="preserve"> search </w:t>
      </w:r>
      <w:r w:rsidR="00B0206D">
        <w:t>query</w:t>
      </w:r>
      <w:r w:rsidR="00F57FD3">
        <w:t xml:space="preserve"> </w:t>
      </w:r>
      <w:r w:rsidR="00B0206D">
        <w:t xml:space="preserve">for a roundtrip journey </w:t>
      </w:r>
      <w:r w:rsidR="001C34C9">
        <w:t>including</w:t>
      </w:r>
      <w:r w:rsidR="00040003">
        <w:t xml:space="preserve"> </w:t>
      </w:r>
      <w:r w:rsidR="00B0206D">
        <w:t xml:space="preserve">all </w:t>
      </w:r>
      <w:r w:rsidR="00040003">
        <w:t>mandatory elemen</w:t>
      </w:r>
      <w:r w:rsidR="00B0206D">
        <w:t>ts</w:t>
      </w:r>
    </w:p>
    <w:p w14:paraId="2F50355C" w14:textId="169F2D77" w:rsidR="00750237" w:rsidRPr="00750237" w:rsidRDefault="00750237" w:rsidP="00EB3ABB">
      <w:pPr>
        <w:pStyle w:val="XMLStyle"/>
      </w:pPr>
      <w:r w:rsidRPr="00750237">
        <w:t>&lt;Fare_MasterPricerCalendar&gt;</w:t>
      </w:r>
    </w:p>
    <w:p w14:paraId="331BDB45" w14:textId="46464B51" w:rsidR="00750237" w:rsidRPr="00750237" w:rsidRDefault="00750237" w:rsidP="00EB3ABB">
      <w:pPr>
        <w:pStyle w:val="XMLStyle"/>
      </w:pPr>
      <w:r w:rsidRPr="00750237">
        <w:t xml:space="preserve">    &lt;numberOfUnit&gt;</w:t>
      </w:r>
    </w:p>
    <w:p w14:paraId="4EB7BF88" w14:textId="1C4719F4" w:rsidR="00750237" w:rsidRPr="00750237" w:rsidRDefault="009951D7" w:rsidP="00EB3ABB">
      <w:pPr>
        <w:pStyle w:val="XMLStyle"/>
      </w:pPr>
      <w:r>
        <w:rPr>
          <w:noProof/>
          <w:lang w:val="en-IE" w:eastAsia="en-IE" w:bidi="ar-SA"/>
        </w:rPr>
        <mc:AlternateContent>
          <mc:Choice Requires="wps">
            <w:drawing>
              <wp:anchor distT="0" distB="0" distL="114300" distR="114300" simplePos="0" relativeHeight="251655168" behindDoc="0" locked="0" layoutInCell="1" allowOverlap="1" wp14:anchorId="6D35A4D8" wp14:editId="32C5F8C8">
                <wp:simplePos x="0" y="0"/>
                <wp:positionH relativeFrom="column">
                  <wp:posOffset>3581400</wp:posOffset>
                </wp:positionH>
                <wp:positionV relativeFrom="paragraph">
                  <wp:posOffset>125095</wp:posOffset>
                </wp:positionV>
                <wp:extent cx="190500" cy="285750"/>
                <wp:effectExtent l="0" t="0" r="19050" b="19050"/>
                <wp:wrapNone/>
                <wp:docPr id="7" name="Right Brace 7"/>
                <wp:cNvGraphicFramePr/>
                <a:graphic xmlns:a="http://schemas.openxmlformats.org/drawingml/2006/main">
                  <a:graphicData uri="http://schemas.microsoft.com/office/word/2010/wordprocessingShape">
                    <wps:wsp>
                      <wps:cNvSpPr/>
                      <wps:spPr>
                        <a:xfrm>
                          <a:off x="0" y="0"/>
                          <a:ext cx="190500" cy="2857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13F1F1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 o:spid="_x0000_s1026" type="#_x0000_t88" style="position:absolute;margin-left:282pt;margin-top:9.85pt;width:15pt;height:22.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" adj="1200" strokecolor="#0058ae [3044]"/>
            </w:pict>
          </mc:Fallback>
        </mc:AlternateContent>
      </w:r>
      <w:r w:rsidR="00750237" w:rsidRPr="00750237">
        <w:t xml:space="preserve">        &lt;unitNumberDetail&gt;</w:t>
      </w:r>
    </w:p>
    <w:p w14:paraId="7A3B9999" w14:textId="39BF343A" w:rsidR="00750237" w:rsidRPr="00750237" w:rsidRDefault="009951D7" w:rsidP="00EB3ABB">
      <w:pPr>
        <w:pStyle w:val="XMLStyle"/>
      </w:pPr>
      <w:r w:rsidRPr="009951D7">
        <w:rPr>
          <w:noProof/>
          <w:lang w:val="en-IE" w:eastAsia="en-IE" w:bidi="ar-SA"/>
        </w:rPr>
        <mc:AlternateContent>
          <mc:Choice Requires="wps">
            <w:drawing>
              <wp:anchor distT="0" distB="0" distL="114300" distR="114300" simplePos="0" relativeHeight="251657216" behindDoc="0" locked="0" layoutInCell="1" allowOverlap="1" wp14:anchorId="3F71CA89" wp14:editId="6FE5D5BD">
                <wp:simplePos x="0" y="0"/>
                <wp:positionH relativeFrom="column">
                  <wp:posOffset>3819525</wp:posOffset>
                </wp:positionH>
                <wp:positionV relativeFrom="paragraph">
                  <wp:posOffset>0</wp:posOffset>
                </wp:positionV>
                <wp:extent cx="1857375" cy="2857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85750"/>
                        </a:xfrm>
                        <a:prstGeom prst="rect">
                          <a:avLst/>
                        </a:prstGeom>
                        <a:noFill/>
                        <a:ln w="9525">
                          <a:noFill/>
                          <a:miter lim="800000"/>
                          <a:headEnd/>
                          <a:tailEnd/>
                        </a:ln>
                      </wps:spPr>
                      <wps:txbx>
                        <w:txbxContent>
                          <w:p w14:paraId="007F4B31" w14:textId="5CABD6BE" w:rsidR="002028E2" w:rsidRPr="00937807" w:rsidRDefault="002028E2">
                            <w:pPr>
                              <w:rPr>
                                <w:color w:val="0000FF"/>
                              </w:rPr>
                            </w:pPr>
                            <w:r w:rsidRPr="00937807">
                              <w:rPr>
                                <w:color w:val="0000FF"/>
                              </w:rPr>
                              <w:t>Number of Passenger Seats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1CA89" id="_x0000_s1053" type="#_x0000_t202" style="position:absolute;margin-left:300.75pt;margin-top:0;width:146.25pt;height: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" filled="f" stroked="f">
                <v:textbox>
                  <w:txbxContent>
                    <w:p w14:paraId="007F4B31" w14:textId="5CABD6BE" w:rsidR="002028E2" w:rsidRPr="00937807" w:rsidRDefault="002028E2">
                      <w:pPr>
                        <w:rPr>
                          <w:color w:val="0000FF"/>
                        </w:rPr>
                      </w:pPr>
                      <w:r w:rsidRPr="00937807">
                        <w:rPr>
                          <w:color w:val="0000FF"/>
                        </w:rPr>
                        <w:t>Number of Passenger Seats</w:t>
                      </w:r>
                    </w:p>
                  </w:txbxContent>
                </v:textbox>
              </v:shape>
            </w:pict>
          </mc:Fallback>
        </mc:AlternateContent>
      </w:r>
      <w:r w:rsidR="00750237" w:rsidRPr="00750237">
        <w:t xml:space="preserve">            </w:t>
      </w:r>
      <w:r w:rsidR="00750237" w:rsidRPr="009951D7">
        <w:rPr>
          <w:color w:val="0000FF"/>
        </w:rPr>
        <w:t>&lt;numberOfUnits&gt;</w:t>
      </w:r>
      <w:r w:rsidR="00613676" w:rsidRPr="009951D7">
        <w:rPr>
          <w:color w:val="0000FF"/>
        </w:rPr>
        <w:t>3</w:t>
      </w:r>
      <w:r w:rsidR="00750237" w:rsidRPr="009951D7">
        <w:rPr>
          <w:color w:val="0000FF"/>
        </w:rPr>
        <w:t>&lt;/numberOfUnits&gt;</w:t>
      </w:r>
      <w:r>
        <w:rPr>
          <w:color w:val="0000FF"/>
        </w:rPr>
        <w:t xml:space="preserve">  </w:t>
      </w:r>
    </w:p>
    <w:p w14:paraId="5B807093" w14:textId="77777777" w:rsidR="00750237" w:rsidRPr="00750237" w:rsidRDefault="00750237" w:rsidP="00EB3ABB">
      <w:pPr>
        <w:pStyle w:val="XMLStyle"/>
      </w:pPr>
      <w:r w:rsidRPr="00750237">
        <w:t xml:space="preserve">            </w:t>
      </w:r>
      <w:r w:rsidRPr="009951D7">
        <w:rPr>
          <w:color w:val="0000FF"/>
        </w:rPr>
        <w:t>&lt;typeOfUnit&gt;PX&lt;/typeOfUnit&gt;</w:t>
      </w:r>
    </w:p>
    <w:p w14:paraId="696BAA1E" w14:textId="77777777" w:rsidR="00750237" w:rsidRPr="00750237" w:rsidRDefault="00750237" w:rsidP="00EB3ABB">
      <w:pPr>
        <w:pStyle w:val="XMLStyle"/>
      </w:pPr>
      <w:r w:rsidRPr="00750237">
        <w:t xml:space="preserve">        &lt;/unitNumberDetail&gt;</w:t>
      </w:r>
    </w:p>
    <w:p w14:paraId="626A1E42" w14:textId="77777777" w:rsidR="00750237" w:rsidRPr="00750237" w:rsidRDefault="00750237" w:rsidP="00EB3ABB">
      <w:pPr>
        <w:pStyle w:val="XMLStyle"/>
      </w:pPr>
      <w:r w:rsidRPr="00750237">
        <w:t xml:space="preserve">    &lt;/numberOfUnit&gt;</w:t>
      </w:r>
    </w:p>
    <w:p w14:paraId="0308FE79" w14:textId="28241B18" w:rsidR="00B3590F" w:rsidRPr="00B3590F" w:rsidRDefault="000255D8" w:rsidP="00EB3ABB">
      <w:pPr>
        <w:pStyle w:val="XMLStyle"/>
        <w:rPr>
          <w:rStyle w:val="pln"/>
          <w:lang w:val="fr-FR"/>
        </w:rPr>
      </w:pPr>
      <w:r w:rsidRPr="000255D8">
        <w:rPr>
          <w:noProof/>
          <w:lang w:val="en-IE" w:eastAsia="en-IE" w:bidi="ar-SA"/>
        </w:rPr>
        <mc:AlternateContent>
          <mc:Choice Requires="wps">
            <w:drawing>
              <wp:anchor distT="0" distB="0" distL="114300" distR="114300" simplePos="0" relativeHeight="251660288" behindDoc="0" locked="0" layoutInCell="1" allowOverlap="1" wp14:anchorId="7C750D2C" wp14:editId="5F459FA1">
                <wp:simplePos x="0" y="0"/>
                <wp:positionH relativeFrom="column">
                  <wp:posOffset>1981199</wp:posOffset>
                </wp:positionH>
                <wp:positionV relativeFrom="paragraph">
                  <wp:posOffset>62865</wp:posOffset>
                </wp:positionV>
                <wp:extent cx="3838575" cy="27622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276225"/>
                        </a:xfrm>
                        <a:prstGeom prst="rect">
                          <a:avLst/>
                        </a:prstGeom>
                        <a:noFill/>
                        <a:ln w="9525">
                          <a:noFill/>
                          <a:miter lim="800000"/>
                          <a:headEnd/>
                          <a:tailEnd/>
                        </a:ln>
                      </wps:spPr>
                      <wps:txbx>
                        <w:txbxContent>
                          <w:p w14:paraId="1ABF9D6E" w14:textId="189C2416" w:rsidR="002028E2" w:rsidRPr="000255D8" w:rsidRDefault="002028E2" w:rsidP="000255D8">
                            <w:pPr>
                              <w:rPr>
                                <w:color w:val="7030A0"/>
                              </w:rPr>
                            </w:pPr>
                            <w:r w:rsidRPr="000255D8">
                              <w:rPr>
                                <w:color w:val="7030A0"/>
                              </w:rPr>
                              <w:t>Associated Passenger Type Codes for Traveling Passengers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50D2C" id="_x0000_s1054" type="#_x0000_t202" style="position:absolute;margin-left:156pt;margin-top:4.95pt;width:302.25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" filled="f" stroked="f">
                <v:textbox>
                  <w:txbxContent>
                    <w:p w14:paraId="1ABF9D6E" w14:textId="189C2416" w:rsidR="002028E2" w:rsidRPr="000255D8" w:rsidRDefault="002028E2" w:rsidP="000255D8">
                      <w:pPr>
                        <w:rPr>
                          <w:color w:val="7030A0"/>
                        </w:rPr>
                      </w:pPr>
                      <w:r w:rsidRPr="000255D8">
                        <w:rPr>
                          <w:color w:val="7030A0"/>
                        </w:rPr>
                        <w:t>Associated Passenger Type Codes for Traveling Passengers</w:t>
                      </w:r>
                    </w:p>
                  </w:txbxContent>
                </v:textbox>
              </v:shape>
            </w:pict>
          </mc:Fallback>
        </mc:AlternateContent>
      </w:r>
      <w:r w:rsidRPr="000255D8">
        <w:rPr>
          <w:noProof/>
          <w:lang w:val="en-IE" w:eastAsia="en-IE" w:bidi="ar-SA"/>
        </w:rPr>
        <mc:AlternateContent>
          <mc:Choice Requires="wps">
            <w:drawing>
              <wp:anchor distT="0" distB="0" distL="114300" distR="114300" simplePos="0" relativeHeight="251659264" behindDoc="0" locked="0" layoutInCell="1" allowOverlap="1" wp14:anchorId="4BBCBB51" wp14:editId="0D09D9F4">
                <wp:simplePos x="0" y="0"/>
                <wp:positionH relativeFrom="column">
                  <wp:posOffset>1781175</wp:posOffset>
                </wp:positionH>
                <wp:positionV relativeFrom="paragraph">
                  <wp:posOffset>43815</wp:posOffset>
                </wp:positionV>
                <wp:extent cx="190500" cy="285750"/>
                <wp:effectExtent l="0" t="0" r="19050" b="19050"/>
                <wp:wrapNone/>
                <wp:docPr id="9" name="Right Brace 9"/>
                <wp:cNvGraphicFramePr/>
                <a:graphic xmlns:a="http://schemas.openxmlformats.org/drawingml/2006/main">
                  <a:graphicData uri="http://schemas.microsoft.com/office/word/2010/wordprocessingShape">
                    <wps:wsp>
                      <wps:cNvSpPr/>
                      <wps:spPr>
                        <a:xfrm>
                          <a:off x="0" y="0"/>
                          <a:ext cx="190500" cy="285750"/>
                        </a:xfrm>
                        <a:prstGeom prst="rightBrace">
                          <a:avLst/>
                        </a:prstGeom>
                      </wps:spPr>
                      <wps:style>
                        <a:lnRef idx="1">
                          <a:schemeClr val="accent4"/>
                        </a:lnRef>
                        <a:fillRef idx="0">
                          <a:schemeClr val="accent4"/>
                        </a:fillRef>
                        <a:effectRef idx="0">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E92329" id="Right Brace 9" o:spid="_x0000_s1026" type="#_x0000_t88" style="position:absolute;margin-left:140.25pt;margin-top:3.45pt;width:15pt;height: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" adj="1200" strokecolor="#692d97 [3047]"/>
            </w:pict>
          </mc:Fallback>
        </mc:AlternateContent>
      </w:r>
      <w:r w:rsidR="00E224FE" w:rsidRPr="005405A5">
        <w:rPr>
          <w:rStyle w:val="tag"/>
          <w:lang w:val="fr-FR"/>
        </w:rPr>
        <w:t xml:space="preserve">    </w:t>
      </w:r>
      <w:r w:rsidR="00B3590F" w:rsidRPr="00B3590F">
        <w:rPr>
          <w:rStyle w:val="tag"/>
          <w:lang w:val="fr-FR"/>
        </w:rPr>
        <w:t>&lt;paxReference&gt;</w:t>
      </w:r>
    </w:p>
    <w:p w14:paraId="0B1721BB" w14:textId="77777777" w:rsidR="00B3590F" w:rsidRPr="000255D8" w:rsidRDefault="00B3590F" w:rsidP="00EB3ABB">
      <w:pPr>
        <w:pStyle w:val="XMLStyle"/>
        <w:rPr>
          <w:rStyle w:val="pln"/>
          <w:b/>
          <w:bCs/>
          <w:color w:val="7030A0"/>
          <w:lang w:val="fr-FR"/>
        </w:rPr>
      </w:pPr>
      <w:r w:rsidRPr="000255D8">
        <w:rPr>
          <w:rStyle w:val="pln"/>
          <w:color w:val="7030A0"/>
          <w:lang w:val="fr-FR"/>
        </w:rPr>
        <w:t xml:space="preserve">        </w:t>
      </w:r>
      <w:r w:rsidRPr="000255D8">
        <w:rPr>
          <w:rStyle w:val="tag"/>
          <w:b/>
          <w:bCs/>
          <w:color w:val="7030A0"/>
          <w:lang w:val="fr-FR"/>
        </w:rPr>
        <w:t>&lt;ptc&gt;</w:t>
      </w:r>
      <w:r w:rsidRPr="000255D8">
        <w:rPr>
          <w:rStyle w:val="pln"/>
          <w:b/>
          <w:bCs/>
          <w:color w:val="7030A0"/>
          <w:lang w:val="fr-FR"/>
        </w:rPr>
        <w:t>ADT</w:t>
      </w:r>
      <w:r w:rsidRPr="000255D8">
        <w:rPr>
          <w:rStyle w:val="tag"/>
          <w:b/>
          <w:bCs/>
          <w:color w:val="7030A0"/>
          <w:lang w:val="fr-FR"/>
        </w:rPr>
        <w:t>&lt;/ptc&gt;</w:t>
      </w:r>
    </w:p>
    <w:p w14:paraId="1175B823" w14:textId="77777777" w:rsidR="00B3590F" w:rsidRPr="00613676" w:rsidRDefault="00B3590F" w:rsidP="00EB3ABB">
      <w:pPr>
        <w:pStyle w:val="XMLStyle"/>
        <w:rPr>
          <w:rStyle w:val="pln"/>
          <w:lang w:val="fr-FR"/>
        </w:rPr>
      </w:pPr>
      <w:r w:rsidRPr="00B3590F">
        <w:rPr>
          <w:rStyle w:val="pln"/>
          <w:lang w:val="fr-FR"/>
        </w:rPr>
        <w:t xml:space="preserve">        </w:t>
      </w:r>
      <w:r w:rsidRPr="00613676">
        <w:rPr>
          <w:rStyle w:val="tag"/>
          <w:lang w:val="fr-FR"/>
        </w:rPr>
        <w:t>&lt;traveller&gt;</w:t>
      </w:r>
    </w:p>
    <w:p w14:paraId="6C25DFD5" w14:textId="77777777" w:rsidR="00B3590F" w:rsidRPr="00613676" w:rsidRDefault="00B3590F" w:rsidP="00EB3ABB">
      <w:pPr>
        <w:pStyle w:val="XMLStyle"/>
        <w:rPr>
          <w:rStyle w:val="pln"/>
          <w:lang w:val="fr-FR"/>
        </w:rPr>
      </w:pPr>
      <w:r w:rsidRPr="00613676">
        <w:rPr>
          <w:rStyle w:val="pln"/>
          <w:lang w:val="fr-FR"/>
        </w:rPr>
        <w:t xml:space="preserve">            </w:t>
      </w:r>
      <w:r w:rsidRPr="00613676">
        <w:rPr>
          <w:rStyle w:val="tag"/>
          <w:lang w:val="fr-FR"/>
        </w:rPr>
        <w:t>&lt;ref&gt;</w:t>
      </w:r>
      <w:r w:rsidRPr="00613676">
        <w:rPr>
          <w:rStyle w:val="pln"/>
          <w:lang w:val="fr-FR"/>
        </w:rPr>
        <w:t>1</w:t>
      </w:r>
      <w:r w:rsidRPr="00613676">
        <w:rPr>
          <w:rStyle w:val="tag"/>
          <w:lang w:val="fr-FR"/>
        </w:rPr>
        <w:t>&lt;/ref&gt;</w:t>
      </w:r>
    </w:p>
    <w:p w14:paraId="0408EA21" w14:textId="77777777" w:rsidR="00B3590F" w:rsidRPr="00613676" w:rsidRDefault="00B3590F" w:rsidP="00EB3ABB">
      <w:pPr>
        <w:pStyle w:val="XMLStyle"/>
        <w:rPr>
          <w:rStyle w:val="pln"/>
          <w:lang w:val="fr-FR"/>
        </w:rPr>
      </w:pPr>
      <w:r w:rsidRPr="00613676">
        <w:rPr>
          <w:rStyle w:val="pln"/>
          <w:lang w:val="fr-FR"/>
        </w:rPr>
        <w:t xml:space="preserve">        </w:t>
      </w:r>
      <w:r w:rsidRPr="00613676">
        <w:rPr>
          <w:rStyle w:val="tag"/>
          <w:lang w:val="fr-FR"/>
        </w:rPr>
        <w:t>&lt;/traveller&gt;</w:t>
      </w:r>
    </w:p>
    <w:p w14:paraId="650A9388" w14:textId="77777777" w:rsidR="00B3590F" w:rsidRPr="00613676" w:rsidRDefault="00B3590F" w:rsidP="00EB3ABB">
      <w:pPr>
        <w:pStyle w:val="XMLStyle"/>
        <w:rPr>
          <w:rStyle w:val="pln"/>
          <w:lang w:val="fr-FR"/>
        </w:rPr>
      </w:pPr>
      <w:r w:rsidRPr="00613676">
        <w:rPr>
          <w:rStyle w:val="pln"/>
          <w:lang w:val="fr-FR"/>
        </w:rPr>
        <w:t xml:space="preserve">        </w:t>
      </w:r>
      <w:r w:rsidRPr="00613676">
        <w:rPr>
          <w:rStyle w:val="tag"/>
          <w:lang w:val="fr-FR"/>
        </w:rPr>
        <w:t>&lt;traveller&gt;</w:t>
      </w:r>
    </w:p>
    <w:p w14:paraId="61CAB44D" w14:textId="77777777" w:rsidR="00B3590F" w:rsidRPr="00B3590F" w:rsidRDefault="00B3590F" w:rsidP="00EB3ABB">
      <w:pPr>
        <w:pStyle w:val="XMLStyle"/>
        <w:rPr>
          <w:rStyle w:val="pln"/>
          <w:lang w:val="fr-FR"/>
        </w:rPr>
      </w:pPr>
      <w:r w:rsidRPr="00613676">
        <w:rPr>
          <w:rStyle w:val="pln"/>
          <w:lang w:val="fr-FR"/>
        </w:rPr>
        <w:t xml:space="preserve">            </w:t>
      </w:r>
      <w:r w:rsidRPr="00B3590F">
        <w:rPr>
          <w:rStyle w:val="tag"/>
          <w:lang w:val="fr-FR"/>
        </w:rPr>
        <w:t>&lt;ref&gt;</w:t>
      </w:r>
      <w:r w:rsidRPr="00B3590F">
        <w:rPr>
          <w:rStyle w:val="pln"/>
          <w:lang w:val="fr-FR"/>
        </w:rPr>
        <w:t>2</w:t>
      </w:r>
      <w:r w:rsidRPr="00B3590F">
        <w:rPr>
          <w:rStyle w:val="tag"/>
          <w:lang w:val="fr-FR"/>
        </w:rPr>
        <w:t>&lt;/ref&gt;</w:t>
      </w:r>
    </w:p>
    <w:p w14:paraId="3873DD64" w14:textId="77777777" w:rsidR="00B3590F" w:rsidRDefault="00B3590F" w:rsidP="00EB3ABB">
      <w:pPr>
        <w:pStyle w:val="XMLStyle"/>
        <w:rPr>
          <w:rStyle w:val="pln"/>
        </w:rPr>
      </w:pPr>
      <w:r w:rsidRPr="00B3590F">
        <w:rPr>
          <w:rStyle w:val="pln"/>
          <w:lang w:val="fr-FR"/>
        </w:rPr>
        <w:t xml:space="preserve">        </w:t>
      </w:r>
      <w:r>
        <w:rPr>
          <w:rStyle w:val="tag"/>
        </w:rPr>
        <w:t>&lt;/traveller&gt;</w:t>
      </w:r>
    </w:p>
    <w:p w14:paraId="500122FD" w14:textId="77777777" w:rsidR="00B3590F" w:rsidRDefault="00B3590F" w:rsidP="00EB3ABB">
      <w:pPr>
        <w:pStyle w:val="XMLStyle"/>
        <w:rPr>
          <w:rStyle w:val="pln"/>
        </w:rPr>
      </w:pPr>
      <w:r>
        <w:rPr>
          <w:rStyle w:val="pln"/>
        </w:rPr>
        <w:t xml:space="preserve">    </w:t>
      </w:r>
      <w:r>
        <w:rPr>
          <w:rStyle w:val="tag"/>
        </w:rPr>
        <w:t>&lt;/paxReference&gt;</w:t>
      </w:r>
    </w:p>
    <w:p w14:paraId="56A81FB2" w14:textId="77777777" w:rsidR="00B3590F" w:rsidRDefault="00B3590F" w:rsidP="00EB3ABB">
      <w:pPr>
        <w:pStyle w:val="XMLStyle"/>
        <w:rPr>
          <w:rStyle w:val="pln"/>
        </w:rPr>
      </w:pPr>
      <w:r>
        <w:rPr>
          <w:rStyle w:val="pln"/>
        </w:rPr>
        <w:t xml:space="preserve">    </w:t>
      </w:r>
      <w:r>
        <w:rPr>
          <w:rStyle w:val="tag"/>
        </w:rPr>
        <w:t>&lt;paxReference&gt;</w:t>
      </w:r>
    </w:p>
    <w:p w14:paraId="0AD4DD10" w14:textId="77777777" w:rsidR="00B3590F" w:rsidRPr="000255D8" w:rsidRDefault="00B3590F" w:rsidP="00EB3ABB">
      <w:pPr>
        <w:pStyle w:val="XMLStyle"/>
        <w:rPr>
          <w:rStyle w:val="pln"/>
          <w:b/>
          <w:bCs/>
          <w:color w:val="7030A0"/>
        </w:rPr>
      </w:pPr>
      <w:r w:rsidRPr="000255D8">
        <w:rPr>
          <w:rStyle w:val="pln"/>
        </w:rPr>
        <w:t xml:space="preserve">        </w:t>
      </w:r>
      <w:r w:rsidRPr="000255D8">
        <w:rPr>
          <w:rStyle w:val="tag"/>
          <w:b/>
          <w:bCs/>
          <w:color w:val="7030A0"/>
        </w:rPr>
        <w:t>&lt;ptc&gt;</w:t>
      </w:r>
      <w:r w:rsidRPr="000255D8">
        <w:rPr>
          <w:rStyle w:val="pln"/>
          <w:b/>
          <w:bCs/>
          <w:color w:val="7030A0"/>
        </w:rPr>
        <w:t>CH</w:t>
      </w:r>
      <w:r w:rsidRPr="000255D8">
        <w:rPr>
          <w:rStyle w:val="tag"/>
          <w:b/>
          <w:bCs/>
          <w:color w:val="7030A0"/>
        </w:rPr>
        <w:t>&lt;/ptc&gt;</w:t>
      </w:r>
    </w:p>
    <w:p w14:paraId="233169C8" w14:textId="77777777" w:rsidR="00B3590F" w:rsidRPr="008B2395" w:rsidRDefault="00B3590F" w:rsidP="00EB3ABB">
      <w:pPr>
        <w:pStyle w:val="XMLStyle"/>
        <w:rPr>
          <w:rStyle w:val="pln"/>
          <w:lang w:val="en-IE"/>
        </w:rPr>
      </w:pPr>
      <w:r w:rsidRPr="00B3590F">
        <w:rPr>
          <w:rStyle w:val="pln"/>
        </w:rPr>
        <w:t xml:space="preserve">        </w:t>
      </w:r>
      <w:r w:rsidRPr="008B2395">
        <w:rPr>
          <w:rStyle w:val="tag"/>
          <w:lang w:val="en-IE"/>
        </w:rPr>
        <w:t>&lt;traveller&gt;</w:t>
      </w:r>
    </w:p>
    <w:p w14:paraId="39B3F59F" w14:textId="77777777" w:rsidR="00B3590F" w:rsidRPr="008B2395" w:rsidRDefault="00B3590F" w:rsidP="00EB3ABB">
      <w:pPr>
        <w:pStyle w:val="XMLStyle"/>
        <w:rPr>
          <w:rStyle w:val="pln"/>
          <w:lang w:val="en-IE"/>
        </w:rPr>
      </w:pPr>
      <w:r w:rsidRPr="008B2395">
        <w:rPr>
          <w:rStyle w:val="pln"/>
          <w:lang w:val="en-IE"/>
        </w:rPr>
        <w:t xml:space="preserve">            </w:t>
      </w:r>
      <w:r w:rsidRPr="008B2395">
        <w:rPr>
          <w:rStyle w:val="tag"/>
          <w:lang w:val="en-IE"/>
        </w:rPr>
        <w:t>&lt;ref&gt;</w:t>
      </w:r>
      <w:r w:rsidRPr="008B2395">
        <w:rPr>
          <w:rStyle w:val="pln"/>
          <w:lang w:val="en-IE"/>
        </w:rPr>
        <w:t>3</w:t>
      </w:r>
      <w:r w:rsidRPr="008B2395">
        <w:rPr>
          <w:rStyle w:val="tag"/>
          <w:lang w:val="en-IE"/>
        </w:rPr>
        <w:t>&lt;/ref&gt;</w:t>
      </w:r>
    </w:p>
    <w:p w14:paraId="47E2B80B" w14:textId="77777777" w:rsidR="00B3590F" w:rsidRPr="008B2395" w:rsidRDefault="00B3590F" w:rsidP="00EB3ABB">
      <w:pPr>
        <w:pStyle w:val="XMLStyle"/>
        <w:rPr>
          <w:rStyle w:val="pln"/>
          <w:lang w:val="en-IE"/>
        </w:rPr>
      </w:pPr>
      <w:r w:rsidRPr="008B2395">
        <w:rPr>
          <w:rStyle w:val="pln"/>
          <w:lang w:val="en-IE"/>
        </w:rPr>
        <w:t xml:space="preserve">        </w:t>
      </w:r>
      <w:r w:rsidRPr="008B2395">
        <w:rPr>
          <w:rStyle w:val="tag"/>
          <w:lang w:val="en-IE"/>
        </w:rPr>
        <w:t>&lt;/traveller&gt;</w:t>
      </w:r>
    </w:p>
    <w:p w14:paraId="5FBB4B52" w14:textId="77777777" w:rsidR="00B3590F" w:rsidRPr="008B2395" w:rsidRDefault="00B3590F" w:rsidP="00EB3ABB">
      <w:pPr>
        <w:pStyle w:val="XMLStyle"/>
        <w:rPr>
          <w:rStyle w:val="pln"/>
          <w:lang w:val="en-IE"/>
        </w:rPr>
      </w:pPr>
      <w:r w:rsidRPr="008B2395">
        <w:rPr>
          <w:rStyle w:val="pln"/>
          <w:lang w:val="en-IE"/>
        </w:rPr>
        <w:t xml:space="preserve">    </w:t>
      </w:r>
      <w:r w:rsidRPr="008B2395">
        <w:rPr>
          <w:rStyle w:val="tag"/>
          <w:lang w:val="en-IE"/>
        </w:rPr>
        <w:t>&lt;/paxReference&gt;</w:t>
      </w:r>
    </w:p>
    <w:p w14:paraId="2F457403" w14:textId="77777777" w:rsidR="00B3590F" w:rsidRPr="008B2395" w:rsidRDefault="00B3590F" w:rsidP="00EB3ABB">
      <w:pPr>
        <w:pStyle w:val="XMLStyle"/>
        <w:rPr>
          <w:rStyle w:val="pln"/>
          <w:lang w:val="en-IE"/>
        </w:rPr>
      </w:pPr>
      <w:r w:rsidRPr="008B2395">
        <w:rPr>
          <w:rStyle w:val="pln"/>
          <w:lang w:val="en-IE"/>
        </w:rPr>
        <w:t xml:space="preserve">    </w:t>
      </w:r>
      <w:r w:rsidRPr="008B2395">
        <w:rPr>
          <w:rStyle w:val="tag"/>
          <w:lang w:val="en-IE"/>
        </w:rPr>
        <w:t>&lt;paxReference&gt;</w:t>
      </w:r>
    </w:p>
    <w:p w14:paraId="16806E29" w14:textId="77777777" w:rsidR="00B3590F" w:rsidRPr="000255D8" w:rsidRDefault="00B3590F" w:rsidP="00EB3ABB">
      <w:pPr>
        <w:pStyle w:val="XMLStyle"/>
        <w:rPr>
          <w:rStyle w:val="pln"/>
          <w:b/>
          <w:bCs/>
          <w:color w:val="7030A0"/>
          <w:lang w:val="fr-FR"/>
        </w:rPr>
      </w:pPr>
      <w:r w:rsidRPr="008B2395">
        <w:rPr>
          <w:rStyle w:val="pln"/>
          <w:b/>
          <w:bCs/>
          <w:color w:val="7030A0"/>
          <w:lang w:val="en-IE"/>
        </w:rPr>
        <w:t xml:space="preserve">        </w:t>
      </w:r>
      <w:r w:rsidRPr="000255D8">
        <w:rPr>
          <w:rStyle w:val="tag"/>
          <w:b/>
          <w:bCs/>
          <w:color w:val="7030A0"/>
          <w:lang w:val="fr-FR"/>
        </w:rPr>
        <w:t>&lt;ptc&gt;</w:t>
      </w:r>
      <w:r w:rsidRPr="000255D8">
        <w:rPr>
          <w:rStyle w:val="pln"/>
          <w:b/>
          <w:bCs/>
          <w:color w:val="7030A0"/>
          <w:lang w:val="fr-FR"/>
        </w:rPr>
        <w:t>INF</w:t>
      </w:r>
      <w:r w:rsidRPr="000255D8">
        <w:rPr>
          <w:rStyle w:val="tag"/>
          <w:b/>
          <w:bCs/>
          <w:color w:val="7030A0"/>
          <w:lang w:val="fr-FR"/>
        </w:rPr>
        <w:t>&lt;/ptc&gt;</w:t>
      </w:r>
    </w:p>
    <w:p w14:paraId="580ED0EB" w14:textId="77777777" w:rsidR="00B3590F" w:rsidRPr="00613676" w:rsidRDefault="00B3590F" w:rsidP="00EB3ABB">
      <w:pPr>
        <w:pStyle w:val="XMLStyle"/>
        <w:rPr>
          <w:rStyle w:val="pln"/>
          <w:lang w:val="fr-FR"/>
        </w:rPr>
      </w:pPr>
      <w:r w:rsidRPr="00613676">
        <w:rPr>
          <w:rStyle w:val="pln"/>
          <w:lang w:val="fr-FR"/>
        </w:rPr>
        <w:t xml:space="preserve">        </w:t>
      </w:r>
      <w:r w:rsidRPr="00613676">
        <w:rPr>
          <w:rStyle w:val="tag"/>
          <w:lang w:val="fr-FR"/>
        </w:rPr>
        <w:t>&lt;traveller&gt;</w:t>
      </w:r>
    </w:p>
    <w:p w14:paraId="4B719FC9" w14:textId="77777777" w:rsidR="00B3590F" w:rsidRPr="008B2395" w:rsidRDefault="00B3590F" w:rsidP="00EB3ABB">
      <w:pPr>
        <w:pStyle w:val="XMLStyle"/>
        <w:rPr>
          <w:rStyle w:val="pln"/>
          <w:lang w:val="fr-FR"/>
        </w:rPr>
      </w:pPr>
      <w:r w:rsidRPr="00613676">
        <w:rPr>
          <w:rStyle w:val="pln"/>
          <w:lang w:val="fr-FR"/>
        </w:rPr>
        <w:t xml:space="preserve">            </w:t>
      </w:r>
      <w:r w:rsidRPr="008B2395">
        <w:rPr>
          <w:rStyle w:val="tag"/>
          <w:lang w:val="fr-FR"/>
        </w:rPr>
        <w:t>&lt;ref&gt;</w:t>
      </w:r>
      <w:r w:rsidRPr="008B2395">
        <w:rPr>
          <w:rStyle w:val="pln"/>
          <w:lang w:val="fr-FR"/>
        </w:rPr>
        <w:t>1</w:t>
      </w:r>
      <w:r w:rsidRPr="008B2395">
        <w:rPr>
          <w:rStyle w:val="tag"/>
          <w:lang w:val="fr-FR"/>
        </w:rPr>
        <w:t>&lt;/ref&gt;</w:t>
      </w:r>
    </w:p>
    <w:p w14:paraId="610BC8BF" w14:textId="35CBE07B" w:rsidR="00B3590F" w:rsidRDefault="00B3590F" w:rsidP="00EB3ABB">
      <w:pPr>
        <w:pStyle w:val="XMLStyle"/>
        <w:rPr>
          <w:rStyle w:val="pln"/>
        </w:rPr>
      </w:pPr>
      <w:r w:rsidRPr="008B2395">
        <w:rPr>
          <w:rStyle w:val="pln"/>
          <w:lang w:val="fr-FR"/>
        </w:rPr>
        <w:t xml:space="preserve">            </w:t>
      </w:r>
      <w:r>
        <w:rPr>
          <w:rStyle w:val="tag"/>
        </w:rPr>
        <w:t>&lt;infantIndicator&gt;</w:t>
      </w:r>
      <w:r>
        <w:rPr>
          <w:rStyle w:val="pln"/>
        </w:rPr>
        <w:t>1</w:t>
      </w:r>
      <w:r>
        <w:rPr>
          <w:rStyle w:val="tag"/>
        </w:rPr>
        <w:t>&lt;/infantIndicator&gt;</w:t>
      </w:r>
    </w:p>
    <w:p w14:paraId="1C21225A" w14:textId="77777777" w:rsidR="00B3590F" w:rsidRDefault="00B3590F" w:rsidP="00EB3ABB">
      <w:pPr>
        <w:pStyle w:val="XMLStyle"/>
        <w:rPr>
          <w:rStyle w:val="pln"/>
        </w:rPr>
      </w:pPr>
      <w:r>
        <w:rPr>
          <w:rStyle w:val="pln"/>
        </w:rPr>
        <w:t xml:space="preserve">        </w:t>
      </w:r>
      <w:r>
        <w:rPr>
          <w:rStyle w:val="tag"/>
        </w:rPr>
        <w:t>&lt;/traveller&gt;</w:t>
      </w:r>
    </w:p>
    <w:p w14:paraId="3E2F9DCD" w14:textId="1DDD0ECD" w:rsidR="00B3590F" w:rsidRDefault="00B3590F" w:rsidP="00EB3ABB">
      <w:pPr>
        <w:pStyle w:val="XMLStyle"/>
        <w:rPr>
          <w:rStyle w:val="tag"/>
        </w:rPr>
      </w:pPr>
      <w:r>
        <w:rPr>
          <w:rStyle w:val="pln"/>
        </w:rPr>
        <w:lastRenderedPageBreak/>
        <w:t xml:space="preserve">    </w:t>
      </w:r>
      <w:r>
        <w:rPr>
          <w:rStyle w:val="tag"/>
        </w:rPr>
        <w:t>&lt;/paxReference&gt;</w:t>
      </w:r>
    </w:p>
    <w:p w14:paraId="6108C0E0" w14:textId="60D4C984" w:rsidR="002F43B7" w:rsidRPr="002F43B7" w:rsidRDefault="00BA2CA1" w:rsidP="00EB3ABB">
      <w:pPr>
        <w:pStyle w:val="XMLStyle"/>
        <w:rPr>
          <w:color w:val="00B0F0"/>
        </w:rPr>
      </w:pPr>
      <w:r w:rsidRPr="00BA2CA1">
        <w:rPr>
          <w:noProof/>
          <w:color w:val="00B0F0"/>
          <w:lang w:val="en-IE" w:eastAsia="en-IE" w:bidi="ar-SA"/>
        </w:rPr>
        <mc:AlternateContent>
          <mc:Choice Requires="wps">
            <w:drawing>
              <wp:anchor distT="0" distB="0" distL="114300" distR="114300" simplePos="0" relativeHeight="251685888" behindDoc="0" locked="0" layoutInCell="1" allowOverlap="1" wp14:anchorId="648EE223" wp14:editId="4DFB1FC9">
                <wp:simplePos x="0" y="0"/>
                <wp:positionH relativeFrom="column">
                  <wp:posOffset>3419475</wp:posOffset>
                </wp:positionH>
                <wp:positionV relativeFrom="paragraph">
                  <wp:posOffset>50800</wp:posOffset>
                </wp:positionV>
                <wp:extent cx="266700" cy="1209675"/>
                <wp:effectExtent l="0" t="0" r="19050" b="28575"/>
                <wp:wrapNone/>
                <wp:docPr id="26" name="Right Brace 26"/>
                <wp:cNvGraphicFramePr/>
                <a:graphic xmlns:a="http://schemas.openxmlformats.org/drawingml/2006/main">
                  <a:graphicData uri="http://schemas.microsoft.com/office/word/2010/wordprocessingShape">
                    <wps:wsp>
                      <wps:cNvSpPr/>
                      <wps:spPr>
                        <a:xfrm>
                          <a:off x="0" y="0"/>
                          <a:ext cx="266700" cy="1209675"/>
                        </a:xfrm>
                        <a:prstGeom prst="rightBrace">
                          <a:avLst/>
                        </a:prstGeom>
                        <a:ln>
                          <a:solidFill>
                            <a:srgbClr val="00B0F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2AC93" id="Right Brace 26" o:spid="_x0000_s1026" type="#_x0000_t88" style="position:absolute;margin-left:269.25pt;margin-top:4pt;width:21pt;height:9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" adj="397" strokecolor="#00b0f0"/>
            </w:pict>
          </mc:Fallback>
        </mc:AlternateContent>
      </w:r>
      <w:r w:rsidR="002F43B7" w:rsidRPr="002F43B7">
        <w:rPr>
          <w:color w:val="00B0F0"/>
        </w:rPr>
        <w:t xml:space="preserve">    &lt;fareOptions&gt;</w:t>
      </w:r>
    </w:p>
    <w:p w14:paraId="27DC4777" w14:textId="21915E21" w:rsidR="002F43B7" w:rsidRPr="002F43B7" w:rsidRDefault="002F43B7" w:rsidP="00EB3ABB">
      <w:pPr>
        <w:pStyle w:val="XMLStyle"/>
        <w:rPr>
          <w:color w:val="00B0F0"/>
        </w:rPr>
      </w:pPr>
      <w:r w:rsidRPr="002F43B7">
        <w:rPr>
          <w:color w:val="00B0F0"/>
        </w:rPr>
        <w:t xml:space="preserve">        &lt;pricingTickInfo&gt;</w:t>
      </w:r>
    </w:p>
    <w:p w14:paraId="48AE5DE5" w14:textId="4C483571" w:rsidR="002F43B7" w:rsidRPr="002F43B7" w:rsidRDefault="002F43B7" w:rsidP="00EB3ABB">
      <w:pPr>
        <w:pStyle w:val="XMLStyle"/>
        <w:rPr>
          <w:color w:val="00B0F0"/>
        </w:rPr>
      </w:pPr>
      <w:r w:rsidRPr="002F43B7">
        <w:rPr>
          <w:color w:val="00B0F0"/>
        </w:rPr>
        <w:t xml:space="preserve">           &lt;pricingTicketing&gt;</w:t>
      </w:r>
    </w:p>
    <w:p w14:paraId="645506D6" w14:textId="54563C02" w:rsidR="002F43B7" w:rsidRPr="002F43B7" w:rsidRDefault="00BA2CA1" w:rsidP="00EB3ABB">
      <w:pPr>
        <w:pStyle w:val="XMLStyle"/>
        <w:rPr>
          <w:color w:val="00B0F0"/>
        </w:rPr>
      </w:pPr>
      <w:r w:rsidRPr="007C0859">
        <w:rPr>
          <w:noProof/>
          <w:lang w:val="en-IE" w:eastAsia="en-IE" w:bidi="ar-SA"/>
        </w:rPr>
        <mc:AlternateContent>
          <mc:Choice Requires="wps">
            <w:drawing>
              <wp:anchor distT="0" distB="0" distL="114300" distR="114300" simplePos="0" relativeHeight="251687936" behindDoc="0" locked="0" layoutInCell="1" allowOverlap="1" wp14:anchorId="085DB10B" wp14:editId="35FF3A10">
                <wp:simplePos x="0" y="0"/>
                <wp:positionH relativeFrom="column">
                  <wp:posOffset>3752850</wp:posOffset>
                </wp:positionH>
                <wp:positionV relativeFrom="paragraph">
                  <wp:posOffset>92710</wp:posOffset>
                </wp:positionV>
                <wp:extent cx="2000250" cy="28575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85750"/>
                        </a:xfrm>
                        <a:prstGeom prst="rect">
                          <a:avLst/>
                        </a:prstGeom>
                        <a:noFill/>
                        <a:ln w="9525">
                          <a:noFill/>
                          <a:miter lim="800000"/>
                          <a:headEnd/>
                          <a:tailEnd/>
                        </a:ln>
                      </wps:spPr>
                      <wps:txbx>
                        <w:txbxContent>
                          <w:p w14:paraId="6B669EEF" w14:textId="5A1AD256" w:rsidR="002028E2" w:rsidRPr="00BA2CA1" w:rsidRDefault="002028E2" w:rsidP="00BA2CA1">
                            <w:pPr>
                              <w:rPr>
                                <w:color w:val="00B0F0"/>
                              </w:rPr>
                            </w:pPr>
                            <w:r>
                              <w:rPr>
                                <w:color w:val="00B0F0"/>
                              </w:rPr>
                              <w:t>Fare options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DB10B" id="_x0000_s1055" type="#_x0000_t202" style="position:absolute;margin-left:295.5pt;margin-top:7.3pt;width:157.5pt;height: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" filled="f" stroked="f">
                <v:textbox>
                  <w:txbxContent>
                    <w:p w14:paraId="6B669EEF" w14:textId="5A1AD256" w:rsidR="002028E2" w:rsidRPr="00BA2CA1" w:rsidRDefault="002028E2" w:rsidP="00BA2CA1">
                      <w:pPr>
                        <w:rPr>
                          <w:color w:val="00B0F0"/>
                        </w:rPr>
                      </w:pPr>
                      <w:r>
                        <w:rPr>
                          <w:color w:val="00B0F0"/>
                        </w:rPr>
                        <w:t>Fare options</w:t>
                      </w:r>
                    </w:p>
                  </w:txbxContent>
                </v:textbox>
              </v:shape>
            </w:pict>
          </mc:Fallback>
        </mc:AlternateContent>
      </w:r>
      <w:r w:rsidR="002F43B7" w:rsidRPr="002F43B7">
        <w:rPr>
          <w:color w:val="00B0F0"/>
        </w:rPr>
        <w:t xml:space="preserve">              &lt;priceType&gt;</w:t>
      </w:r>
      <w:r w:rsidR="002F43B7" w:rsidRPr="002F43B7">
        <w:rPr>
          <w:b/>
          <w:bCs/>
          <w:color w:val="00B0F0"/>
        </w:rPr>
        <w:t>RP</w:t>
      </w:r>
      <w:r w:rsidR="002F43B7" w:rsidRPr="002F43B7">
        <w:rPr>
          <w:color w:val="00B0F0"/>
        </w:rPr>
        <w:t>&lt;/priceType&gt;</w:t>
      </w:r>
    </w:p>
    <w:p w14:paraId="2CF4281E" w14:textId="20ED7135" w:rsidR="002F43B7" w:rsidRPr="002F43B7" w:rsidRDefault="002F43B7" w:rsidP="00EB3ABB">
      <w:pPr>
        <w:pStyle w:val="XMLStyle"/>
        <w:rPr>
          <w:color w:val="00B0F0"/>
        </w:rPr>
      </w:pPr>
      <w:r w:rsidRPr="002F43B7">
        <w:rPr>
          <w:color w:val="00B0F0"/>
        </w:rPr>
        <w:t xml:space="preserve">              &lt;priceType&gt;</w:t>
      </w:r>
      <w:r w:rsidRPr="002F43B7">
        <w:rPr>
          <w:b/>
          <w:bCs/>
          <w:color w:val="00B0F0"/>
        </w:rPr>
        <w:t>RU</w:t>
      </w:r>
      <w:r w:rsidRPr="002F43B7">
        <w:rPr>
          <w:color w:val="00B0F0"/>
        </w:rPr>
        <w:t>&lt;/priceType&gt;</w:t>
      </w:r>
    </w:p>
    <w:p w14:paraId="2DB3E1B7" w14:textId="4BAA3C1A" w:rsidR="002F43B7" w:rsidRPr="002F43B7" w:rsidRDefault="002F43B7" w:rsidP="00EB3ABB">
      <w:pPr>
        <w:pStyle w:val="XMLStyle"/>
        <w:rPr>
          <w:color w:val="00B0F0"/>
        </w:rPr>
      </w:pPr>
      <w:r w:rsidRPr="002F43B7">
        <w:rPr>
          <w:color w:val="00B0F0"/>
        </w:rPr>
        <w:t xml:space="preserve">              &lt;priceType&gt;</w:t>
      </w:r>
      <w:r w:rsidRPr="002F43B7">
        <w:rPr>
          <w:b/>
          <w:bCs/>
          <w:color w:val="00B0F0"/>
        </w:rPr>
        <w:t>TAC</w:t>
      </w:r>
      <w:r w:rsidRPr="002F43B7">
        <w:rPr>
          <w:color w:val="00B0F0"/>
        </w:rPr>
        <w:t>&lt;/priceType&gt;</w:t>
      </w:r>
    </w:p>
    <w:p w14:paraId="68E6E2A6" w14:textId="7A760699" w:rsidR="002F43B7" w:rsidRPr="002F43B7" w:rsidRDefault="002F43B7" w:rsidP="00EB3ABB">
      <w:pPr>
        <w:pStyle w:val="XMLStyle"/>
        <w:rPr>
          <w:color w:val="00B0F0"/>
        </w:rPr>
      </w:pPr>
      <w:r w:rsidRPr="002F43B7">
        <w:rPr>
          <w:color w:val="00B0F0"/>
        </w:rPr>
        <w:t xml:space="preserve">           &lt;/pricingTicketing&gt;</w:t>
      </w:r>
    </w:p>
    <w:p w14:paraId="7C91EAD8" w14:textId="1CE81E56" w:rsidR="002F43B7" w:rsidRPr="002F43B7" w:rsidRDefault="002F43B7" w:rsidP="00EB3ABB">
      <w:pPr>
        <w:pStyle w:val="XMLStyle"/>
        <w:rPr>
          <w:color w:val="00B0F0"/>
        </w:rPr>
      </w:pPr>
      <w:r w:rsidRPr="002F43B7">
        <w:rPr>
          <w:color w:val="00B0F0"/>
        </w:rPr>
        <w:t xml:space="preserve">        &lt;/pricingTickInfo&gt;</w:t>
      </w:r>
    </w:p>
    <w:p w14:paraId="4FEDDBA4" w14:textId="0FE07B5F" w:rsidR="002F43B7" w:rsidRPr="002F43B7" w:rsidRDefault="002F43B7" w:rsidP="00EB3ABB">
      <w:pPr>
        <w:pStyle w:val="XMLStyle"/>
        <w:rPr>
          <w:rStyle w:val="pln"/>
          <w:color w:val="00B0F0"/>
        </w:rPr>
      </w:pPr>
      <w:r w:rsidRPr="002F43B7">
        <w:rPr>
          <w:color w:val="00B0F0"/>
        </w:rPr>
        <w:t xml:space="preserve">    &lt;/fareOptions&gt;</w:t>
      </w:r>
    </w:p>
    <w:p w14:paraId="1645714C" w14:textId="77777777" w:rsidR="00750237" w:rsidRPr="00750237" w:rsidRDefault="00750237" w:rsidP="00EB3ABB">
      <w:pPr>
        <w:pStyle w:val="XMLStyle"/>
      </w:pPr>
      <w:r w:rsidRPr="00750237">
        <w:t xml:space="preserve">    &lt;itinerary&gt;</w:t>
      </w:r>
    </w:p>
    <w:p w14:paraId="01183DCA" w14:textId="77777777" w:rsidR="00750237" w:rsidRPr="00750237" w:rsidRDefault="00750237" w:rsidP="00EB3ABB">
      <w:pPr>
        <w:pStyle w:val="XMLStyle"/>
      </w:pPr>
      <w:r w:rsidRPr="00750237">
        <w:t xml:space="preserve">        &lt;requestedSegmentRef&gt;</w:t>
      </w:r>
    </w:p>
    <w:p w14:paraId="1A07254F" w14:textId="77777777" w:rsidR="00750237" w:rsidRPr="00750237" w:rsidRDefault="00750237" w:rsidP="00EB3ABB">
      <w:pPr>
        <w:pStyle w:val="XMLStyle"/>
      </w:pPr>
      <w:r w:rsidRPr="00750237">
        <w:t xml:space="preserve">            &lt;segRef&gt;1&lt;/segRef&gt;</w:t>
      </w:r>
    </w:p>
    <w:p w14:paraId="1F2F00A6" w14:textId="50C01637" w:rsidR="00750237" w:rsidRPr="00750237" w:rsidRDefault="007C0859" w:rsidP="00EB3ABB">
      <w:pPr>
        <w:pStyle w:val="XMLStyle"/>
      </w:pPr>
      <w:r w:rsidRPr="007C0859">
        <w:rPr>
          <w:noProof/>
          <w:lang w:val="en-IE" w:eastAsia="en-IE" w:bidi="ar-SA"/>
        </w:rPr>
        <mc:AlternateContent>
          <mc:Choice Requires="wps">
            <w:drawing>
              <wp:anchor distT="0" distB="0" distL="114300" distR="114300" simplePos="0" relativeHeight="251668480" behindDoc="0" locked="0" layoutInCell="1" allowOverlap="1" wp14:anchorId="12BE79AB" wp14:editId="1B633BB3">
                <wp:simplePos x="0" y="0"/>
                <wp:positionH relativeFrom="column">
                  <wp:posOffset>3600450</wp:posOffset>
                </wp:positionH>
                <wp:positionV relativeFrom="paragraph">
                  <wp:posOffset>112395</wp:posOffset>
                </wp:positionV>
                <wp:extent cx="266700" cy="1476375"/>
                <wp:effectExtent l="0" t="0" r="19050" b="28575"/>
                <wp:wrapNone/>
                <wp:docPr id="16" name="Right Brace 16"/>
                <wp:cNvGraphicFramePr/>
                <a:graphic xmlns:a="http://schemas.openxmlformats.org/drawingml/2006/main">
                  <a:graphicData uri="http://schemas.microsoft.com/office/word/2010/wordprocessingShape">
                    <wps:wsp>
                      <wps:cNvSpPr/>
                      <wps:spPr>
                        <a:xfrm>
                          <a:off x="0" y="0"/>
                          <a:ext cx="266700" cy="1476375"/>
                        </a:xfrm>
                        <a:prstGeom prst="rightBrace">
                          <a:avLst/>
                        </a:prstGeom>
                        <a:ln>
                          <a:solidFill>
                            <a:srgbClr val="FF7401"/>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553DB" id="Right Brace 16" o:spid="_x0000_s1026" type="#_x0000_t88" style="position:absolute;margin-left:283.5pt;margin-top:8.85pt;width:21pt;height:11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" adj="325" strokecolor="#ff7401"/>
            </w:pict>
          </mc:Fallback>
        </mc:AlternateContent>
      </w:r>
      <w:r w:rsidR="00750237" w:rsidRPr="00750237">
        <w:t xml:space="preserve">        &lt;/requestedSegmentRef&gt;</w:t>
      </w:r>
    </w:p>
    <w:p w14:paraId="6938A114" w14:textId="77777777" w:rsidR="00750237" w:rsidRPr="007C0859" w:rsidRDefault="00750237" w:rsidP="00EB3ABB">
      <w:pPr>
        <w:pStyle w:val="XMLStyle"/>
        <w:rPr>
          <w:color w:val="FF7401"/>
        </w:rPr>
      </w:pPr>
      <w:r w:rsidRPr="00750237">
        <w:t xml:space="preserve">        </w:t>
      </w:r>
      <w:r w:rsidRPr="007C0859">
        <w:rPr>
          <w:color w:val="FF7401"/>
        </w:rPr>
        <w:t>&lt;departureLocalization&gt;</w:t>
      </w:r>
    </w:p>
    <w:p w14:paraId="3C886A60" w14:textId="7F3A6D46" w:rsidR="00750237" w:rsidRPr="007C0859" w:rsidRDefault="00750237" w:rsidP="00EB3ABB">
      <w:pPr>
        <w:pStyle w:val="XMLStyle"/>
        <w:rPr>
          <w:color w:val="FF7401"/>
        </w:rPr>
      </w:pPr>
      <w:r w:rsidRPr="007C0859">
        <w:rPr>
          <w:color w:val="FF7401"/>
        </w:rPr>
        <w:t xml:space="preserve">            &lt;departurePoint&gt;</w:t>
      </w:r>
    </w:p>
    <w:p w14:paraId="5865A889" w14:textId="5BF7863D" w:rsidR="00750237" w:rsidRPr="007C0859" w:rsidRDefault="00750237" w:rsidP="00EB3ABB">
      <w:pPr>
        <w:pStyle w:val="XMLStyle"/>
        <w:rPr>
          <w:color w:val="FF7401"/>
        </w:rPr>
      </w:pPr>
      <w:r w:rsidRPr="007C0859">
        <w:rPr>
          <w:color w:val="FF7401"/>
        </w:rPr>
        <w:t xml:space="preserve">                &lt;locationId&gt;LON&lt;/locationId&gt;</w:t>
      </w:r>
    </w:p>
    <w:p w14:paraId="4EFF6A6F" w14:textId="59F16E9A" w:rsidR="00750237" w:rsidRPr="007C0859" w:rsidRDefault="00750237" w:rsidP="00EB3ABB">
      <w:pPr>
        <w:pStyle w:val="XMLStyle"/>
        <w:rPr>
          <w:color w:val="FF7401"/>
        </w:rPr>
      </w:pPr>
      <w:r w:rsidRPr="007C0859">
        <w:rPr>
          <w:color w:val="FF7401"/>
        </w:rPr>
        <w:t xml:space="preserve">            &lt;/departurePoint&gt;</w:t>
      </w:r>
    </w:p>
    <w:p w14:paraId="37A2F5EC" w14:textId="35AD4C55" w:rsidR="00750237" w:rsidRPr="007C0859" w:rsidRDefault="007C0859" w:rsidP="00EB3ABB">
      <w:pPr>
        <w:pStyle w:val="XMLStyle"/>
        <w:rPr>
          <w:color w:val="FF7401"/>
        </w:rPr>
      </w:pPr>
      <w:r w:rsidRPr="007C0859">
        <w:rPr>
          <w:noProof/>
          <w:lang w:val="en-IE" w:eastAsia="en-IE" w:bidi="ar-SA"/>
        </w:rPr>
        <mc:AlternateContent>
          <mc:Choice Requires="wps">
            <w:drawing>
              <wp:anchor distT="0" distB="0" distL="114300" distR="114300" simplePos="0" relativeHeight="251669504" behindDoc="0" locked="0" layoutInCell="1" allowOverlap="1" wp14:anchorId="47635A52" wp14:editId="48F60B3B">
                <wp:simplePos x="0" y="0"/>
                <wp:positionH relativeFrom="column">
                  <wp:posOffset>3895725</wp:posOffset>
                </wp:positionH>
                <wp:positionV relativeFrom="paragraph">
                  <wp:posOffset>2540</wp:posOffset>
                </wp:positionV>
                <wp:extent cx="2000250" cy="2857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85750"/>
                        </a:xfrm>
                        <a:prstGeom prst="rect">
                          <a:avLst/>
                        </a:prstGeom>
                        <a:noFill/>
                        <a:ln w="9525">
                          <a:noFill/>
                          <a:miter lim="800000"/>
                          <a:headEnd/>
                          <a:tailEnd/>
                        </a:ln>
                      </wps:spPr>
                      <wps:txbx>
                        <w:txbxContent>
                          <w:p w14:paraId="61C7F183" w14:textId="657BD5A5" w:rsidR="002028E2" w:rsidRPr="007C0859" w:rsidRDefault="002028E2" w:rsidP="007C0859">
                            <w:pPr>
                              <w:rPr>
                                <w:color w:val="FF7401"/>
                              </w:rPr>
                            </w:pPr>
                            <w:r w:rsidRPr="007C0859">
                              <w:rPr>
                                <w:color w:val="FF7401"/>
                              </w:rPr>
                              <w:t>Origin/Destination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35A52" id="_x0000_s1056" type="#_x0000_t202" style="position:absolute;margin-left:306.75pt;margin-top:.2pt;width:157.5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" filled="f" stroked="f">
                <v:textbox>
                  <w:txbxContent>
                    <w:p w14:paraId="61C7F183" w14:textId="657BD5A5" w:rsidR="002028E2" w:rsidRPr="007C0859" w:rsidRDefault="002028E2" w:rsidP="007C0859">
                      <w:pPr>
                        <w:rPr>
                          <w:color w:val="FF7401"/>
                        </w:rPr>
                      </w:pPr>
                      <w:r w:rsidRPr="007C0859">
                        <w:rPr>
                          <w:color w:val="FF7401"/>
                        </w:rPr>
                        <w:t>Origin/Destination</w:t>
                      </w:r>
                    </w:p>
                  </w:txbxContent>
                </v:textbox>
              </v:shape>
            </w:pict>
          </mc:Fallback>
        </mc:AlternateContent>
      </w:r>
      <w:r w:rsidR="00750237" w:rsidRPr="007C0859">
        <w:rPr>
          <w:color w:val="FF7401"/>
        </w:rPr>
        <w:t xml:space="preserve">        &lt;/departureLocalization&gt;</w:t>
      </w:r>
    </w:p>
    <w:p w14:paraId="01C13129" w14:textId="77777777" w:rsidR="00750237" w:rsidRPr="007C0859" w:rsidRDefault="00750237" w:rsidP="00EB3ABB">
      <w:pPr>
        <w:pStyle w:val="XMLStyle"/>
        <w:rPr>
          <w:color w:val="FF7401"/>
        </w:rPr>
      </w:pPr>
      <w:r w:rsidRPr="007C0859">
        <w:rPr>
          <w:color w:val="FF7401"/>
        </w:rPr>
        <w:t xml:space="preserve">        &lt;arrivalLocalization&gt;</w:t>
      </w:r>
    </w:p>
    <w:p w14:paraId="6B879DE0" w14:textId="77777777" w:rsidR="00750237" w:rsidRPr="007C0859" w:rsidRDefault="00750237" w:rsidP="00EB3ABB">
      <w:pPr>
        <w:pStyle w:val="XMLStyle"/>
        <w:rPr>
          <w:color w:val="FF7401"/>
        </w:rPr>
      </w:pPr>
      <w:r w:rsidRPr="007C0859">
        <w:rPr>
          <w:color w:val="FF7401"/>
        </w:rPr>
        <w:t xml:space="preserve">            &lt;arrivalPointDetails&gt;</w:t>
      </w:r>
    </w:p>
    <w:p w14:paraId="4CC08C1E" w14:textId="7EFBE4C1" w:rsidR="00750237" w:rsidRPr="007C0859" w:rsidRDefault="00750237" w:rsidP="00EB3ABB">
      <w:pPr>
        <w:pStyle w:val="XMLStyle"/>
        <w:rPr>
          <w:color w:val="FF7401"/>
        </w:rPr>
      </w:pPr>
      <w:r w:rsidRPr="007C0859">
        <w:rPr>
          <w:color w:val="FF7401"/>
        </w:rPr>
        <w:t xml:space="preserve">                &lt;locationId&gt;TYO&lt;/locationId&gt;</w:t>
      </w:r>
    </w:p>
    <w:p w14:paraId="11CC4154" w14:textId="77777777" w:rsidR="00750237" w:rsidRPr="007C0859" w:rsidRDefault="00750237" w:rsidP="00EB3ABB">
      <w:pPr>
        <w:pStyle w:val="XMLStyle"/>
        <w:rPr>
          <w:color w:val="FF7401"/>
        </w:rPr>
      </w:pPr>
      <w:r w:rsidRPr="007C0859">
        <w:rPr>
          <w:color w:val="FF7401"/>
        </w:rPr>
        <w:t xml:space="preserve">            &lt;/arrivalPointDetails&gt;</w:t>
      </w:r>
    </w:p>
    <w:p w14:paraId="63F2F29A" w14:textId="4683D6E9" w:rsidR="00750237" w:rsidRPr="007C0859" w:rsidRDefault="00750237" w:rsidP="00EB3ABB">
      <w:pPr>
        <w:pStyle w:val="XMLStyle"/>
        <w:rPr>
          <w:color w:val="FF7401"/>
        </w:rPr>
      </w:pPr>
      <w:r w:rsidRPr="007C0859">
        <w:rPr>
          <w:color w:val="FF7401"/>
        </w:rPr>
        <w:t xml:space="preserve">        &lt;/arrivalLocalization&gt;</w:t>
      </w:r>
    </w:p>
    <w:p w14:paraId="7A51FBE6" w14:textId="77777777" w:rsidR="00750237" w:rsidRPr="00750237" w:rsidRDefault="00750237" w:rsidP="00EB3ABB">
      <w:pPr>
        <w:pStyle w:val="XMLStyle"/>
      </w:pPr>
      <w:r w:rsidRPr="00750237">
        <w:t xml:space="preserve">        &lt;timeDetails&gt;</w:t>
      </w:r>
    </w:p>
    <w:p w14:paraId="36398D5B" w14:textId="700C8BA5" w:rsidR="00750237" w:rsidRPr="00750237" w:rsidRDefault="007C0859" w:rsidP="00EB3ABB">
      <w:pPr>
        <w:pStyle w:val="XMLStyle"/>
      </w:pPr>
      <w:r w:rsidRPr="007C0859">
        <w:rPr>
          <w:noProof/>
          <w:color w:val="009200"/>
          <w:lang w:val="en-IE" w:eastAsia="en-IE" w:bidi="ar-SA"/>
        </w:rPr>
        <mc:AlternateContent>
          <mc:Choice Requires="wps">
            <w:drawing>
              <wp:anchor distT="0" distB="0" distL="114300" distR="114300" simplePos="0" relativeHeight="251666432" behindDoc="0" locked="0" layoutInCell="1" allowOverlap="1" wp14:anchorId="56104CD1" wp14:editId="2219C208">
                <wp:simplePos x="0" y="0"/>
                <wp:positionH relativeFrom="column">
                  <wp:posOffset>2914650</wp:posOffset>
                </wp:positionH>
                <wp:positionV relativeFrom="paragraph">
                  <wp:posOffset>81280</wp:posOffset>
                </wp:positionV>
                <wp:extent cx="2000250" cy="2857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85750"/>
                        </a:xfrm>
                        <a:prstGeom prst="rect">
                          <a:avLst/>
                        </a:prstGeom>
                        <a:noFill/>
                        <a:ln w="9525">
                          <a:noFill/>
                          <a:miter lim="800000"/>
                          <a:headEnd/>
                          <a:tailEnd/>
                        </a:ln>
                      </wps:spPr>
                      <wps:txbx>
                        <w:txbxContent>
                          <w:p w14:paraId="2B51B472" w14:textId="18D11446" w:rsidR="002028E2" w:rsidRPr="007C0859" w:rsidRDefault="002028E2" w:rsidP="007C0859">
                            <w:pPr>
                              <w:rPr>
                                <w:color w:val="009200"/>
                              </w:rPr>
                            </w:pPr>
                            <w:r w:rsidRPr="007C0859">
                              <w:rPr>
                                <w:color w:val="009200"/>
                              </w:rPr>
                              <w:t>A date of travel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04CD1" id="_x0000_s1057" type="#_x0000_t202" style="position:absolute;margin-left:229.5pt;margin-top:6.4pt;width:157.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ihCwIAAPs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" filled="f" stroked="f">
                <v:textbox>
                  <w:txbxContent>
                    <w:p w14:paraId="2B51B472" w14:textId="18D11446" w:rsidR="002028E2" w:rsidRPr="007C0859" w:rsidRDefault="002028E2" w:rsidP="007C0859">
                      <w:pPr>
                        <w:rPr>
                          <w:color w:val="009200"/>
                        </w:rPr>
                      </w:pPr>
                      <w:r w:rsidRPr="007C0859">
                        <w:rPr>
                          <w:color w:val="009200"/>
                        </w:rPr>
                        <w:t>A date of travel</w:t>
                      </w:r>
                    </w:p>
                  </w:txbxContent>
                </v:textbox>
              </v:shape>
            </w:pict>
          </mc:Fallback>
        </mc:AlternateContent>
      </w:r>
      <w:r w:rsidRPr="007C0859">
        <w:rPr>
          <w:noProof/>
          <w:color w:val="009200"/>
          <w:lang w:val="en-IE" w:eastAsia="en-IE" w:bidi="ar-SA"/>
        </w:rPr>
        <mc:AlternateContent>
          <mc:Choice Requires="wps">
            <w:drawing>
              <wp:anchor distT="0" distB="0" distL="114300" distR="114300" simplePos="0" relativeHeight="251665408" behindDoc="0" locked="0" layoutInCell="1" allowOverlap="1" wp14:anchorId="041A58E7" wp14:editId="51358073">
                <wp:simplePos x="0" y="0"/>
                <wp:positionH relativeFrom="column">
                  <wp:posOffset>2724150</wp:posOffset>
                </wp:positionH>
                <wp:positionV relativeFrom="paragraph">
                  <wp:posOffset>62230</wp:posOffset>
                </wp:positionV>
                <wp:extent cx="190500" cy="285750"/>
                <wp:effectExtent l="0" t="0" r="19050" b="19050"/>
                <wp:wrapNone/>
                <wp:docPr id="13" name="Right Brace 13"/>
                <wp:cNvGraphicFramePr/>
                <a:graphic xmlns:a="http://schemas.openxmlformats.org/drawingml/2006/main">
                  <a:graphicData uri="http://schemas.microsoft.com/office/word/2010/wordprocessingShape">
                    <wps:wsp>
                      <wps:cNvSpPr/>
                      <wps:spPr>
                        <a:xfrm>
                          <a:off x="0" y="0"/>
                          <a:ext cx="190500" cy="285750"/>
                        </a:xfrm>
                        <a:prstGeom prst="rightBrace">
                          <a:avLst/>
                        </a:prstGeom>
                        <a:ln>
                          <a:solidFill>
                            <a:srgbClr val="0092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1C33B" id="Right Brace 13" o:spid="_x0000_s1026" type="#_x0000_t88" style="position:absolute;margin-left:214.5pt;margin-top:4.9pt;width:1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" adj="1200" strokecolor="#009200"/>
            </w:pict>
          </mc:Fallback>
        </mc:AlternateContent>
      </w:r>
      <w:r w:rsidR="00750237" w:rsidRPr="00750237">
        <w:t xml:space="preserve">            &lt;firstDateTimeDetail&gt;</w:t>
      </w:r>
    </w:p>
    <w:p w14:paraId="58F0BDFD" w14:textId="478C55C3" w:rsidR="00750237" w:rsidRPr="007C0859" w:rsidRDefault="00750237" w:rsidP="00EB3ABB">
      <w:pPr>
        <w:pStyle w:val="XMLStyle"/>
        <w:rPr>
          <w:color w:val="009200"/>
        </w:rPr>
      </w:pPr>
      <w:r w:rsidRPr="00750237">
        <w:t xml:space="preserve">                </w:t>
      </w:r>
      <w:r w:rsidRPr="007C0859">
        <w:rPr>
          <w:color w:val="009200"/>
        </w:rPr>
        <w:t>&lt;date&gt;030415&lt;/date&gt;</w:t>
      </w:r>
      <w:r w:rsidR="007C0859">
        <w:rPr>
          <w:color w:val="009200"/>
        </w:rPr>
        <w:t xml:space="preserve"> </w:t>
      </w:r>
    </w:p>
    <w:p w14:paraId="26B57C43" w14:textId="77777777" w:rsidR="00750237" w:rsidRPr="00750237" w:rsidRDefault="00750237" w:rsidP="00EB3ABB">
      <w:pPr>
        <w:pStyle w:val="XMLStyle"/>
      </w:pPr>
      <w:r w:rsidRPr="00750237">
        <w:t xml:space="preserve">            &lt;/firstDateTimeDetail&gt;</w:t>
      </w:r>
    </w:p>
    <w:p w14:paraId="1B6CD8A7" w14:textId="6DC379E6" w:rsidR="00750237" w:rsidRPr="00750237" w:rsidRDefault="000255D8" w:rsidP="00EB3ABB">
      <w:pPr>
        <w:pStyle w:val="XMLStyle"/>
      </w:pPr>
      <w:r w:rsidRPr="000255D8">
        <w:rPr>
          <w:noProof/>
          <w:lang w:val="en-IE" w:eastAsia="en-IE" w:bidi="ar-SA"/>
        </w:rPr>
        <mc:AlternateContent>
          <mc:Choice Requires="wps">
            <w:drawing>
              <wp:anchor distT="0" distB="0" distL="114300" distR="114300" simplePos="0" relativeHeight="251663360" behindDoc="0" locked="0" layoutInCell="1" allowOverlap="1" wp14:anchorId="7DB44776" wp14:editId="0C8DA9ED">
                <wp:simplePos x="0" y="0"/>
                <wp:positionH relativeFrom="column">
                  <wp:posOffset>4133850</wp:posOffset>
                </wp:positionH>
                <wp:positionV relativeFrom="paragraph">
                  <wp:posOffset>135256</wp:posOffset>
                </wp:positionV>
                <wp:extent cx="2000250" cy="28575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85750"/>
                        </a:xfrm>
                        <a:prstGeom prst="rect">
                          <a:avLst/>
                        </a:prstGeom>
                        <a:noFill/>
                        <a:ln w="9525">
                          <a:noFill/>
                          <a:miter lim="800000"/>
                          <a:headEnd/>
                          <a:tailEnd/>
                        </a:ln>
                      </wps:spPr>
                      <wps:txbx>
                        <w:txbxContent>
                          <w:p w14:paraId="05742865" w14:textId="55F25AE4" w:rsidR="002028E2" w:rsidRPr="000255D8" w:rsidRDefault="002028E2" w:rsidP="000255D8">
                            <w:pPr>
                              <w:rPr>
                                <w:color w:val="CE0058" w:themeColor="accent2"/>
                              </w:rPr>
                            </w:pPr>
                            <w:r w:rsidRPr="000255D8">
                              <w:rPr>
                                <w:color w:val="CE0058" w:themeColor="accent2"/>
                              </w:rPr>
                              <w:t>Range of Dates</w:t>
                            </w:r>
                            <w:r>
                              <w:rPr>
                                <w:color w:val="CE0058" w:themeColor="accent2"/>
                              </w:rPr>
                              <w:t xml:space="preserve"> (-/+ 3 days)</w:t>
                            </w:r>
                            <w:r w:rsidRPr="000255D8">
                              <w:rPr>
                                <w:color w:val="CE0058" w:themeColor="accent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44776" id="_x0000_s1058" type="#_x0000_t202" style="position:absolute;margin-left:325.5pt;margin-top:10.65pt;width:15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" filled="f" stroked="f">
                <v:textbox>
                  <w:txbxContent>
                    <w:p w14:paraId="05742865" w14:textId="55F25AE4" w:rsidR="002028E2" w:rsidRPr="000255D8" w:rsidRDefault="002028E2" w:rsidP="000255D8">
                      <w:pPr>
                        <w:rPr>
                          <w:color w:val="CE0058" w:themeColor="accent2"/>
                        </w:rPr>
                      </w:pPr>
                      <w:r w:rsidRPr="000255D8">
                        <w:rPr>
                          <w:color w:val="CE0058" w:themeColor="accent2"/>
                        </w:rPr>
                        <w:t>Range of Dates</w:t>
                      </w:r>
                      <w:r>
                        <w:rPr>
                          <w:color w:val="CE0058" w:themeColor="accent2"/>
                        </w:rPr>
                        <w:t xml:space="preserve"> (-/+ 3 days)</w:t>
                      </w:r>
                      <w:r w:rsidRPr="000255D8">
                        <w:rPr>
                          <w:color w:val="CE0058" w:themeColor="accent2"/>
                        </w:rPr>
                        <w:t xml:space="preserve"> </w:t>
                      </w:r>
                    </w:p>
                  </w:txbxContent>
                </v:textbox>
              </v:shape>
            </w:pict>
          </mc:Fallback>
        </mc:AlternateContent>
      </w:r>
      <w:r w:rsidRPr="000255D8">
        <w:rPr>
          <w:noProof/>
          <w:lang w:val="en-IE" w:eastAsia="en-IE" w:bidi="ar-SA"/>
        </w:rPr>
        <mc:AlternateContent>
          <mc:Choice Requires="wps">
            <w:drawing>
              <wp:anchor distT="0" distB="0" distL="114300" distR="114300" simplePos="0" relativeHeight="251662336" behindDoc="0" locked="0" layoutInCell="1" allowOverlap="1" wp14:anchorId="315F0BF6" wp14:editId="31BC9D06">
                <wp:simplePos x="0" y="0"/>
                <wp:positionH relativeFrom="column">
                  <wp:posOffset>3867150</wp:posOffset>
                </wp:positionH>
                <wp:positionV relativeFrom="paragraph">
                  <wp:posOffset>135255</wp:posOffset>
                </wp:positionV>
                <wp:extent cx="190500" cy="285750"/>
                <wp:effectExtent l="0" t="0" r="19050" b="19050"/>
                <wp:wrapNone/>
                <wp:docPr id="11" name="Right Brace 11"/>
                <wp:cNvGraphicFramePr/>
                <a:graphic xmlns:a="http://schemas.openxmlformats.org/drawingml/2006/main">
                  <a:graphicData uri="http://schemas.microsoft.com/office/word/2010/wordprocessingShape">
                    <wps:wsp>
                      <wps:cNvSpPr/>
                      <wps:spPr>
                        <a:xfrm>
                          <a:off x="0" y="0"/>
                          <a:ext cx="190500" cy="2857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8DC77" id="Right Brace 11" o:spid="_x0000_s1026" type="#_x0000_t88" style="position:absolute;margin-left:304.5pt;margin-top:10.65pt;width:15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" adj="1200" strokecolor="#c30052 [3045]"/>
            </w:pict>
          </mc:Fallback>
        </mc:AlternateContent>
      </w:r>
      <w:r w:rsidR="00750237" w:rsidRPr="00750237">
        <w:t xml:space="preserve">            &lt;rangeOfDate&gt;</w:t>
      </w:r>
    </w:p>
    <w:p w14:paraId="39C04EFE" w14:textId="77777777" w:rsidR="00750237" w:rsidRPr="00750237" w:rsidRDefault="00750237" w:rsidP="00EB3ABB">
      <w:pPr>
        <w:pStyle w:val="XMLStyle"/>
      </w:pPr>
      <w:r w:rsidRPr="00750237">
        <w:t xml:space="preserve">                </w:t>
      </w:r>
      <w:r w:rsidRPr="000255D8">
        <w:rPr>
          <w:color w:val="CE0058" w:themeColor="accent2"/>
        </w:rPr>
        <w:t>&lt;rangeQualifier&gt;C&lt;/rangeQualifier&gt;</w:t>
      </w:r>
    </w:p>
    <w:p w14:paraId="21A33553" w14:textId="77777777" w:rsidR="00750237" w:rsidRPr="00750237" w:rsidRDefault="00750237" w:rsidP="00EB3ABB">
      <w:pPr>
        <w:pStyle w:val="XMLStyle"/>
      </w:pPr>
      <w:r w:rsidRPr="00750237">
        <w:t xml:space="preserve">                </w:t>
      </w:r>
      <w:r w:rsidRPr="000255D8">
        <w:rPr>
          <w:color w:val="CE0058" w:themeColor="accent2"/>
        </w:rPr>
        <w:t>&lt;dayInterval&gt;3&lt;/dayInterval&gt;</w:t>
      </w:r>
    </w:p>
    <w:p w14:paraId="0D417CD5" w14:textId="77777777" w:rsidR="00750237" w:rsidRPr="00750237" w:rsidRDefault="00750237" w:rsidP="00EB3ABB">
      <w:pPr>
        <w:pStyle w:val="XMLStyle"/>
      </w:pPr>
      <w:r w:rsidRPr="00750237">
        <w:t xml:space="preserve">            &lt;/rangeOfDate&gt;</w:t>
      </w:r>
    </w:p>
    <w:p w14:paraId="245EBC64" w14:textId="6784D3F0" w:rsidR="00750237" w:rsidRPr="00750237" w:rsidRDefault="00750237" w:rsidP="00EB3ABB">
      <w:pPr>
        <w:pStyle w:val="XMLStyle"/>
      </w:pPr>
      <w:r w:rsidRPr="00750237">
        <w:t xml:space="preserve">        &lt;/timeDetails&gt;</w:t>
      </w:r>
    </w:p>
    <w:p w14:paraId="616E06F7" w14:textId="77777777" w:rsidR="00750237" w:rsidRDefault="00750237" w:rsidP="00EB3ABB">
      <w:pPr>
        <w:pStyle w:val="XMLStyle"/>
      </w:pPr>
      <w:r w:rsidRPr="00750237">
        <w:t xml:space="preserve">    &lt;/itinerary&gt;</w:t>
      </w:r>
    </w:p>
    <w:p w14:paraId="7B576478" w14:textId="09853D83" w:rsidR="00750237" w:rsidRPr="00750237" w:rsidRDefault="00EB7CC7" w:rsidP="00EB3ABB">
      <w:pPr>
        <w:pStyle w:val="XMLStyle"/>
      </w:pPr>
      <w:r>
        <w:t xml:space="preserve">    </w:t>
      </w:r>
      <w:r w:rsidR="00750237" w:rsidRPr="00750237">
        <w:t>&lt;itinerary&gt;</w:t>
      </w:r>
    </w:p>
    <w:p w14:paraId="62B65530" w14:textId="77777777" w:rsidR="00750237" w:rsidRPr="00750237" w:rsidRDefault="00750237" w:rsidP="00EB3ABB">
      <w:pPr>
        <w:pStyle w:val="XMLStyle"/>
      </w:pPr>
      <w:r w:rsidRPr="00750237">
        <w:t xml:space="preserve">        &lt;requestedSegmentRef&gt;</w:t>
      </w:r>
    </w:p>
    <w:p w14:paraId="07EF0D8C" w14:textId="3AA375FC" w:rsidR="00750237" w:rsidRPr="00750237" w:rsidRDefault="00750237" w:rsidP="00EB3ABB">
      <w:pPr>
        <w:pStyle w:val="XMLStyle"/>
      </w:pPr>
      <w:r w:rsidRPr="00750237">
        <w:t xml:space="preserve">            &lt;segRef&gt;</w:t>
      </w:r>
      <w:r w:rsidR="007C0859">
        <w:t>2</w:t>
      </w:r>
      <w:r w:rsidRPr="00750237">
        <w:t>&lt;/segRef&gt;</w:t>
      </w:r>
    </w:p>
    <w:p w14:paraId="78E7780A" w14:textId="6A8A507D" w:rsidR="00750237" w:rsidRPr="00750237" w:rsidRDefault="00750237" w:rsidP="00EB3ABB">
      <w:pPr>
        <w:pStyle w:val="XMLStyle"/>
      </w:pPr>
      <w:r w:rsidRPr="00750237">
        <w:t xml:space="preserve">        &lt;/requestedSegmentRef&gt;</w:t>
      </w:r>
    </w:p>
    <w:p w14:paraId="62F52313" w14:textId="77777777" w:rsidR="00750237" w:rsidRPr="007C0859" w:rsidRDefault="00750237" w:rsidP="00EB3ABB">
      <w:pPr>
        <w:pStyle w:val="XMLStyle"/>
        <w:rPr>
          <w:color w:val="FF7401"/>
        </w:rPr>
      </w:pPr>
      <w:r w:rsidRPr="007C0859">
        <w:rPr>
          <w:color w:val="FF7401"/>
        </w:rPr>
        <w:t xml:space="preserve">        &lt;departureLocalization&gt;</w:t>
      </w:r>
    </w:p>
    <w:p w14:paraId="714F6B16" w14:textId="77777777" w:rsidR="00750237" w:rsidRPr="007C0859" w:rsidRDefault="00750237" w:rsidP="00EB3ABB">
      <w:pPr>
        <w:pStyle w:val="XMLStyle"/>
        <w:rPr>
          <w:color w:val="FF7401"/>
        </w:rPr>
      </w:pPr>
      <w:r w:rsidRPr="007C0859">
        <w:rPr>
          <w:color w:val="FF7401"/>
        </w:rPr>
        <w:t xml:space="preserve">            &lt;departurePoint&gt;</w:t>
      </w:r>
    </w:p>
    <w:p w14:paraId="0ECC2D5F" w14:textId="1DE5C51A" w:rsidR="00750237" w:rsidRPr="007C0859" w:rsidRDefault="00750237" w:rsidP="00EB3ABB">
      <w:pPr>
        <w:pStyle w:val="XMLStyle"/>
        <w:rPr>
          <w:color w:val="FF7401"/>
        </w:rPr>
      </w:pPr>
      <w:r w:rsidRPr="007C0859">
        <w:rPr>
          <w:color w:val="FF7401"/>
        </w:rPr>
        <w:t xml:space="preserve">                &lt;locationId&gt;TYO&lt;/locationId&gt;</w:t>
      </w:r>
    </w:p>
    <w:p w14:paraId="49F54B16" w14:textId="77777777" w:rsidR="00750237" w:rsidRPr="007C0859" w:rsidRDefault="00750237" w:rsidP="00EB3ABB">
      <w:pPr>
        <w:pStyle w:val="XMLStyle"/>
        <w:rPr>
          <w:color w:val="FF7401"/>
        </w:rPr>
      </w:pPr>
      <w:r w:rsidRPr="007C0859">
        <w:rPr>
          <w:color w:val="FF7401"/>
        </w:rPr>
        <w:t xml:space="preserve">            &lt;/departurePoint&gt;</w:t>
      </w:r>
    </w:p>
    <w:p w14:paraId="624E5FF6" w14:textId="77777777" w:rsidR="00750237" w:rsidRPr="007C0859" w:rsidRDefault="00750237" w:rsidP="00EB3ABB">
      <w:pPr>
        <w:pStyle w:val="XMLStyle"/>
        <w:rPr>
          <w:color w:val="FF7401"/>
        </w:rPr>
      </w:pPr>
      <w:r w:rsidRPr="007C0859">
        <w:rPr>
          <w:color w:val="FF7401"/>
        </w:rPr>
        <w:t xml:space="preserve">        &lt;/departureLocalization&gt;</w:t>
      </w:r>
    </w:p>
    <w:p w14:paraId="73C43974" w14:textId="77777777" w:rsidR="00750237" w:rsidRPr="007C0859" w:rsidRDefault="00750237" w:rsidP="00EB3ABB">
      <w:pPr>
        <w:pStyle w:val="XMLStyle"/>
        <w:rPr>
          <w:color w:val="FF7401"/>
        </w:rPr>
      </w:pPr>
      <w:r w:rsidRPr="007C0859">
        <w:rPr>
          <w:color w:val="FF7401"/>
        </w:rPr>
        <w:t xml:space="preserve">        &lt;arrivalLocalization&gt;</w:t>
      </w:r>
    </w:p>
    <w:p w14:paraId="49DD1638" w14:textId="77777777" w:rsidR="00750237" w:rsidRPr="007C0859" w:rsidRDefault="00750237" w:rsidP="00EB3ABB">
      <w:pPr>
        <w:pStyle w:val="XMLStyle"/>
        <w:rPr>
          <w:color w:val="FF7401"/>
        </w:rPr>
      </w:pPr>
      <w:r w:rsidRPr="007C0859">
        <w:rPr>
          <w:color w:val="FF7401"/>
        </w:rPr>
        <w:t xml:space="preserve">            &lt;arrivalPointDetails&gt;</w:t>
      </w:r>
    </w:p>
    <w:p w14:paraId="41AA3E95" w14:textId="4016A26A" w:rsidR="00750237" w:rsidRPr="007C0859" w:rsidRDefault="00750237" w:rsidP="00EB3ABB">
      <w:pPr>
        <w:pStyle w:val="XMLStyle"/>
        <w:rPr>
          <w:color w:val="FF7401"/>
        </w:rPr>
      </w:pPr>
      <w:r w:rsidRPr="007C0859">
        <w:rPr>
          <w:color w:val="FF7401"/>
        </w:rPr>
        <w:t xml:space="preserve">                &lt;locationId&gt;LON&lt;/locationId&gt;</w:t>
      </w:r>
    </w:p>
    <w:p w14:paraId="3B2FA49C" w14:textId="77777777" w:rsidR="00750237" w:rsidRPr="007C0859" w:rsidRDefault="00750237" w:rsidP="00EB3ABB">
      <w:pPr>
        <w:pStyle w:val="XMLStyle"/>
        <w:rPr>
          <w:color w:val="FF7401"/>
        </w:rPr>
      </w:pPr>
      <w:r w:rsidRPr="007C0859">
        <w:rPr>
          <w:color w:val="FF7401"/>
        </w:rPr>
        <w:t xml:space="preserve">            &lt;/arrivalPointDetails&gt;</w:t>
      </w:r>
    </w:p>
    <w:p w14:paraId="2DCABD47" w14:textId="77777777" w:rsidR="00750237" w:rsidRPr="007C0859" w:rsidRDefault="00750237" w:rsidP="00EB3ABB">
      <w:pPr>
        <w:pStyle w:val="XMLStyle"/>
        <w:rPr>
          <w:color w:val="FF7401"/>
        </w:rPr>
      </w:pPr>
      <w:r w:rsidRPr="007C0859">
        <w:rPr>
          <w:color w:val="FF7401"/>
        </w:rPr>
        <w:t xml:space="preserve">        &lt;/arrivalLocalization&gt;</w:t>
      </w:r>
    </w:p>
    <w:p w14:paraId="55CC2701" w14:textId="77777777" w:rsidR="00750237" w:rsidRPr="00750237" w:rsidRDefault="00750237" w:rsidP="00EB3ABB">
      <w:pPr>
        <w:pStyle w:val="XMLStyle"/>
      </w:pPr>
      <w:r w:rsidRPr="00750237">
        <w:t xml:space="preserve">        &lt;timeDetails&gt;</w:t>
      </w:r>
    </w:p>
    <w:p w14:paraId="140145E1" w14:textId="77777777" w:rsidR="00750237" w:rsidRPr="00750237" w:rsidRDefault="00750237" w:rsidP="00EB3ABB">
      <w:pPr>
        <w:pStyle w:val="XMLStyle"/>
      </w:pPr>
      <w:r w:rsidRPr="00750237">
        <w:t xml:space="preserve">            &lt;firstDateTimeDetail&gt;</w:t>
      </w:r>
    </w:p>
    <w:p w14:paraId="0FE28D87" w14:textId="2C50C978" w:rsidR="00750237" w:rsidRPr="007C0859" w:rsidRDefault="00750237" w:rsidP="00EB3ABB">
      <w:pPr>
        <w:pStyle w:val="XMLStyle"/>
        <w:rPr>
          <w:color w:val="009200"/>
        </w:rPr>
      </w:pPr>
      <w:r w:rsidRPr="007C0859">
        <w:rPr>
          <w:color w:val="009200"/>
        </w:rPr>
        <w:t xml:space="preserve">                &lt;date&gt;</w:t>
      </w:r>
      <w:r w:rsidR="00C9702B">
        <w:rPr>
          <w:color w:val="009200"/>
        </w:rPr>
        <w:t>15</w:t>
      </w:r>
      <w:r w:rsidRPr="007C0859">
        <w:rPr>
          <w:color w:val="009200"/>
        </w:rPr>
        <w:t>0415&lt;/date&gt;</w:t>
      </w:r>
    </w:p>
    <w:p w14:paraId="015C1DC8" w14:textId="77777777" w:rsidR="00750237" w:rsidRPr="00750237" w:rsidRDefault="00750237" w:rsidP="00EB3ABB">
      <w:pPr>
        <w:pStyle w:val="XMLStyle"/>
      </w:pPr>
      <w:r w:rsidRPr="00750237">
        <w:t xml:space="preserve">            &lt;/firstDateTimeDetail&gt;</w:t>
      </w:r>
    </w:p>
    <w:p w14:paraId="45EF3BCD" w14:textId="77777777" w:rsidR="00750237" w:rsidRPr="00750237" w:rsidRDefault="00750237" w:rsidP="00EB3ABB">
      <w:pPr>
        <w:pStyle w:val="XMLStyle"/>
      </w:pPr>
      <w:r w:rsidRPr="00750237">
        <w:t xml:space="preserve">            &lt;rangeOfDate&gt;</w:t>
      </w:r>
    </w:p>
    <w:p w14:paraId="05D5FF85" w14:textId="77777777" w:rsidR="00750237" w:rsidRPr="00750237" w:rsidRDefault="00750237" w:rsidP="00EB3ABB">
      <w:pPr>
        <w:pStyle w:val="XMLStyle"/>
      </w:pPr>
      <w:r w:rsidRPr="00750237">
        <w:t xml:space="preserve">                </w:t>
      </w:r>
      <w:r w:rsidRPr="000255D8">
        <w:rPr>
          <w:color w:val="CE0058" w:themeColor="accent2"/>
        </w:rPr>
        <w:t>&lt;rangeQualifier&gt;C&lt;/rangeQualifier&gt;</w:t>
      </w:r>
    </w:p>
    <w:p w14:paraId="7DB83A4C" w14:textId="77777777" w:rsidR="00750237" w:rsidRPr="00750237" w:rsidRDefault="00750237" w:rsidP="00EB3ABB">
      <w:pPr>
        <w:pStyle w:val="XMLStyle"/>
      </w:pPr>
      <w:r w:rsidRPr="00750237">
        <w:t xml:space="preserve">                </w:t>
      </w:r>
      <w:r w:rsidRPr="000255D8">
        <w:rPr>
          <w:color w:val="CE0058" w:themeColor="accent2"/>
        </w:rPr>
        <w:t>&lt;dayInterval&gt;3&lt;/dayInterval&gt;</w:t>
      </w:r>
    </w:p>
    <w:p w14:paraId="1FA18387" w14:textId="77777777" w:rsidR="00750237" w:rsidRPr="00750237" w:rsidRDefault="00750237" w:rsidP="00EB3ABB">
      <w:pPr>
        <w:pStyle w:val="XMLStyle"/>
      </w:pPr>
      <w:r w:rsidRPr="00750237">
        <w:t xml:space="preserve">            &lt;/rangeOfDate&gt;</w:t>
      </w:r>
    </w:p>
    <w:p w14:paraId="123F8692" w14:textId="599ABC5B" w:rsidR="00750237" w:rsidRPr="00750237" w:rsidRDefault="00750237" w:rsidP="00EB3ABB">
      <w:pPr>
        <w:pStyle w:val="XMLStyle"/>
      </w:pPr>
      <w:r w:rsidRPr="00750237">
        <w:t xml:space="preserve">        &lt;/timeDetails&gt;</w:t>
      </w:r>
    </w:p>
    <w:p w14:paraId="3C0DE001" w14:textId="4E5C5DC5" w:rsidR="00750237" w:rsidRPr="00750237" w:rsidRDefault="00750237" w:rsidP="00EB3ABB">
      <w:pPr>
        <w:pStyle w:val="XMLStyle"/>
      </w:pPr>
      <w:r w:rsidRPr="00750237">
        <w:t xml:space="preserve">    &lt;/itinerary&gt;</w:t>
      </w:r>
    </w:p>
    <w:p w14:paraId="550E2C3D" w14:textId="77777777" w:rsidR="00750237" w:rsidRDefault="00750237" w:rsidP="00EB3ABB">
      <w:pPr>
        <w:pStyle w:val="XMLStyle"/>
      </w:pPr>
      <w:r w:rsidRPr="00750237">
        <w:t>&lt;/Fare_MasterPricerCalendar&gt;</w:t>
      </w:r>
    </w:p>
    <w:p w14:paraId="153E1BD2" w14:textId="77777777" w:rsidR="00E3051A" w:rsidRDefault="00E3051A" w:rsidP="00A45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7FB7CDF" w14:textId="30D484D5" w:rsidR="001A0E60" w:rsidRDefault="00117C1E" w:rsidP="00A45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object w:dxaOrig="1551" w:dyaOrig="991" w14:anchorId="1E24CF0B">
          <v:shape id="_x0000_i1026" type="#_x0000_t75" style="width:76.45pt;height:49.5pt" o:ole="">
            <v:imagedata r:id="rId23" o:title=""/>
          </v:shape>
          <o:OLEObject Type="Embed" ProgID="WordPad.Document.1" ShapeID="_x0000_i1026" DrawAspect="Icon" ObjectID="_1517037934" r:id="rId24"/>
        </w:object>
      </w:r>
    </w:p>
    <w:p w14:paraId="3CC2B8F3" w14:textId="50741227" w:rsidR="00E3051A" w:rsidRDefault="000778DA" w:rsidP="00A45052">
      <w:pPr>
        <w:rPr>
          <w:rFonts w:ascii="Courier New" w:hAnsi="Courier New" w:cs="Courier New"/>
          <w:sz w:val="20"/>
          <w:szCs w:val="20"/>
        </w:rPr>
      </w:pPr>
      <w:r w:rsidRPr="00DE542B">
        <w:rPr>
          <w:highlight w:val="yellow"/>
        </w:rPr>
        <w:t>With the range</w:t>
      </w:r>
      <w:r w:rsidR="001C34C9">
        <w:rPr>
          <w:highlight w:val="yellow"/>
        </w:rPr>
        <w:t xml:space="preserve"> of dates set to</w:t>
      </w:r>
      <w:r w:rsidRPr="00DE542B">
        <w:rPr>
          <w:highlight w:val="yellow"/>
        </w:rPr>
        <w:t xml:space="preserve"> +/- 3days, </w:t>
      </w:r>
      <w:r w:rsidR="00E3051A" w:rsidRPr="00DE542B">
        <w:rPr>
          <w:highlight w:val="yellow"/>
        </w:rPr>
        <w:t xml:space="preserve">MPC returns </w:t>
      </w:r>
      <w:r w:rsidRPr="00DE542B">
        <w:rPr>
          <w:highlight w:val="yellow"/>
        </w:rPr>
        <w:t>49 recommendations</w:t>
      </w:r>
      <w:r w:rsidR="00BF00EF">
        <w:rPr>
          <w:highlight w:val="yellow"/>
        </w:rPr>
        <w:t>, one</w:t>
      </w:r>
      <w:r w:rsidRPr="00DE542B">
        <w:rPr>
          <w:highlight w:val="yellow"/>
        </w:rPr>
        <w:t xml:space="preserve"> for each </w:t>
      </w:r>
      <w:r w:rsidR="001C34C9">
        <w:rPr>
          <w:highlight w:val="yellow"/>
        </w:rPr>
        <w:t xml:space="preserve">combination </w:t>
      </w:r>
      <w:r w:rsidRPr="00DE542B">
        <w:rPr>
          <w:highlight w:val="yellow"/>
        </w:rPr>
        <w:t>of outbound and inbound date</w:t>
      </w:r>
      <w:r w:rsidR="00040003">
        <w:rPr>
          <w:highlight w:val="yellow"/>
        </w:rPr>
        <w:t>s</w:t>
      </w:r>
      <w:r w:rsidRPr="00DE542B">
        <w:rPr>
          <w:highlight w:val="yellow"/>
        </w:rPr>
        <w:t>.</w:t>
      </w:r>
      <w:r>
        <w:t xml:space="preserve"> </w:t>
      </w:r>
    </w:p>
    <w:p w14:paraId="4E21F635" w14:textId="30349F90" w:rsidR="00E3051A" w:rsidRDefault="00E3051A" w:rsidP="00A45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3051A">
        <w:rPr>
          <w:rFonts w:ascii="Courier New" w:hAnsi="Courier New" w:cs="Courier New"/>
          <w:noProof/>
          <w:sz w:val="20"/>
          <w:szCs w:val="20"/>
          <w:lang w:val="en-IE" w:eastAsia="en-IE" w:bidi="ar-SA"/>
        </w:rPr>
        <w:drawing>
          <wp:inline distT="0" distB="0" distL="0" distR="0" wp14:anchorId="6DDA254F" wp14:editId="2BE0C44D">
            <wp:extent cx="5731510" cy="2563871"/>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563871"/>
                    </a:xfrm>
                    <a:prstGeom prst="rect">
                      <a:avLst/>
                    </a:prstGeom>
                  </pic:spPr>
                </pic:pic>
              </a:graphicData>
            </a:graphic>
          </wp:inline>
        </w:drawing>
      </w:r>
    </w:p>
    <w:p w14:paraId="4B1FB302" w14:textId="77777777" w:rsidR="00421734" w:rsidRDefault="00421734" w:rsidP="00A45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C1E4159" w14:textId="03E4CD98" w:rsidR="00796F8B" w:rsidRDefault="000B0632" w:rsidP="00A45052">
      <w:r>
        <w:t>On this example, t</w:t>
      </w:r>
      <w:r w:rsidR="00421734" w:rsidRPr="005422A6">
        <w:t>he cheapest recommendation</w:t>
      </w:r>
      <w:r w:rsidR="00984D38">
        <w:t>s</w:t>
      </w:r>
      <w:r w:rsidR="00421734" w:rsidRPr="005422A6">
        <w:t xml:space="preserve"> retu</w:t>
      </w:r>
      <w:r w:rsidR="00040003">
        <w:t>r</w:t>
      </w:r>
      <w:r w:rsidR="00421734" w:rsidRPr="005422A6">
        <w:t xml:space="preserve">ned </w:t>
      </w:r>
      <w:r w:rsidR="00984D38">
        <w:t xml:space="preserve">by </w:t>
      </w:r>
      <w:r w:rsidR="00796F8B">
        <w:t>MPC</w:t>
      </w:r>
      <w:r w:rsidR="00421734" w:rsidRPr="005422A6">
        <w:t xml:space="preserve"> </w:t>
      </w:r>
      <w:r w:rsidR="00984D38">
        <w:t xml:space="preserve">were priced at </w:t>
      </w:r>
      <w:r w:rsidR="00421734" w:rsidRPr="005422A6">
        <w:t xml:space="preserve">2048.46 EUR </w:t>
      </w:r>
      <w:r>
        <w:t>and are</w:t>
      </w:r>
      <w:r w:rsidR="000D3FC9">
        <w:t xml:space="preserve"> </w:t>
      </w:r>
      <w:r w:rsidR="00421734" w:rsidRPr="005422A6">
        <w:t xml:space="preserve">highlighted </w:t>
      </w:r>
      <w:r w:rsidR="00984D38">
        <w:t xml:space="preserve">on the matrix above </w:t>
      </w:r>
      <w:r w:rsidR="00421734" w:rsidRPr="005422A6">
        <w:t>in light green</w:t>
      </w:r>
      <w:r w:rsidR="006E42E1">
        <w:t>.</w:t>
      </w:r>
      <w:r w:rsidR="00421734" w:rsidRPr="005422A6">
        <w:t xml:space="preserve"> </w:t>
      </w:r>
    </w:p>
    <w:p w14:paraId="20618E78" w14:textId="264D5A8C" w:rsidR="00796F8B" w:rsidRDefault="00796F8B" w:rsidP="00D107D4">
      <w:pPr>
        <w:pStyle w:val="ListParagraph"/>
        <w:numPr>
          <w:ilvl w:val="1"/>
          <w:numId w:val="9"/>
        </w:numPr>
        <w:spacing w:line="240" w:lineRule="auto"/>
      </w:pPr>
      <w:r w:rsidRPr="005422A6">
        <w:t>The</w:t>
      </w:r>
      <w:r w:rsidR="00421734" w:rsidRPr="005422A6">
        <w:t xml:space="preserve"> outbound flight on 05-04-15 </w:t>
      </w:r>
      <w:r w:rsidR="00984D38">
        <w:t xml:space="preserve">with </w:t>
      </w:r>
      <w:r w:rsidR="00421734" w:rsidRPr="005422A6">
        <w:t>the retu</w:t>
      </w:r>
      <w:r w:rsidR="00984D38">
        <w:t>r</w:t>
      </w:r>
      <w:r w:rsidR="00421734" w:rsidRPr="005422A6">
        <w:t>n flight</w:t>
      </w:r>
      <w:r w:rsidR="000D3FC9">
        <w:t xml:space="preserve"> on</w:t>
      </w:r>
      <w:r w:rsidR="00421734" w:rsidRPr="005422A6">
        <w:t xml:space="preserve"> 13-04-</w:t>
      </w:r>
      <w:r w:rsidRPr="005422A6">
        <w:t xml:space="preserve">15 </w:t>
      </w:r>
    </w:p>
    <w:p w14:paraId="57748316" w14:textId="4DD86C90" w:rsidR="00421734" w:rsidRPr="005422A6" w:rsidRDefault="00796F8B" w:rsidP="00D107D4">
      <w:pPr>
        <w:pStyle w:val="ListParagraph"/>
        <w:numPr>
          <w:ilvl w:val="1"/>
          <w:numId w:val="9"/>
        </w:numPr>
        <w:spacing w:line="240" w:lineRule="auto"/>
      </w:pPr>
      <w:r w:rsidRPr="005422A6">
        <w:t>The</w:t>
      </w:r>
      <w:r w:rsidR="00421734" w:rsidRPr="005422A6">
        <w:t xml:space="preserve"> outbound flight on 05-04-15 </w:t>
      </w:r>
      <w:r w:rsidR="00984D38">
        <w:t xml:space="preserve">with </w:t>
      </w:r>
      <w:r w:rsidR="00421734" w:rsidRPr="005422A6">
        <w:t>the retu</w:t>
      </w:r>
      <w:r w:rsidR="00984D38">
        <w:t>r</w:t>
      </w:r>
      <w:r w:rsidR="00421734" w:rsidRPr="005422A6">
        <w:t xml:space="preserve">n flight </w:t>
      </w:r>
      <w:r w:rsidR="000D3FC9">
        <w:t xml:space="preserve">on </w:t>
      </w:r>
      <w:r w:rsidR="00421734" w:rsidRPr="005422A6">
        <w:t>18-04-15</w:t>
      </w:r>
    </w:p>
    <w:p w14:paraId="1A13B776" w14:textId="3DC2125C" w:rsidR="00596CDD" w:rsidRDefault="00C63A1D" w:rsidP="00A45052">
      <w:r>
        <w:t xml:space="preserve">After a recommendation of </w:t>
      </w:r>
      <w:r w:rsidR="002E06E2">
        <w:t>MPC</w:t>
      </w:r>
      <w:r w:rsidRPr="00C63A1D">
        <w:t xml:space="preserve"> </w:t>
      </w:r>
      <w:r>
        <w:t xml:space="preserve">is selected, </w:t>
      </w:r>
      <w:r w:rsidRPr="00C63A1D">
        <w:t xml:space="preserve">a </w:t>
      </w:r>
      <w:r w:rsidR="002E06E2">
        <w:t>MPTB</w:t>
      </w:r>
      <w:r w:rsidRPr="00C63A1D">
        <w:t xml:space="preserve"> request </w:t>
      </w:r>
      <w:r>
        <w:t xml:space="preserve">should be sent as a </w:t>
      </w:r>
      <w:r w:rsidR="00B24339">
        <w:t>follow</w:t>
      </w:r>
      <w:r w:rsidR="00984D38">
        <w:t>-</w:t>
      </w:r>
      <w:r>
        <w:t>up transaction to</w:t>
      </w:r>
      <w:r w:rsidRPr="00C63A1D">
        <w:t xml:space="preserve"> get </w:t>
      </w:r>
      <w:r w:rsidR="00A935E3">
        <w:t xml:space="preserve">a list of </w:t>
      </w:r>
      <w:r w:rsidR="00B24339">
        <w:t>lowest</w:t>
      </w:r>
      <w:r w:rsidR="00A935E3">
        <w:t xml:space="preserve"> available</w:t>
      </w:r>
      <w:r w:rsidR="00B24339">
        <w:t xml:space="preserve"> </w:t>
      </w:r>
      <w:r w:rsidR="00A50666">
        <w:t>recommendations</w:t>
      </w:r>
      <w:r w:rsidRPr="00C63A1D">
        <w:t xml:space="preserve"> </w:t>
      </w:r>
      <w:r w:rsidR="00A50666">
        <w:t xml:space="preserve">(up to 250) </w:t>
      </w:r>
      <w:r w:rsidRPr="00C63A1D">
        <w:t xml:space="preserve">for </w:t>
      </w:r>
      <w:r w:rsidR="00B24339">
        <w:t xml:space="preserve">the </w:t>
      </w:r>
      <w:r w:rsidR="00A50666">
        <w:t xml:space="preserve">selected travel </w:t>
      </w:r>
      <w:r w:rsidR="000D3FC9">
        <w:t>date</w:t>
      </w:r>
      <w:r w:rsidR="00A50666">
        <w:t>s</w:t>
      </w:r>
      <w:r w:rsidR="00A935E3">
        <w:t xml:space="preserve"> to be presented to the end user</w:t>
      </w:r>
      <w:r w:rsidR="002F43B7">
        <w:t>.</w:t>
      </w:r>
    </w:p>
    <w:p w14:paraId="0CA189ED" w14:textId="56B8D173" w:rsidR="00E3051A" w:rsidRDefault="00E3051A" w:rsidP="00A45052">
      <w:r>
        <w:t xml:space="preserve">The recommendation of MPC highlighted in blue </w:t>
      </w:r>
      <w:r w:rsidR="000B0632">
        <w:t xml:space="preserve">on the matrix above, </w:t>
      </w:r>
      <w:r w:rsidR="000D3FC9">
        <w:t xml:space="preserve">was </w:t>
      </w:r>
      <w:r>
        <w:t xml:space="preserve">selected </w:t>
      </w:r>
      <w:r w:rsidR="000B0632">
        <w:t xml:space="preserve">for </w:t>
      </w:r>
      <w:r w:rsidR="00C03763">
        <w:t>the follow</w:t>
      </w:r>
      <w:r w:rsidR="000D3FC9">
        <w:t>-</w:t>
      </w:r>
      <w:r w:rsidR="00C03763">
        <w:t>up</w:t>
      </w:r>
      <w:r>
        <w:t xml:space="preserve"> MPTB </w:t>
      </w:r>
      <w:r w:rsidR="00A50666">
        <w:t xml:space="preserve">request </w:t>
      </w:r>
      <w:r w:rsidR="000B0632">
        <w:t>shown on the next chapter.</w:t>
      </w:r>
      <w:r w:rsidRPr="00E3051A">
        <w:rPr>
          <w:noProof/>
          <w:lang w:val="en-IE" w:eastAsia="en-IE" w:bidi="ar-SA"/>
        </w:rPr>
        <w:drawing>
          <wp:inline distT="0" distB="0" distL="0" distR="0" wp14:anchorId="7F3F9282" wp14:editId="68D77EA2">
            <wp:extent cx="5731510" cy="724399"/>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724399"/>
                    </a:xfrm>
                    <a:prstGeom prst="rect">
                      <a:avLst/>
                    </a:prstGeom>
                  </pic:spPr>
                </pic:pic>
              </a:graphicData>
            </a:graphic>
          </wp:inline>
        </w:drawing>
      </w:r>
    </w:p>
    <w:p w14:paraId="6FDE8371" w14:textId="5D3A8E13" w:rsidR="00810B30" w:rsidRDefault="004C7299" w:rsidP="00810B30">
      <w:pPr>
        <w:pStyle w:val="Heading2"/>
      </w:pPr>
      <w:bookmarkStart w:id="38" w:name="_Toc439171923"/>
      <w:r>
        <w:t>Master Pricer Travelboard Search</w:t>
      </w:r>
      <w:bookmarkEnd w:id="38"/>
      <w:r>
        <w:t xml:space="preserve">  </w:t>
      </w:r>
    </w:p>
    <w:p w14:paraId="09381D7F" w14:textId="08A20065" w:rsidR="00810B30" w:rsidRDefault="00810B30" w:rsidP="00A45052">
      <w:r w:rsidRPr="00810B30">
        <w:t xml:space="preserve">A </w:t>
      </w:r>
      <w:r>
        <w:t>MPTB</w:t>
      </w:r>
      <w:r w:rsidRPr="00810B30">
        <w:t xml:space="preserve"> </w:t>
      </w:r>
      <w:r>
        <w:t>search</w:t>
      </w:r>
      <w:r w:rsidRPr="00810B30">
        <w:t xml:space="preserve"> is composed of the following mandatory elements:</w:t>
      </w:r>
    </w:p>
    <w:p w14:paraId="78E22CD5" w14:textId="0F494328" w:rsidR="00810B30" w:rsidRPr="00EB7CC7" w:rsidRDefault="00810B30" w:rsidP="00D107D4">
      <w:pPr>
        <w:pStyle w:val="ListParagraph"/>
        <w:numPr>
          <w:ilvl w:val="0"/>
          <w:numId w:val="11"/>
        </w:numPr>
        <w:ind w:left="714" w:hanging="357"/>
      </w:pPr>
      <w:r w:rsidRPr="00EB7CC7">
        <w:rPr>
          <w:b/>
          <w:bCs/>
        </w:rPr>
        <w:t>A date of travel</w:t>
      </w:r>
      <w:r w:rsidRPr="001A0E60">
        <w:t xml:space="preserve"> - </w:t>
      </w:r>
      <w:r w:rsidRPr="00EB7CC7">
        <w:t xml:space="preserve">A date of travel must be specified for a </w:t>
      </w:r>
      <w:r>
        <w:t>MPTB</w:t>
      </w:r>
      <w:r w:rsidRPr="00EB7CC7">
        <w:t xml:space="preserve"> query</w:t>
      </w:r>
    </w:p>
    <w:p w14:paraId="17DEEB41" w14:textId="43F7B608" w:rsidR="00810B30" w:rsidRPr="00EB7CC7" w:rsidRDefault="00810B30" w:rsidP="00D107D4">
      <w:pPr>
        <w:pStyle w:val="ListParagraph"/>
        <w:numPr>
          <w:ilvl w:val="0"/>
          <w:numId w:val="11"/>
        </w:numPr>
        <w:ind w:left="714" w:hanging="357"/>
      </w:pPr>
      <w:r w:rsidRPr="00EB7CC7">
        <w:rPr>
          <w:b/>
          <w:bCs/>
        </w:rPr>
        <w:t>Origin/Destination</w:t>
      </w:r>
      <w:r w:rsidRPr="00EB7CC7">
        <w:t xml:space="preserve"> - At least one origin and one dest</w:t>
      </w:r>
      <w:r>
        <w:t>ination must be specified for a MPTB</w:t>
      </w:r>
      <w:r w:rsidRPr="00EB7CC7">
        <w:t xml:space="preserve"> query</w:t>
      </w:r>
    </w:p>
    <w:p w14:paraId="48D0448A" w14:textId="74E2D5DD" w:rsidR="00810B30" w:rsidRDefault="00810B30" w:rsidP="00D107D4">
      <w:pPr>
        <w:pStyle w:val="ListParagraph"/>
        <w:numPr>
          <w:ilvl w:val="0"/>
          <w:numId w:val="11"/>
        </w:numPr>
        <w:ind w:left="714" w:hanging="357"/>
        <w:rPr>
          <w:rFonts w:eastAsia="Times New Roman" w:cs="Times New Roman"/>
          <w:lang w:val="en-US" w:bidi="th-TH"/>
        </w:rPr>
      </w:pPr>
      <w:r>
        <w:rPr>
          <w:rFonts w:eastAsia="Times New Roman" w:cs="Times New Roman"/>
          <w:b/>
          <w:bCs/>
          <w:lang w:val="en-US" w:bidi="th-TH"/>
        </w:rPr>
        <w:t xml:space="preserve">Passenger Information </w:t>
      </w:r>
      <w:r>
        <w:rPr>
          <w:rFonts w:eastAsia="Times New Roman" w:cs="Times New Roman"/>
          <w:lang w:val="en-US" w:bidi="th-TH"/>
        </w:rPr>
        <w:t xml:space="preserve">- the number of </w:t>
      </w:r>
      <w:r w:rsidR="001F72ED">
        <w:rPr>
          <w:rFonts w:eastAsia="Times New Roman" w:cs="Times New Roman"/>
          <w:lang w:val="en-US" w:bidi="th-TH"/>
        </w:rPr>
        <w:t>s</w:t>
      </w:r>
      <w:r w:rsidRPr="00810B30">
        <w:rPr>
          <w:rFonts w:eastAsia="Times New Roman" w:cs="Times New Roman"/>
          <w:lang w:val="en-US" w:bidi="th-TH"/>
        </w:rPr>
        <w:t xml:space="preserve">eats and </w:t>
      </w:r>
      <w:r w:rsidR="001F72ED">
        <w:rPr>
          <w:rFonts w:eastAsia="Times New Roman" w:cs="Times New Roman"/>
          <w:lang w:val="en-US" w:bidi="th-TH"/>
        </w:rPr>
        <w:t xml:space="preserve">the </w:t>
      </w:r>
      <w:r w:rsidRPr="00810B30">
        <w:rPr>
          <w:rFonts w:eastAsia="Times New Roman" w:cs="Times New Roman"/>
          <w:lang w:val="en-US" w:bidi="th-TH"/>
        </w:rPr>
        <w:t>associated passenger type</w:t>
      </w:r>
      <w:r>
        <w:rPr>
          <w:rFonts w:eastAsia="Times New Roman" w:cs="Times New Roman"/>
          <w:lang w:val="en-US" w:bidi="th-TH"/>
        </w:rPr>
        <w:t xml:space="preserve"> codes for </w:t>
      </w:r>
      <w:r w:rsidR="000D3FC9">
        <w:rPr>
          <w:rFonts w:eastAsia="Times New Roman" w:cs="Times New Roman"/>
          <w:lang w:val="en-US" w:bidi="th-TH"/>
        </w:rPr>
        <w:t xml:space="preserve">the </w:t>
      </w:r>
      <w:r>
        <w:rPr>
          <w:rFonts w:eastAsia="Times New Roman" w:cs="Times New Roman"/>
          <w:lang w:val="en-US" w:bidi="th-TH"/>
        </w:rPr>
        <w:t>travelling passenger</w:t>
      </w:r>
      <w:r w:rsidR="001F72ED">
        <w:rPr>
          <w:rFonts w:eastAsia="Times New Roman" w:cs="Times New Roman"/>
          <w:lang w:val="en-US" w:bidi="th-TH"/>
        </w:rPr>
        <w:t>(s) are required</w:t>
      </w:r>
      <w:r w:rsidRPr="00EB7CC7">
        <w:rPr>
          <w:rFonts w:eastAsia="Times New Roman" w:cs="Times New Roman"/>
          <w:lang w:val="en-US" w:bidi="th-TH"/>
        </w:rPr>
        <w:t xml:space="preserve">. This number may not always be equal to the </w:t>
      </w:r>
      <w:r w:rsidRPr="00EB7CC7">
        <w:rPr>
          <w:rFonts w:eastAsia="Times New Roman" w:cs="Times New Roman"/>
          <w:lang w:val="en-US" w:bidi="th-TH"/>
        </w:rPr>
        <w:lastRenderedPageBreak/>
        <w:t xml:space="preserve">total number of passengers traveling. e.g., </w:t>
      </w:r>
      <w:r>
        <w:rPr>
          <w:rFonts w:eastAsia="Times New Roman" w:cs="Times New Roman"/>
          <w:lang w:val="en-US" w:bidi="th-TH"/>
        </w:rPr>
        <w:t>2</w:t>
      </w:r>
      <w:r w:rsidRPr="00EB7CC7">
        <w:rPr>
          <w:rFonts w:eastAsia="Times New Roman" w:cs="Times New Roman"/>
          <w:lang w:val="en-US" w:bidi="th-TH"/>
        </w:rPr>
        <w:t xml:space="preserve"> Adults</w:t>
      </w:r>
      <w:r>
        <w:rPr>
          <w:rFonts w:eastAsia="Times New Roman" w:cs="Times New Roman"/>
          <w:lang w:val="en-US" w:bidi="th-TH"/>
        </w:rPr>
        <w:t>, 1 Child</w:t>
      </w:r>
      <w:r w:rsidRPr="00EB7CC7">
        <w:rPr>
          <w:rFonts w:eastAsia="Times New Roman" w:cs="Times New Roman"/>
          <w:lang w:val="en-US" w:bidi="th-TH"/>
        </w:rPr>
        <w:t xml:space="preserve"> and 1 Infant - as an infant does not occupy a seat, this request requires only 3 seats for 4 traveling pa</w:t>
      </w:r>
      <w:r>
        <w:rPr>
          <w:rFonts w:eastAsia="Times New Roman" w:cs="Times New Roman"/>
          <w:lang w:val="en-US" w:bidi="th-TH"/>
        </w:rPr>
        <w:t>ssengers</w:t>
      </w:r>
    </w:p>
    <w:p w14:paraId="63E1262F" w14:textId="2D624937" w:rsidR="00810B30" w:rsidRPr="00F670B4" w:rsidRDefault="00810B30" w:rsidP="00D107D4">
      <w:pPr>
        <w:pStyle w:val="ListParagraph"/>
        <w:numPr>
          <w:ilvl w:val="0"/>
          <w:numId w:val="11"/>
        </w:numPr>
        <w:rPr>
          <w:rStyle w:val="tag"/>
          <w:b/>
          <w:bCs/>
        </w:rPr>
      </w:pPr>
      <w:r w:rsidRPr="00810B30">
        <w:rPr>
          <w:b/>
          <w:bCs/>
        </w:rPr>
        <w:t>Number of Recommendations to be returned</w:t>
      </w:r>
    </w:p>
    <w:p w14:paraId="409444A0" w14:textId="61794600" w:rsidR="00613676" w:rsidRDefault="00613676" w:rsidP="00EB3ABB">
      <w:pPr>
        <w:pStyle w:val="XMLStyle"/>
        <w:rPr>
          <w:rStyle w:val="tag"/>
        </w:rPr>
      </w:pPr>
      <w:r>
        <w:rPr>
          <w:rStyle w:val="tag"/>
        </w:rPr>
        <w:t>&lt;Fare_MasterPricerTravelBoardSearch&gt;</w:t>
      </w:r>
    </w:p>
    <w:p w14:paraId="585AA39B" w14:textId="77777777" w:rsidR="00E3051A" w:rsidRPr="00750237" w:rsidRDefault="00E3051A" w:rsidP="00EB3ABB">
      <w:pPr>
        <w:pStyle w:val="XMLStyle"/>
      </w:pPr>
      <w:r w:rsidRPr="00750237">
        <w:t xml:space="preserve">    &lt;numberOfUnit&gt;</w:t>
      </w:r>
    </w:p>
    <w:p w14:paraId="2843478E" w14:textId="77777777" w:rsidR="00E3051A" w:rsidRPr="00750237" w:rsidRDefault="00E3051A" w:rsidP="00EB3ABB">
      <w:pPr>
        <w:pStyle w:val="XMLStyle"/>
      </w:pPr>
      <w:r>
        <w:rPr>
          <w:noProof/>
          <w:lang w:val="en-IE" w:eastAsia="en-IE" w:bidi="ar-SA"/>
        </w:rPr>
        <mc:AlternateContent>
          <mc:Choice Requires="wps">
            <w:drawing>
              <wp:anchor distT="0" distB="0" distL="114300" distR="114300" simplePos="0" relativeHeight="251689984" behindDoc="0" locked="0" layoutInCell="1" allowOverlap="1" wp14:anchorId="389CADC4" wp14:editId="2E2203B0">
                <wp:simplePos x="0" y="0"/>
                <wp:positionH relativeFrom="column">
                  <wp:posOffset>3581400</wp:posOffset>
                </wp:positionH>
                <wp:positionV relativeFrom="paragraph">
                  <wp:posOffset>125095</wp:posOffset>
                </wp:positionV>
                <wp:extent cx="190500" cy="285750"/>
                <wp:effectExtent l="0" t="0" r="19050" b="19050"/>
                <wp:wrapNone/>
                <wp:docPr id="30" name="Right Brace 30"/>
                <wp:cNvGraphicFramePr/>
                <a:graphic xmlns:a="http://schemas.openxmlformats.org/drawingml/2006/main">
                  <a:graphicData uri="http://schemas.microsoft.com/office/word/2010/wordprocessingShape">
                    <wps:wsp>
                      <wps:cNvSpPr/>
                      <wps:spPr>
                        <a:xfrm>
                          <a:off x="0" y="0"/>
                          <a:ext cx="190500" cy="2857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3B1ADC" id="Right Brace 30" o:spid="_x0000_s1026" type="#_x0000_t88" style="position:absolute;margin-left:282pt;margin-top:9.85pt;width:15pt;height:2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" adj="1200" strokecolor="#0058ae [3044]"/>
            </w:pict>
          </mc:Fallback>
        </mc:AlternateContent>
      </w:r>
      <w:r w:rsidRPr="00750237">
        <w:t xml:space="preserve">        &lt;unitNumberDetail&gt;</w:t>
      </w:r>
    </w:p>
    <w:p w14:paraId="381CC8AF" w14:textId="77777777" w:rsidR="00E3051A" w:rsidRPr="00750237" w:rsidRDefault="00E3051A" w:rsidP="00EB3ABB">
      <w:pPr>
        <w:pStyle w:val="XMLStyle"/>
      </w:pPr>
      <w:r w:rsidRPr="009951D7">
        <w:rPr>
          <w:noProof/>
          <w:lang w:val="en-IE" w:eastAsia="en-IE" w:bidi="ar-SA"/>
        </w:rPr>
        <mc:AlternateContent>
          <mc:Choice Requires="wps">
            <w:drawing>
              <wp:anchor distT="0" distB="0" distL="114300" distR="114300" simplePos="0" relativeHeight="251691008" behindDoc="0" locked="0" layoutInCell="1" allowOverlap="1" wp14:anchorId="70F6B1E3" wp14:editId="69F453EC">
                <wp:simplePos x="0" y="0"/>
                <wp:positionH relativeFrom="column">
                  <wp:posOffset>3819525</wp:posOffset>
                </wp:positionH>
                <wp:positionV relativeFrom="paragraph">
                  <wp:posOffset>0</wp:posOffset>
                </wp:positionV>
                <wp:extent cx="1857375" cy="28575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85750"/>
                        </a:xfrm>
                        <a:prstGeom prst="rect">
                          <a:avLst/>
                        </a:prstGeom>
                        <a:noFill/>
                        <a:ln w="9525">
                          <a:noFill/>
                          <a:miter lim="800000"/>
                          <a:headEnd/>
                          <a:tailEnd/>
                        </a:ln>
                      </wps:spPr>
                      <wps:txbx>
                        <w:txbxContent>
                          <w:p w14:paraId="209D629E" w14:textId="77777777" w:rsidR="002028E2" w:rsidRPr="009951D7" w:rsidRDefault="002028E2" w:rsidP="00E3051A">
                            <w:r w:rsidRPr="009951D7">
                              <w:t>Number of Passenger Seats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6B1E3" id="_x0000_s1059" type="#_x0000_t202" style="position:absolute;margin-left:300.75pt;margin-top:0;width:146.25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" filled="f" stroked="f">
                <v:textbox>
                  <w:txbxContent>
                    <w:p w14:paraId="209D629E" w14:textId="77777777" w:rsidR="002028E2" w:rsidRPr="009951D7" w:rsidRDefault="002028E2" w:rsidP="00E3051A">
                      <w:r w:rsidRPr="009951D7">
                        <w:t>Number of Passenger Seats</w:t>
                      </w:r>
                    </w:p>
                  </w:txbxContent>
                </v:textbox>
              </v:shape>
            </w:pict>
          </mc:Fallback>
        </mc:AlternateContent>
      </w:r>
      <w:r w:rsidRPr="00750237">
        <w:t xml:space="preserve">            </w:t>
      </w:r>
      <w:r w:rsidRPr="009951D7">
        <w:rPr>
          <w:color w:val="0000FF"/>
        </w:rPr>
        <w:t>&lt;numberOfUnits&gt;3&lt;/numberOfUnits&gt;</w:t>
      </w:r>
      <w:r>
        <w:rPr>
          <w:color w:val="0000FF"/>
        </w:rPr>
        <w:t xml:space="preserve">  </w:t>
      </w:r>
    </w:p>
    <w:p w14:paraId="434BC0F5" w14:textId="77777777" w:rsidR="00E3051A" w:rsidRPr="00750237" w:rsidRDefault="00E3051A" w:rsidP="00EB3ABB">
      <w:pPr>
        <w:pStyle w:val="XMLStyle"/>
      </w:pPr>
      <w:r w:rsidRPr="00750237">
        <w:t xml:space="preserve">            </w:t>
      </w:r>
      <w:r w:rsidRPr="009951D7">
        <w:rPr>
          <w:color w:val="0000FF"/>
        </w:rPr>
        <w:t>&lt;typeOfUnit&gt;PX&lt;/typeOfUnit&gt;</w:t>
      </w:r>
    </w:p>
    <w:p w14:paraId="4C36599C" w14:textId="77777777" w:rsidR="00E3051A" w:rsidRDefault="00E3051A" w:rsidP="00EB3ABB">
      <w:pPr>
        <w:pStyle w:val="XMLStyle"/>
      </w:pPr>
      <w:r w:rsidRPr="00750237">
        <w:t xml:space="preserve">        &lt;/unitNumberDetail&gt;</w:t>
      </w:r>
    </w:p>
    <w:p w14:paraId="0D39F785" w14:textId="77777777" w:rsidR="00E3051A" w:rsidRDefault="00E3051A" w:rsidP="00EB3ABB">
      <w:pPr>
        <w:pStyle w:val="XMLStyle"/>
        <w:rPr>
          <w:rStyle w:val="pln"/>
        </w:rPr>
      </w:pPr>
      <w:r w:rsidRPr="00613676">
        <w:rPr>
          <w:rStyle w:val="pln"/>
          <w:noProof/>
          <w:lang w:val="en-IE" w:eastAsia="en-IE" w:bidi="ar-SA"/>
        </w:rPr>
        <mc:AlternateContent>
          <mc:Choice Requires="wps">
            <w:drawing>
              <wp:anchor distT="0" distB="0" distL="114300" distR="114300" simplePos="0" relativeHeight="251703296" behindDoc="0" locked="0" layoutInCell="1" allowOverlap="1" wp14:anchorId="4F11652B" wp14:editId="5D446E88">
                <wp:simplePos x="0" y="0"/>
                <wp:positionH relativeFrom="column">
                  <wp:posOffset>3929380</wp:posOffset>
                </wp:positionH>
                <wp:positionV relativeFrom="paragraph">
                  <wp:posOffset>48260</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7E91024F" w14:textId="77777777" w:rsidR="002028E2" w:rsidRDefault="002028E2" w:rsidP="00E3051A">
                            <w:r w:rsidRPr="00BE56CA">
                              <w:rPr>
                                <w:b/>
                                <w:bCs/>
                                <w:color w:val="0000FF"/>
                              </w:rPr>
                              <w:t xml:space="preserve">RC </w:t>
                            </w:r>
                            <w:r>
                              <w:t xml:space="preserve">= number of recommendations. </w:t>
                            </w:r>
                          </w:p>
                          <w:p w14:paraId="1C12830B" w14:textId="77777777" w:rsidR="002028E2" w:rsidRDefault="002028E2" w:rsidP="00E3051A">
                            <w:r>
                              <w:t xml:space="preserve">The maximum number of recommendations in MPTB is </w:t>
                            </w:r>
                            <w:r w:rsidRPr="00613676">
                              <w:rPr>
                                <w:b/>
                                <w:bCs/>
                                <w:color w:val="0000FF"/>
                              </w:rPr>
                              <w:t>250</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11652B" id="_x0000_s1060" type="#_x0000_t202" style="position:absolute;margin-left:309.4pt;margin-top:3.8pt;width:186.95pt;height:110.55pt;z-index:2517032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" stroked="f">
                <v:textbox style="mso-fit-shape-to-text:t">
                  <w:txbxContent>
                    <w:p w14:paraId="7E91024F" w14:textId="77777777" w:rsidR="002028E2" w:rsidRDefault="002028E2" w:rsidP="00E3051A">
                      <w:r w:rsidRPr="00BE56CA">
                        <w:rPr>
                          <w:b/>
                          <w:bCs/>
                          <w:color w:val="0000FF"/>
                        </w:rPr>
                        <w:t xml:space="preserve">RC </w:t>
                      </w:r>
                      <w:r>
                        <w:t xml:space="preserve">= number of recommendations. </w:t>
                      </w:r>
                    </w:p>
                    <w:p w14:paraId="1C12830B" w14:textId="77777777" w:rsidR="002028E2" w:rsidRDefault="002028E2" w:rsidP="00E3051A">
                      <w:r>
                        <w:t xml:space="preserve">The maximum number of recommendations in MPTB is </w:t>
                      </w:r>
                      <w:r w:rsidRPr="00613676">
                        <w:rPr>
                          <w:b/>
                          <w:bCs/>
                          <w:color w:val="0000FF"/>
                        </w:rPr>
                        <w:t>250</w:t>
                      </w:r>
                      <w:r>
                        <w:t>.</w:t>
                      </w:r>
                    </w:p>
                  </w:txbxContent>
                </v:textbox>
              </v:shape>
            </w:pict>
          </mc:Fallback>
        </mc:AlternateContent>
      </w:r>
      <w:r>
        <w:rPr>
          <w:rStyle w:val="pln"/>
        </w:rPr>
        <w:t xml:space="preserve">        </w:t>
      </w:r>
      <w:r>
        <w:rPr>
          <w:rStyle w:val="tag"/>
        </w:rPr>
        <w:t>&lt;unitNumberDetail&gt;</w:t>
      </w:r>
    </w:p>
    <w:p w14:paraId="03D9577A" w14:textId="77777777" w:rsidR="00E3051A" w:rsidRPr="00613676" w:rsidRDefault="00E3051A" w:rsidP="00EB3ABB">
      <w:pPr>
        <w:pStyle w:val="XMLStyle"/>
        <w:rPr>
          <w:rStyle w:val="pln"/>
          <w:b/>
          <w:bCs/>
        </w:rPr>
      </w:pPr>
      <w:r>
        <w:rPr>
          <w:noProof/>
          <w:lang w:val="en-IE" w:eastAsia="en-IE" w:bidi="ar-SA"/>
        </w:rPr>
        <mc:AlternateContent>
          <mc:Choice Requires="wps">
            <w:drawing>
              <wp:anchor distT="0" distB="0" distL="114300" distR="114300" simplePos="0" relativeHeight="251704320" behindDoc="0" locked="0" layoutInCell="1" allowOverlap="1" wp14:anchorId="165C4274" wp14:editId="25514388">
                <wp:simplePos x="0" y="0"/>
                <wp:positionH relativeFrom="column">
                  <wp:posOffset>3629025</wp:posOffset>
                </wp:positionH>
                <wp:positionV relativeFrom="paragraph">
                  <wp:posOffset>8890</wp:posOffset>
                </wp:positionV>
                <wp:extent cx="190500" cy="285750"/>
                <wp:effectExtent l="0" t="0" r="19050" b="19050"/>
                <wp:wrapNone/>
                <wp:docPr id="18" name="Right Brace 18"/>
                <wp:cNvGraphicFramePr/>
                <a:graphic xmlns:a="http://schemas.openxmlformats.org/drawingml/2006/main">
                  <a:graphicData uri="http://schemas.microsoft.com/office/word/2010/wordprocessingShape">
                    <wps:wsp>
                      <wps:cNvSpPr/>
                      <wps:spPr>
                        <a:xfrm>
                          <a:off x="0" y="0"/>
                          <a:ext cx="190500" cy="2857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477A25" id="Right Brace 18" o:spid="_x0000_s1026" type="#_x0000_t88" style="position:absolute;margin-left:285.75pt;margin-top:.7pt;width:15pt;height:22.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" adj="1200" strokecolor="#0058ae [3044]"/>
            </w:pict>
          </mc:Fallback>
        </mc:AlternateContent>
      </w:r>
      <w:r>
        <w:rPr>
          <w:rStyle w:val="pln"/>
        </w:rPr>
        <w:t xml:space="preserve">            </w:t>
      </w:r>
      <w:r w:rsidRPr="00613676">
        <w:rPr>
          <w:rStyle w:val="tag"/>
          <w:b/>
          <w:bCs/>
          <w:color w:val="0000FF"/>
        </w:rPr>
        <w:t>&lt;numberOfUnits&gt;</w:t>
      </w:r>
      <w:r w:rsidRPr="00613676">
        <w:rPr>
          <w:rStyle w:val="pln"/>
          <w:b/>
          <w:bCs/>
          <w:color w:val="0000FF"/>
        </w:rPr>
        <w:t>250</w:t>
      </w:r>
      <w:r w:rsidRPr="00613676">
        <w:rPr>
          <w:rStyle w:val="tag"/>
          <w:b/>
          <w:bCs/>
          <w:color w:val="0000FF"/>
        </w:rPr>
        <w:t>&lt;/numberOfUnits&gt;</w:t>
      </w:r>
      <w:r>
        <w:rPr>
          <w:rStyle w:val="tag"/>
          <w:b/>
          <w:bCs/>
          <w:color w:val="0000FF"/>
        </w:rPr>
        <w:t xml:space="preserve">  </w:t>
      </w:r>
    </w:p>
    <w:p w14:paraId="43FD929A" w14:textId="77777777" w:rsidR="00E3051A" w:rsidRPr="00613676" w:rsidRDefault="00E3051A" w:rsidP="00EB3ABB">
      <w:pPr>
        <w:pStyle w:val="XMLStyle"/>
        <w:rPr>
          <w:rStyle w:val="pln"/>
          <w:b/>
          <w:bCs/>
        </w:rPr>
      </w:pPr>
      <w:r w:rsidRPr="00613676">
        <w:rPr>
          <w:rStyle w:val="pln"/>
          <w:b/>
          <w:bCs/>
        </w:rPr>
        <w:t xml:space="preserve">            </w:t>
      </w:r>
      <w:r w:rsidRPr="00613676">
        <w:rPr>
          <w:rStyle w:val="tag"/>
          <w:b/>
          <w:bCs/>
          <w:color w:val="0000FF"/>
        </w:rPr>
        <w:t>&lt;typeOfUnit&gt;</w:t>
      </w:r>
      <w:r w:rsidRPr="00613676">
        <w:rPr>
          <w:rStyle w:val="pln"/>
          <w:b/>
          <w:bCs/>
          <w:color w:val="0000FF"/>
        </w:rPr>
        <w:t>RC</w:t>
      </w:r>
      <w:r w:rsidRPr="00613676">
        <w:rPr>
          <w:rStyle w:val="tag"/>
          <w:b/>
          <w:bCs/>
          <w:color w:val="0000FF"/>
        </w:rPr>
        <w:t>&lt;/typeOfUnit&gt;</w:t>
      </w:r>
    </w:p>
    <w:p w14:paraId="3150A9DB" w14:textId="58DAC9B8" w:rsidR="00E3051A" w:rsidRPr="00750237" w:rsidRDefault="00E3051A" w:rsidP="00EB3ABB">
      <w:pPr>
        <w:pStyle w:val="XMLStyle"/>
      </w:pPr>
      <w:r>
        <w:rPr>
          <w:rStyle w:val="pln"/>
        </w:rPr>
        <w:t xml:space="preserve">        </w:t>
      </w:r>
      <w:r>
        <w:rPr>
          <w:rStyle w:val="tag"/>
        </w:rPr>
        <w:t>&lt;/unitNumberDetail&gt;</w:t>
      </w:r>
    </w:p>
    <w:p w14:paraId="5C189102" w14:textId="77777777" w:rsidR="00E3051A" w:rsidRPr="00750237" w:rsidRDefault="00E3051A" w:rsidP="00EB3ABB">
      <w:pPr>
        <w:pStyle w:val="XMLStyle"/>
      </w:pPr>
      <w:r w:rsidRPr="00750237">
        <w:t xml:space="preserve">    &lt;/numberOfUnit&gt;</w:t>
      </w:r>
    </w:p>
    <w:p w14:paraId="357FE3AD" w14:textId="77777777" w:rsidR="00E3051A" w:rsidRPr="008B2395" w:rsidRDefault="00E3051A" w:rsidP="00EB3ABB">
      <w:pPr>
        <w:pStyle w:val="XMLStyle"/>
        <w:rPr>
          <w:rStyle w:val="pln"/>
          <w:lang w:val="fr-FR"/>
        </w:rPr>
      </w:pPr>
      <w:r w:rsidRPr="000255D8">
        <w:rPr>
          <w:noProof/>
          <w:lang w:val="en-IE" w:eastAsia="en-IE" w:bidi="ar-SA"/>
        </w:rPr>
        <mc:AlternateContent>
          <mc:Choice Requires="wps">
            <w:drawing>
              <wp:anchor distT="0" distB="0" distL="114300" distR="114300" simplePos="0" relativeHeight="251693056" behindDoc="0" locked="0" layoutInCell="1" allowOverlap="1" wp14:anchorId="568466A0" wp14:editId="39987001">
                <wp:simplePos x="0" y="0"/>
                <wp:positionH relativeFrom="column">
                  <wp:posOffset>1981199</wp:posOffset>
                </wp:positionH>
                <wp:positionV relativeFrom="paragraph">
                  <wp:posOffset>62865</wp:posOffset>
                </wp:positionV>
                <wp:extent cx="3838575" cy="276225"/>
                <wp:effectExtent l="0" t="0" r="0" b="0"/>
                <wp:wrapNone/>
                <wp:docPr id="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276225"/>
                        </a:xfrm>
                        <a:prstGeom prst="rect">
                          <a:avLst/>
                        </a:prstGeom>
                        <a:noFill/>
                        <a:ln w="9525">
                          <a:noFill/>
                          <a:miter lim="800000"/>
                          <a:headEnd/>
                          <a:tailEnd/>
                        </a:ln>
                      </wps:spPr>
                      <wps:txbx>
                        <w:txbxContent>
                          <w:p w14:paraId="4A0CA3FA" w14:textId="77777777" w:rsidR="002028E2" w:rsidRPr="000255D8" w:rsidRDefault="002028E2" w:rsidP="00E3051A">
                            <w:pPr>
                              <w:rPr>
                                <w:color w:val="7030A0"/>
                              </w:rPr>
                            </w:pPr>
                            <w:r w:rsidRPr="000255D8">
                              <w:rPr>
                                <w:color w:val="7030A0"/>
                              </w:rPr>
                              <w:t>Associated Passenger Type Codes for Traveling Passengers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466A0" id="_x0000_s1061" type="#_x0000_t202" style="position:absolute;margin-left:156pt;margin-top:4.95pt;width:302.25pt;height:2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" filled="f" stroked="f">
                <v:textbox>
                  <w:txbxContent>
                    <w:p w14:paraId="4A0CA3FA" w14:textId="77777777" w:rsidR="002028E2" w:rsidRPr="000255D8" w:rsidRDefault="002028E2" w:rsidP="00E3051A">
                      <w:pPr>
                        <w:rPr>
                          <w:color w:val="7030A0"/>
                        </w:rPr>
                      </w:pPr>
                      <w:r w:rsidRPr="000255D8">
                        <w:rPr>
                          <w:color w:val="7030A0"/>
                        </w:rPr>
                        <w:t>Associated Passenger Type Codes for Traveling Passengers</w:t>
                      </w:r>
                    </w:p>
                  </w:txbxContent>
                </v:textbox>
              </v:shape>
            </w:pict>
          </mc:Fallback>
        </mc:AlternateContent>
      </w:r>
      <w:r w:rsidRPr="000255D8">
        <w:rPr>
          <w:noProof/>
          <w:lang w:val="en-IE" w:eastAsia="en-IE" w:bidi="ar-SA"/>
        </w:rPr>
        <mc:AlternateContent>
          <mc:Choice Requires="wps">
            <w:drawing>
              <wp:anchor distT="0" distB="0" distL="114300" distR="114300" simplePos="0" relativeHeight="251692032" behindDoc="0" locked="0" layoutInCell="1" allowOverlap="1" wp14:anchorId="39B009AA" wp14:editId="280DA7AA">
                <wp:simplePos x="0" y="0"/>
                <wp:positionH relativeFrom="column">
                  <wp:posOffset>1781175</wp:posOffset>
                </wp:positionH>
                <wp:positionV relativeFrom="paragraph">
                  <wp:posOffset>43815</wp:posOffset>
                </wp:positionV>
                <wp:extent cx="190500" cy="285750"/>
                <wp:effectExtent l="0" t="0" r="19050" b="19050"/>
                <wp:wrapNone/>
                <wp:docPr id="673" name="Right Brace 673"/>
                <wp:cNvGraphicFramePr/>
                <a:graphic xmlns:a="http://schemas.openxmlformats.org/drawingml/2006/main">
                  <a:graphicData uri="http://schemas.microsoft.com/office/word/2010/wordprocessingShape">
                    <wps:wsp>
                      <wps:cNvSpPr/>
                      <wps:spPr>
                        <a:xfrm>
                          <a:off x="0" y="0"/>
                          <a:ext cx="190500" cy="285750"/>
                        </a:xfrm>
                        <a:prstGeom prst="rightBrace">
                          <a:avLst/>
                        </a:prstGeom>
                      </wps:spPr>
                      <wps:style>
                        <a:lnRef idx="1">
                          <a:schemeClr val="accent4"/>
                        </a:lnRef>
                        <a:fillRef idx="0">
                          <a:schemeClr val="accent4"/>
                        </a:fillRef>
                        <a:effectRef idx="0">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220F37" id="Right Brace 673" o:spid="_x0000_s1026" type="#_x0000_t88" style="position:absolute;margin-left:140.25pt;margin-top:3.45pt;width:15pt;height:2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" adj="1200" strokecolor="#692d97 [3047]"/>
            </w:pict>
          </mc:Fallback>
        </mc:AlternateContent>
      </w:r>
      <w:r w:rsidRPr="008B2395">
        <w:rPr>
          <w:rStyle w:val="tag"/>
          <w:lang w:val="fr-FR"/>
        </w:rPr>
        <w:t xml:space="preserve">    &lt;paxReference&gt;</w:t>
      </w:r>
    </w:p>
    <w:p w14:paraId="064E378C" w14:textId="77777777" w:rsidR="00E3051A" w:rsidRPr="008B2395" w:rsidRDefault="00E3051A" w:rsidP="00EB3ABB">
      <w:pPr>
        <w:pStyle w:val="XMLStyle"/>
        <w:rPr>
          <w:rStyle w:val="pln"/>
          <w:b/>
          <w:bCs/>
          <w:color w:val="7030A0"/>
          <w:lang w:val="fr-FR"/>
        </w:rPr>
      </w:pPr>
      <w:r w:rsidRPr="008B2395">
        <w:rPr>
          <w:rStyle w:val="pln"/>
          <w:color w:val="7030A0"/>
          <w:lang w:val="fr-FR"/>
        </w:rPr>
        <w:t xml:space="preserve">        </w:t>
      </w:r>
      <w:r w:rsidRPr="008B2395">
        <w:rPr>
          <w:rStyle w:val="tag"/>
          <w:b/>
          <w:bCs/>
          <w:color w:val="7030A0"/>
          <w:lang w:val="fr-FR"/>
        </w:rPr>
        <w:t>&lt;ptc&gt;</w:t>
      </w:r>
      <w:r w:rsidRPr="008B2395">
        <w:rPr>
          <w:rStyle w:val="pln"/>
          <w:b/>
          <w:bCs/>
          <w:color w:val="7030A0"/>
          <w:lang w:val="fr-FR"/>
        </w:rPr>
        <w:t>ADT</w:t>
      </w:r>
      <w:r w:rsidRPr="008B2395">
        <w:rPr>
          <w:rStyle w:val="tag"/>
          <w:b/>
          <w:bCs/>
          <w:color w:val="7030A0"/>
          <w:lang w:val="fr-FR"/>
        </w:rPr>
        <w:t>&lt;/ptc&gt;</w:t>
      </w:r>
    </w:p>
    <w:p w14:paraId="01B5A538" w14:textId="77777777" w:rsidR="00E3051A" w:rsidRPr="00613676" w:rsidRDefault="00E3051A" w:rsidP="00EB3ABB">
      <w:pPr>
        <w:pStyle w:val="XMLStyle"/>
        <w:rPr>
          <w:rStyle w:val="pln"/>
          <w:lang w:val="fr-FR"/>
        </w:rPr>
      </w:pPr>
      <w:r w:rsidRPr="008B2395">
        <w:rPr>
          <w:rStyle w:val="pln"/>
          <w:lang w:val="fr-FR"/>
        </w:rPr>
        <w:t xml:space="preserve">        </w:t>
      </w:r>
      <w:r w:rsidRPr="00613676">
        <w:rPr>
          <w:rStyle w:val="tag"/>
          <w:lang w:val="fr-FR"/>
        </w:rPr>
        <w:t>&lt;traveller&gt;</w:t>
      </w:r>
    </w:p>
    <w:p w14:paraId="30900107" w14:textId="77777777" w:rsidR="00E3051A" w:rsidRPr="00613676" w:rsidRDefault="00E3051A" w:rsidP="00EB3ABB">
      <w:pPr>
        <w:pStyle w:val="XMLStyle"/>
        <w:rPr>
          <w:rStyle w:val="pln"/>
          <w:lang w:val="fr-FR"/>
        </w:rPr>
      </w:pPr>
      <w:r w:rsidRPr="00613676">
        <w:rPr>
          <w:rStyle w:val="pln"/>
          <w:lang w:val="fr-FR"/>
        </w:rPr>
        <w:t xml:space="preserve">            </w:t>
      </w:r>
      <w:r w:rsidRPr="00613676">
        <w:rPr>
          <w:rStyle w:val="tag"/>
          <w:lang w:val="fr-FR"/>
        </w:rPr>
        <w:t>&lt;ref&gt;</w:t>
      </w:r>
      <w:r w:rsidRPr="00613676">
        <w:rPr>
          <w:rStyle w:val="pln"/>
          <w:lang w:val="fr-FR"/>
        </w:rPr>
        <w:t>1</w:t>
      </w:r>
      <w:r w:rsidRPr="00613676">
        <w:rPr>
          <w:rStyle w:val="tag"/>
          <w:lang w:val="fr-FR"/>
        </w:rPr>
        <w:t>&lt;/ref&gt;</w:t>
      </w:r>
    </w:p>
    <w:p w14:paraId="1F843F6A" w14:textId="77777777" w:rsidR="00E3051A" w:rsidRPr="00613676" w:rsidRDefault="00E3051A" w:rsidP="00EB3ABB">
      <w:pPr>
        <w:pStyle w:val="XMLStyle"/>
        <w:rPr>
          <w:rStyle w:val="pln"/>
          <w:lang w:val="fr-FR"/>
        </w:rPr>
      </w:pPr>
      <w:r w:rsidRPr="00613676">
        <w:rPr>
          <w:rStyle w:val="pln"/>
          <w:lang w:val="fr-FR"/>
        </w:rPr>
        <w:t xml:space="preserve">        </w:t>
      </w:r>
      <w:r w:rsidRPr="00613676">
        <w:rPr>
          <w:rStyle w:val="tag"/>
          <w:lang w:val="fr-FR"/>
        </w:rPr>
        <w:t>&lt;/traveller&gt;</w:t>
      </w:r>
    </w:p>
    <w:p w14:paraId="2F819622" w14:textId="77777777" w:rsidR="00E3051A" w:rsidRPr="00613676" w:rsidRDefault="00E3051A" w:rsidP="00EB3ABB">
      <w:pPr>
        <w:pStyle w:val="XMLStyle"/>
        <w:rPr>
          <w:rStyle w:val="pln"/>
          <w:lang w:val="fr-FR"/>
        </w:rPr>
      </w:pPr>
      <w:r w:rsidRPr="00613676">
        <w:rPr>
          <w:rStyle w:val="pln"/>
          <w:lang w:val="fr-FR"/>
        </w:rPr>
        <w:t xml:space="preserve">        </w:t>
      </w:r>
      <w:r w:rsidRPr="00613676">
        <w:rPr>
          <w:rStyle w:val="tag"/>
          <w:lang w:val="fr-FR"/>
        </w:rPr>
        <w:t>&lt;traveller&gt;</w:t>
      </w:r>
    </w:p>
    <w:p w14:paraId="19695AEA" w14:textId="77777777" w:rsidR="00E3051A" w:rsidRPr="008B2395" w:rsidRDefault="00E3051A" w:rsidP="00EB3ABB">
      <w:pPr>
        <w:pStyle w:val="XMLStyle"/>
        <w:rPr>
          <w:rStyle w:val="pln"/>
          <w:lang w:val="fr-FR"/>
        </w:rPr>
      </w:pPr>
      <w:r w:rsidRPr="00613676">
        <w:rPr>
          <w:rStyle w:val="pln"/>
          <w:lang w:val="fr-FR"/>
        </w:rPr>
        <w:t xml:space="preserve">            </w:t>
      </w:r>
      <w:r w:rsidRPr="008B2395">
        <w:rPr>
          <w:rStyle w:val="tag"/>
          <w:lang w:val="fr-FR"/>
        </w:rPr>
        <w:t>&lt;ref&gt;</w:t>
      </w:r>
      <w:r w:rsidRPr="008B2395">
        <w:rPr>
          <w:rStyle w:val="pln"/>
          <w:lang w:val="fr-FR"/>
        </w:rPr>
        <w:t>2</w:t>
      </w:r>
      <w:r w:rsidRPr="008B2395">
        <w:rPr>
          <w:rStyle w:val="tag"/>
          <w:lang w:val="fr-FR"/>
        </w:rPr>
        <w:t>&lt;/ref&gt;</w:t>
      </w:r>
    </w:p>
    <w:p w14:paraId="79D17E33" w14:textId="77777777" w:rsidR="00E3051A" w:rsidRDefault="00E3051A" w:rsidP="00EB3ABB">
      <w:pPr>
        <w:pStyle w:val="XMLStyle"/>
        <w:rPr>
          <w:rStyle w:val="pln"/>
        </w:rPr>
      </w:pPr>
      <w:r w:rsidRPr="008B2395">
        <w:rPr>
          <w:rStyle w:val="pln"/>
          <w:lang w:val="fr-FR"/>
        </w:rPr>
        <w:t xml:space="preserve">        </w:t>
      </w:r>
      <w:r>
        <w:rPr>
          <w:rStyle w:val="tag"/>
        </w:rPr>
        <w:t>&lt;/traveller&gt;</w:t>
      </w:r>
    </w:p>
    <w:p w14:paraId="74E35765" w14:textId="77777777" w:rsidR="00E3051A" w:rsidRDefault="00E3051A" w:rsidP="00EB3ABB">
      <w:pPr>
        <w:pStyle w:val="XMLStyle"/>
        <w:rPr>
          <w:rStyle w:val="pln"/>
        </w:rPr>
      </w:pPr>
      <w:r>
        <w:rPr>
          <w:rStyle w:val="pln"/>
        </w:rPr>
        <w:t xml:space="preserve">    </w:t>
      </w:r>
      <w:r>
        <w:rPr>
          <w:rStyle w:val="tag"/>
        </w:rPr>
        <w:t>&lt;/paxReference&gt;</w:t>
      </w:r>
    </w:p>
    <w:p w14:paraId="509CBB0C" w14:textId="77777777" w:rsidR="00E3051A" w:rsidRDefault="00E3051A" w:rsidP="00EB3ABB">
      <w:pPr>
        <w:pStyle w:val="XMLStyle"/>
        <w:rPr>
          <w:rStyle w:val="pln"/>
        </w:rPr>
      </w:pPr>
      <w:r>
        <w:rPr>
          <w:rStyle w:val="pln"/>
        </w:rPr>
        <w:t xml:space="preserve">    </w:t>
      </w:r>
      <w:r>
        <w:rPr>
          <w:rStyle w:val="tag"/>
        </w:rPr>
        <w:t>&lt;paxReference&gt;</w:t>
      </w:r>
    </w:p>
    <w:p w14:paraId="27C090DB" w14:textId="77777777" w:rsidR="00E3051A" w:rsidRPr="008B2395" w:rsidRDefault="00E3051A" w:rsidP="00EB3ABB">
      <w:pPr>
        <w:pStyle w:val="XMLStyle"/>
        <w:rPr>
          <w:rStyle w:val="pln"/>
          <w:b/>
          <w:bCs/>
          <w:color w:val="7030A0"/>
          <w:lang w:val="en-IE"/>
        </w:rPr>
      </w:pPr>
      <w:r w:rsidRPr="000255D8">
        <w:rPr>
          <w:rStyle w:val="pln"/>
        </w:rPr>
        <w:t xml:space="preserve">        </w:t>
      </w:r>
      <w:r w:rsidRPr="008B2395">
        <w:rPr>
          <w:rStyle w:val="tag"/>
          <w:b/>
          <w:bCs/>
          <w:color w:val="7030A0"/>
          <w:lang w:val="en-IE"/>
        </w:rPr>
        <w:t>&lt;ptc&gt;</w:t>
      </w:r>
      <w:r w:rsidRPr="008B2395">
        <w:rPr>
          <w:rStyle w:val="pln"/>
          <w:b/>
          <w:bCs/>
          <w:color w:val="7030A0"/>
          <w:lang w:val="en-IE"/>
        </w:rPr>
        <w:t>CH</w:t>
      </w:r>
      <w:r w:rsidRPr="008B2395">
        <w:rPr>
          <w:rStyle w:val="tag"/>
          <w:b/>
          <w:bCs/>
          <w:color w:val="7030A0"/>
          <w:lang w:val="en-IE"/>
        </w:rPr>
        <w:t>&lt;/ptc&gt;</w:t>
      </w:r>
    </w:p>
    <w:p w14:paraId="2181DEB4" w14:textId="77777777" w:rsidR="00E3051A" w:rsidRPr="008B2395" w:rsidRDefault="00E3051A" w:rsidP="00EB3ABB">
      <w:pPr>
        <w:pStyle w:val="XMLStyle"/>
        <w:rPr>
          <w:rStyle w:val="pln"/>
          <w:lang w:val="en-IE"/>
        </w:rPr>
      </w:pPr>
      <w:r w:rsidRPr="008B2395">
        <w:rPr>
          <w:rStyle w:val="pln"/>
          <w:lang w:val="en-IE"/>
        </w:rPr>
        <w:t xml:space="preserve">        </w:t>
      </w:r>
      <w:r w:rsidRPr="008B2395">
        <w:rPr>
          <w:rStyle w:val="tag"/>
          <w:lang w:val="en-IE"/>
        </w:rPr>
        <w:t>&lt;traveller&gt;</w:t>
      </w:r>
    </w:p>
    <w:p w14:paraId="0E495B43" w14:textId="77777777" w:rsidR="00E3051A" w:rsidRPr="008B2395" w:rsidRDefault="00E3051A" w:rsidP="00EB3ABB">
      <w:pPr>
        <w:pStyle w:val="XMLStyle"/>
        <w:rPr>
          <w:rStyle w:val="pln"/>
          <w:lang w:val="en-IE"/>
        </w:rPr>
      </w:pPr>
      <w:r w:rsidRPr="008B2395">
        <w:rPr>
          <w:rStyle w:val="pln"/>
          <w:lang w:val="en-IE"/>
        </w:rPr>
        <w:t xml:space="preserve">            </w:t>
      </w:r>
      <w:r w:rsidRPr="008B2395">
        <w:rPr>
          <w:rStyle w:val="tag"/>
          <w:lang w:val="en-IE"/>
        </w:rPr>
        <w:t>&lt;ref&gt;</w:t>
      </w:r>
      <w:r w:rsidRPr="008B2395">
        <w:rPr>
          <w:rStyle w:val="pln"/>
          <w:lang w:val="en-IE"/>
        </w:rPr>
        <w:t>3</w:t>
      </w:r>
      <w:r w:rsidRPr="008B2395">
        <w:rPr>
          <w:rStyle w:val="tag"/>
          <w:lang w:val="en-IE"/>
        </w:rPr>
        <w:t>&lt;/ref&gt;</w:t>
      </w:r>
    </w:p>
    <w:p w14:paraId="2F3ED1D6" w14:textId="77777777" w:rsidR="00E3051A" w:rsidRPr="008B2395" w:rsidRDefault="00E3051A" w:rsidP="00EB3ABB">
      <w:pPr>
        <w:pStyle w:val="XMLStyle"/>
        <w:rPr>
          <w:rStyle w:val="pln"/>
          <w:lang w:val="en-IE"/>
        </w:rPr>
      </w:pPr>
      <w:r w:rsidRPr="008B2395">
        <w:rPr>
          <w:rStyle w:val="pln"/>
          <w:lang w:val="en-IE"/>
        </w:rPr>
        <w:t xml:space="preserve">        </w:t>
      </w:r>
      <w:r w:rsidRPr="008B2395">
        <w:rPr>
          <w:rStyle w:val="tag"/>
          <w:lang w:val="en-IE"/>
        </w:rPr>
        <w:t>&lt;/traveller&gt;</w:t>
      </w:r>
    </w:p>
    <w:p w14:paraId="1804D6F0" w14:textId="77777777" w:rsidR="00E3051A" w:rsidRPr="008B2395" w:rsidRDefault="00E3051A" w:rsidP="00EB3ABB">
      <w:pPr>
        <w:pStyle w:val="XMLStyle"/>
        <w:rPr>
          <w:rStyle w:val="pln"/>
          <w:lang w:val="en-IE"/>
        </w:rPr>
      </w:pPr>
      <w:r w:rsidRPr="008B2395">
        <w:rPr>
          <w:rStyle w:val="pln"/>
          <w:lang w:val="en-IE"/>
        </w:rPr>
        <w:t xml:space="preserve">    </w:t>
      </w:r>
      <w:r w:rsidRPr="008B2395">
        <w:rPr>
          <w:rStyle w:val="tag"/>
          <w:lang w:val="en-IE"/>
        </w:rPr>
        <w:t>&lt;/paxReference&gt;</w:t>
      </w:r>
    </w:p>
    <w:p w14:paraId="0CB660A6" w14:textId="77777777" w:rsidR="00E3051A" w:rsidRPr="008B2395" w:rsidRDefault="00E3051A" w:rsidP="00EB3ABB">
      <w:pPr>
        <w:pStyle w:val="XMLStyle"/>
        <w:rPr>
          <w:rStyle w:val="pln"/>
          <w:lang w:val="en-IE"/>
        </w:rPr>
      </w:pPr>
      <w:r w:rsidRPr="008B2395">
        <w:rPr>
          <w:rStyle w:val="pln"/>
          <w:lang w:val="en-IE"/>
        </w:rPr>
        <w:t xml:space="preserve">    </w:t>
      </w:r>
      <w:r w:rsidRPr="008B2395">
        <w:rPr>
          <w:rStyle w:val="tag"/>
          <w:lang w:val="en-IE"/>
        </w:rPr>
        <w:t>&lt;paxReference&gt;</w:t>
      </w:r>
    </w:p>
    <w:p w14:paraId="4BA68144" w14:textId="77777777" w:rsidR="00E3051A" w:rsidRPr="00D546C5" w:rsidRDefault="00E3051A" w:rsidP="00EB3ABB">
      <w:pPr>
        <w:pStyle w:val="XMLStyle"/>
        <w:rPr>
          <w:rStyle w:val="pln"/>
          <w:b/>
          <w:bCs/>
          <w:color w:val="7030A0"/>
          <w:lang w:val="fr-FR"/>
        </w:rPr>
      </w:pPr>
      <w:r w:rsidRPr="008B2395">
        <w:rPr>
          <w:rStyle w:val="pln"/>
          <w:b/>
          <w:bCs/>
          <w:color w:val="7030A0"/>
          <w:lang w:val="en-IE"/>
        </w:rPr>
        <w:t xml:space="preserve">        </w:t>
      </w:r>
      <w:r w:rsidRPr="00D546C5">
        <w:rPr>
          <w:rStyle w:val="tag"/>
          <w:b/>
          <w:bCs/>
          <w:color w:val="7030A0"/>
          <w:lang w:val="fr-FR"/>
        </w:rPr>
        <w:t>&lt;ptc&gt;</w:t>
      </w:r>
      <w:r w:rsidRPr="00D546C5">
        <w:rPr>
          <w:rStyle w:val="pln"/>
          <w:b/>
          <w:bCs/>
          <w:color w:val="7030A0"/>
          <w:lang w:val="fr-FR"/>
        </w:rPr>
        <w:t>INF</w:t>
      </w:r>
      <w:r w:rsidRPr="00D546C5">
        <w:rPr>
          <w:rStyle w:val="tag"/>
          <w:b/>
          <w:bCs/>
          <w:color w:val="7030A0"/>
          <w:lang w:val="fr-FR"/>
        </w:rPr>
        <w:t>&lt;/ptc&gt;</w:t>
      </w:r>
    </w:p>
    <w:p w14:paraId="4DB9FA0D" w14:textId="77777777" w:rsidR="00E3051A" w:rsidRPr="00613676" w:rsidRDefault="00E3051A" w:rsidP="00EB3ABB">
      <w:pPr>
        <w:pStyle w:val="XMLStyle"/>
        <w:rPr>
          <w:rStyle w:val="pln"/>
          <w:lang w:val="fr-FR"/>
        </w:rPr>
      </w:pPr>
      <w:r w:rsidRPr="00613676">
        <w:rPr>
          <w:rStyle w:val="pln"/>
          <w:lang w:val="fr-FR"/>
        </w:rPr>
        <w:t xml:space="preserve">        </w:t>
      </w:r>
      <w:r w:rsidRPr="00613676">
        <w:rPr>
          <w:rStyle w:val="tag"/>
          <w:lang w:val="fr-FR"/>
        </w:rPr>
        <w:t>&lt;traveller&gt;</w:t>
      </w:r>
    </w:p>
    <w:p w14:paraId="72BA9139" w14:textId="77777777" w:rsidR="00E3051A" w:rsidRPr="008B2395" w:rsidRDefault="00E3051A" w:rsidP="00EB3ABB">
      <w:pPr>
        <w:pStyle w:val="XMLStyle"/>
        <w:rPr>
          <w:rStyle w:val="pln"/>
          <w:lang w:val="fr-FR"/>
        </w:rPr>
      </w:pPr>
      <w:r w:rsidRPr="00613676">
        <w:rPr>
          <w:rStyle w:val="pln"/>
          <w:lang w:val="fr-FR"/>
        </w:rPr>
        <w:t xml:space="preserve">            </w:t>
      </w:r>
      <w:r w:rsidRPr="008B2395">
        <w:rPr>
          <w:rStyle w:val="tag"/>
          <w:lang w:val="fr-FR"/>
        </w:rPr>
        <w:t>&lt;ref&gt;</w:t>
      </w:r>
      <w:r w:rsidRPr="008B2395">
        <w:rPr>
          <w:rStyle w:val="pln"/>
          <w:lang w:val="fr-FR"/>
        </w:rPr>
        <w:t>1</w:t>
      </w:r>
      <w:r w:rsidRPr="008B2395">
        <w:rPr>
          <w:rStyle w:val="tag"/>
          <w:lang w:val="fr-FR"/>
        </w:rPr>
        <w:t>&lt;/ref&gt;</w:t>
      </w:r>
    </w:p>
    <w:p w14:paraId="7A622300" w14:textId="77777777" w:rsidR="00E3051A" w:rsidRDefault="00E3051A" w:rsidP="00EB3ABB">
      <w:pPr>
        <w:pStyle w:val="XMLStyle"/>
        <w:rPr>
          <w:rStyle w:val="pln"/>
        </w:rPr>
      </w:pPr>
      <w:r w:rsidRPr="008B2395">
        <w:rPr>
          <w:rStyle w:val="pln"/>
          <w:lang w:val="fr-FR"/>
        </w:rPr>
        <w:t xml:space="preserve">            </w:t>
      </w:r>
      <w:r>
        <w:rPr>
          <w:rStyle w:val="tag"/>
        </w:rPr>
        <w:t>&lt;infantIndicator&gt;</w:t>
      </w:r>
      <w:r>
        <w:rPr>
          <w:rStyle w:val="pln"/>
        </w:rPr>
        <w:t>1</w:t>
      </w:r>
      <w:r>
        <w:rPr>
          <w:rStyle w:val="tag"/>
        </w:rPr>
        <w:t>&lt;/infantIndicator&gt;</w:t>
      </w:r>
    </w:p>
    <w:p w14:paraId="21E5BB67" w14:textId="77777777" w:rsidR="00E3051A" w:rsidRDefault="00E3051A" w:rsidP="00EB3ABB">
      <w:pPr>
        <w:pStyle w:val="XMLStyle"/>
        <w:rPr>
          <w:rStyle w:val="pln"/>
        </w:rPr>
      </w:pPr>
      <w:r>
        <w:rPr>
          <w:rStyle w:val="pln"/>
        </w:rPr>
        <w:t xml:space="preserve">        </w:t>
      </w:r>
      <w:r>
        <w:rPr>
          <w:rStyle w:val="tag"/>
        </w:rPr>
        <w:t>&lt;/traveller&gt;</w:t>
      </w:r>
    </w:p>
    <w:p w14:paraId="05531066" w14:textId="77777777" w:rsidR="00E3051A" w:rsidRDefault="00E3051A" w:rsidP="00EB3ABB">
      <w:pPr>
        <w:pStyle w:val="XMLStyle"/>
        <w:rPr>
          <w:rStyle w:val="tag"/>
        </w:rPr>
      </w:pPr>
      <w:r>
        <w:rPr>
          <w:rStyle w:val="pln"/>
        </w:rPr>
        <w:t xml:space="preserve">    </w:t>
      </w:r>
      <w:r>
        <w:rPr>
          <w:rStyle w:val="tag"/>
        </w:rPr>
        <w:t>&lt;/paxReference&gt;</w:t>
      </w:r>
    </w:p>
    <w:p w14:paraId="5EA8D273" w14:textId="77777777" w:rsidR="00E3051A" w:rsidRPr="002F43B7" w:rsidRDefault="00E3051A" w:rsidP="00EB3ABB">
      <w:pPr>
        <w:pStyle w:val="XMLStyle"/>
        <w:rPr>
          <w:color w:val="00B0F0"/>
        </w:rPr>
      </w:pPr>
      <w:r w:rsidRPr="00BA2CA1">
        <w:rPr>
          <w:noProof/>
          <w:color w:val="00B0F0"/>
          <w:lang w:val="en-IE" w:eastAsia="en-IE" w:bidi="ar-SA"/>
        </w:rPr>
        <mc:AlternateContent>
          <mc:Choice Requires="wps">
            <w:drawing>
              <wp:anchor distT="0" distB="0" distL="114300" distR="114300" simplePos="0" relativeHeight="251700224" behindDoc="0" locked="0" layoutInCell="1" allowOverlap="1" wp14:anchorId="221B4D4C" wp14:editId="2EE5DB4F">
                <wp:simplePos x="0" y="0"/>
                <wp:positionH relativeFrom="column">
                  <wp:posOffset>3419475</wp:posOffset>
                </wp:positionH>
                <wp:positionV relativeFrom="paragraph">
                  <wp:posOffset>50800</wp:posOffset>
                </wp:positionV>
                <wp:extent cx="266700" cy="1209675"/>
                <wp:effectExtent l="0" t="0" r="19050" b="28575"/>
                <wp:wrapNone/>
                <wp:docPr id="674" name="Right Brace 674"/>
                <wp:cNvGraphicFramePr/>
                <a:graphic xmlns:a="http://schemas.openxmlformats.org/drawingml/2006/main">
                  <a:graphicData uri="http://schemas.microsoft.com/office/word/2010/wordprocessingShape">
                    <wps:wsp>
                      <wps:cNvSpPr/>
                      <wps:spPr>
                        <a:xfrm>
                          <a:off x="0" y="0"/>
                          <a:ext cx="266700" cy="1209675"/>
                        </a:xfrm>
                        <a:prstGeom prst="rightBrace">
                          <a:avLst/>
                        </a:prstGeom>
                        <a:ln>
                          <a:solidFill>
                            <a:srgbClr val="00B0F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622CB" id="Right Brace 674" o:spid="_x0000_s1026" type="#_x0000_t88" style="position:absolute;margin-left:269.25pt;margin-top:4pt;width:21pt;height:95.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" adj="397" strokecolor="#00b0f0"/>
            </w:pict>
          </mc:Fallback>
        </mc:AlternateContent>
      </w:r>
      <w:r w:rsidRPr="002F43B7">
        <w:rPr>
          <w:color w:val="00B0F0"/>
        </w:rPr>
        <w:t xml:space="preserve">    &lt;fareOptions&gt;</w:t>
      </w:r>
    </w:p>
    <w:p w14:paraId="0D9E64DD" w14:textId="77777777" w:rsidR="00E3051A" w:rsidRPr="002F43B7" w:rsidRDefault="00E3051A" w:rsidP="00EB3ABB">
      <w:pPr>
        <w:pStyle w:val="XMLStyle"/>
        <w:rPr>
          <w:color w:val="00B0F0"/>
        </w:rPr>
      </w:pPr>
      <w:r w:rsidRPr="002F43B7">
        <w:rPr>
          <w:color w:val="00B0F0"/>
        </w:rPr>
        <w:t xml:space="preserve">        &lt;pricingTickInfo&gt;</w:t>
      </w:r>
    </w:p>
    <w:p w14:paraId="10903905" w14:textId="77777777" w:rsidR="00E3051A" w:rsidRPr="002F43B7" w:rsidRDefault="00E3051A" w:rsidP="00EB3ABB">
      <w:pPr>
        <w:pStyle w:val="XMLStyle"/>
        <w:rPr>
          <w:color w:val="00B0F0"/>
        </w:rPr>
      </w:pPr>
      <w:r w:rsidRPr="002F43B7">
        <w:rPr>
          <w:color w:val="00B0F0"/>
        </w:rPr>
        <w:t xml:space="preserve">           &lt;pricingTicketing&gt;</w:t>
      </w:r>
    </w:p>
    <w:p w14:paraId="07E83A47" w14:textId="77777777" w:rsidR="00E3051A" w:rsidRPr="002F43B7" w:rsidRDefault="00E3051A" w:rsidP="00EB3ABB">
      <w:pPr>
        <w:pStyle w:val="XMLStyle"/>
        <w:rPr>
          <w:color w:val="00B0F0"/>
        </w:rPr>
      </w:pPr>
      <w:r w:rsidRPr="007C0859">
        <w:rPr>
          <w:noProof/>
          <w:lang w:val="en-IE" w:eastAsia="en-IE" w:bidi="ar-SA"/>
        </w:rPr>
        <mc:AlternateContent>
          <mc:Choice Requires="wps">
            <w:drawing>
              <wp:anchor distT="0" distB="0" distL="114300" distR="114300" simplePos="0" relativeHeight="251701248" behindDoc="0" locked="0" layoutInCell="1" allowOverlap="1" wp14:anchorId="6CA1DE33" wp14:editId="431B222B">
                <wp:simplePos x="0" y="0"/>
                <wp:positionH relativeFrom="column">
                  <wp:posOffset>3752850</wp:posOffset>
                </wp:positionH>
                <wp:positionV relativeFrom="paragraph">
                  <wp:posOffset>92710</wp:posOffset>
                </wp:positionV>
                <wp:extent cx="2000250" cy="285750"/>
                <wp:effectExtent l="0" t="0" r="0" b="0"/>
                <wp:wrapNone/>
                <wp:docPr id="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85750"/>
                        </a:xfrm>
                        <a:prstGeom prst="rect">
                          <a:avLst/>
                        </a:prstGeom>
                        <a:noFill/>
                        <a:ln w="9525">
                          <a:noFill/>
                          <a:miter lim="800000"/>
                          <a:headEnd/>
                          <a:tailEnd/>
                        </a:ln>
                      </wps:spPr>
                      <wps:txbx>
                        <w:txbxContent>
                          <w:p w14:paraId="08767CBE" w14:textId="77777777" w:rsidR="002028E2" w:rsidRPr="00BA2CA1" w:rsidRDefault="002028E2" w:rsidP="00E3051A">
                            <w:pPr>
                              <w:rPr>
                                <w:color w:val="00B0F0"/>
                              </w:rPr>
                            </w:pPr>
                            <w:r>
                              <w:rPr>
                                <w:color w:val="00B0F0"/>
                              </w:rPr>
                              <w:t>Fare options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1DE33" id="_x0000_s1062" type="#_x0000_t202" style="position:absolute;margin-left:295.5pt;margin-top:7.3pt;width:157.5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" filled="f" stroked="f">
                <v:textbox>
                  <w:txbxContent>
                    <w:p w14:paraId="08767CBE" w14:textId="77777777" w:rsidR="002028E2" w:rsidRPr="00BA2CA1" w:rsidRDefault="002028E2" w:rsidP="00E3051A">
                      <w:pPr>
                        <w:rPr>
                          <w:color w:val="00B0F0"/>
                        </w:rPr>
                      </w:pPr>
                      <w:r>
                        <w:rPr>
                          <w:color w:val="00B0F0"/>
                        </w:rPr>
                        <w:t>Fare options</w:t>
                      </w:r>
                    </w:p>
                  </w:txbxContent>
                </v:textbox>
              </v:shape>
            </w:pict>
          </mc:Fallback>
        </mc:AlternateContent>
      </w:r>
      <w:r w:rsidRPr="002F43B7">
        <w:rPr>
          <w:color w:val="00B0F0"/>
        </w:rPr>
        <w:t xml:space="preserve">              &lt;priceType&gt;</w:t>
      </w:r>
      <w:r w:rsidRPr="002F43B7">
        <w:rPr>
          <w:b/>
          <w:bCs/>
          <w:color w:val="00B0F0"/>
        </w:rPr>
        <w:t>RP</w:t>
      </w:r>
      <w:r w:rsidRPr="002F43B7">
        <w:rPr>
          <w:color w:val="00B0F0"/>
        </w:rPr>
        <w:t>&lt;/priceType&gt;</w:t>
      </w:r>
    </w:p>
    <w:p w14:paraId="731077E0" w14:textId="77777777" w:rsidR="00E3051A" w:rsidRPr="002F43B7" w:rsidRDefault="00E3051A" w:rsidP="00EB3ABB">
      <w:pPr>
        <w:pStyle w:val="XMLStyle"/>
        <w:rPr>
          <w:color w:val="00B0F0"/>
        </w:rPr>
      </w:pPr>
      <w:r w:rsidRPr="002F43B7">
        <w:rPr>
          <w:color w:val="00B0F0"/>
        </w:rPr>
        <w:t xml:space="preserve">              &lt;priceType&gt;</w:t>
      </w:r>
      <w:r w:rsidRPr="002F43B7">
        <w:rPr>
          <w:b/>
          <w:bCs/>
          <w:color w:val="00B0F0"/>
        </w:rPr>
        <w:t>RU</w:t>
      </w:r>
      <w:r w:rsidRPr="002F43B7">
        <w:rPr>
          <w:color w:val="00B0F0"/>
        </w:rPr>
        <w:t>&lt;/priceType&gt;</w:t>
      </w:r>
    </w:p>
    <w:p w14:paraId="59D3D485" w14:textId="77777777" w:rsidR="00E3051A" w:rsidRPr="002F43B7" w:rsidRDefault="00E3051A" w:rsidP="00EB3ABB">
      <w:pPr>
        <w:pStyle w:val="XMLStyle"/>
        <w:rPr>
          <w:color w:val="00B0F0"/>
        </w:rPr>
      </w:pPr>
      <w:r w:rsidRPr="002F43B7">
        <w:rPr>
          <w:color w:val="00B0F0"/>
        </w:rPr>
        <w:t xml:space="preserve">              &lt;priceType&gt;</w:t>
      </w:r>
      <w:r w:rsidRPr="002F43B7">
        <w:rPr>
          <w:b/>
          <w:bCs/>
          <w:color w:val="00B0F0"/>
        </w:rPr>
        <w:t>TAC</w:t>
      </w:r>
      <w:r w:rsidRPr="002F43B7">
        <w:rPr>
          <w:color w:val="00B0F0"/>
        </w:rPr>
        <w:t>&lt;/priceType&gt;</w:t>
      </w:r>
    </w:p>
    <w:p w14:paraId="2E8CCDCE" w14:textId="77777777" w:rsidR="00E3051A" w:rsidRPr="002F43B7" w:rsidRDefault="00E3051A" w:rsidP="00EB3ABB">
      <w:pPr>
        <w:pStyle w:val="XMLStyle"/>
        <w:rPr>
          <w:color w:val="00B0F0"/>
        </w:rPr>
      </w:pPr>
      <w:r w:rsidRPr="002F43B7">
        <w:rPr>
          <w:color w:val="00B0F0"/>
        </w:rPr>
        <w:t xml:space="preserve">           &lt;/pricingTicketing&gt;</w:t>
      </w:r>
    </w:p>
    <w:p w14:paraId="6AC0295B" w14:textId="77777777" w:rsidR="00E3051A" w:rsidRPr="002F43B7" w:rsidRDefault="00E3051A" w:rsidP="00EB3ABB">
      <w:pPr>
        <w:pStyle w:val="XMLStyle"/>
        <w:rPr>
          <w:color w:val="00B0F0"/>
        </w:rPr>
      </w:pPr>
      <w:r w:rsidRPr="002F43B7">
        <w:rPr>
          <w:color w:val="00B0F0"/>
        </w:rPr>
        <w:t xml:space="preserve">        &lt;/pricingTickInfo&gt;</w:t>
      </w:r>
    </w:p>
    <w:p w14:paraId="68FF79DF" w14:textId="77777777" w:rsidR="00E3051A" w:rsidRPr="002F43B7" w:rsidRDefault="00E3051A" w:rsidP="00EB3ABB">
      <w:pPr>
        <w:pStyle w:val="XMLStyle"/>
        <w:rPr>
          <w:rStyle w:val="pln"/>
          <w:color w:val="00B0F0"/>
        </w:rPr>
      </w:pPr>
      <w:r w:rsidRPr="002F43B7">
        <w:rPr>
          <w:color w:val="00B0F0"/>
        </w:rPr>
        <w:t xml:space="preserve">    &lt;/fareOptions&gt;</w:t>
      </w:r>
    </w:p>
    <w:p w14:paraId="2BF35CD8" w14:textId="77777777" w:rsidR="00E3051A" w:rsidRPr="00750237" w:rsidRDefault="00E3051A" w:rsidP="00EB3ABB">
      <w:pPr>
        <w:pStyle w:val="XMLStyle"/>
      </w:pPr>
      <w:r w:rsidRPr="00750237">
        <w:t xml:space="preserve">    &lt;itinerary&gt;</w:t>
      </w:r>
    </w:p>
    <w:p w14:paraId="323D9579" w14:textId="77777777" w:rsidR="00E3051A" w:rsidRPr="00750237" w:rsidRDefault="00E3051A" w:rsidP="00EB3ABB">
      <w:pPr>
        <w:pStyle w:val="XMLStyle"/>
      </w:pPr>
      <w:r w:rsidRPr="00750237">
        <w:t xml:space="preserve">        &lt;requestedSegmentRef&gt;</w:t>
      </w:r>
    </w:p>
    <w:p w14:paraId="7F9C15F9" w14:textId="77777777" w:rsidR="00E3051A" w:rsidRPr="00750237" w:rsidRDefault="00E3051A" w:rsidP="00EB3ABB">
      <w:pPr>
        <w:pStyle w:val="XMLStyle"/>
      </w:pPr>
      <w:r w:rsidRPr="00750237">
        <w:t xml:space="preserve">            &lt;segRef&gt;1&lt;/segRef&gt;</w:t>
      </w:r>
    </w:p>
    <w:p w14:paraId="2203FB8D" w14:textId="77777777" w:rsidR="00E3051A" w:rsidRPr="00750237" w:rsidRDefault="00E3051A" w:rsidP="00EB3ABB">
      <w:pPr>
        <w:pStyle w:val="XMLStyle"/>
      </w:pPr>
      <w:r w:rsidRPr="007C0859">
        <w:rPr>
          <w:noProof/>
          <w:lang w:val="en-IE" w:eastAsia="en-IE" w:bidi="ar-SA"/>
        </w:rPr>
        <mc:AlternateContent>
          <mc:Choice Requires="wps">
            <w:drawing>
              <wp:anchor distT="0" distB="0" distL="114300" distR="114300" simplePos="0" relativeHeight="251698176" behindDoc="0" locked="0" layoutInCell="1" allowOverlap="1" wp14:anchorId="6D7CB671" wp14:editId="02FA9581">
                <wp:simplePos x="0" y="0"/>
                <wp:positionH relativeFrom="column">
                  <wp:posOffset>3600450</wp:posOffset>
                </wp:positionH>
                <wp:positionV relativeFrom="paragraph">
                  <wp:posOffset>112395</wp:posOffset>
                </wp:positionV>
                <wp:extent cx="266700" cy="1476375"/>
                <wp:effectExtent l="0" t="0" r="19050" b="28575"/>
                <wp:wrapNone/>
                <wp:docPr id="676" name="Right Brace 676"/>
                <wp:cNvGraphicFramePr/>
                <a:graphic xmlns:a="http://schemas.openxmlformats.org/drawingml/2006/main">
                  <a:graphicData uri="http://schemas.microsoft.com/office/word/2010/wordprocessingShape">
                    <wps:wsp>
                      <wps:cNvSpPr/>
                      <wps:spPr>
                        <a:xfrm>
                          <a:off x="0" y="0"/>
                          <a:ext cx="266700" cy="1476375"/>
                        </a:xfrm>
                        <a:prstGeom prst="rightBrace">
                          <a:avLst/>
                        </a:prstGeom>
                        <a:ln>
                          <a:solidFill>
                            <a:srgbClr val="FF7401"/>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7B71E" id="Right Brace 676" o:spid="_x0000_s1026" type="#_x0000_t88" style="position:absolute;margin-left:283.5pt;margin-top:8.85pt;width:21pt;height:116.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" adj="325" strokecolor="#ff7401"/>
            </w:pict>
          </mc:Fallback>
        </mc:AlternateContent>
      </w:r>
      <w:r w:rsidRPr="00750237">
        <w:t xml:space="preserve">        &lt;/requestedSegmentRef&gt;</w:t>
      </w:r>
    </w:p>
    <w:p w14:paraId="0DD62113" w14:textId="77777777" w:rsidR="00E3051A" w:rsidRPr="007C0859" w:rsidRDefault="00E3051A" w:rsidP="00EB3ABB">
      <w:pPr>
        <w:pStyle w:val="XMLStyle"/>
        <w:rPr>
          <w:color w:val="FF7401"/>
        </w:rPr>
      </w:pPr>
      <w:r w:rsidRPr="00750237">
        <w:t xml:space="preserve">        </w:t>
      </w:r>
      <w:r w:rsidRPr="007C0859">
        <w:rPr>
          <w:color w:val="FF7401"/>
        </w:rPr>
        <w:t>&lt;departureLocalization&gt;</w:t>
      </w:r>
    </w:p>
    <w:p w14:paraId="6ABF8900" w14:textId="77777777" w:rsidR="00E3051A" w:rsidRPr="007C0859" w:rsidRDefault="00E3051A" w:rsidP="00EB3ABB">
      <w:pPr>
        <w:pStyle w:val="XMLStyle"/>
        <w:rPr>
          <w:color w:val="FF7401"/>
        </w:rPr>
      </w:pPr>
      <w:r w:rsidRPr="007C0859">
        <w:rPr>
          <w:color w:val="FF7401"/>
        </w:rPr>
        <w:t xml:space="preserve">            &lt;departurePoint&gt;</w:t>
      </w:r>
    </w:p>
    <w:p w14:paraId="50F7C08E" w14:textId="77777777" w:rsidR="00E3051A" w:rsidRPr="007C0859" w:rsidRDefault="00E3051A" w:rsidP="00EB3ABB">
      <w:pPr>
        <w:pStyle w:val="XMLStyle"/>
        <w:rPr>
          <w:color w:val="FF7401"/>
        </w:rPr>
      </w:pPr>
      <w:r w:rsidRPr="007C0859">
        <w:rPr>
          <w:color w:val="FF7401"/>
        </w:rPr>
        <w:t xml:space="preserve">                &lt;locationId&gt;LON&lt;/locationId&gt;</w:t>
      </w:r>
    </w:p>
    <w:p w14:paraId="4BA2F595" w14:textId="77777777" w:rsidR="00E3051A" w:rsidRPr="007C0859" w:rsidRDefault="00E3051A" w:rsidP="00EB3ABB">
      <w:pPr>
        <w:pStyle w:val="XMLStyle"/>
        <w:rPr>
          <w:color w:val="FF7401"/>
        </w:rPr>
      </w:pPr>
      <w:r w:rsidRPr="007C0859">
        <w:rPr>
          <w:color w:val="FF7401"/>
        </w:rPr>
        <w:t xml:space="preserve">            &lt;/departurePoint&gt;</w:t>
      </w:r>
    </w:p>
    <w:p w14:paraId="45B4217B" w14:textId="77777777" w:rsidR="00E3051A" w:rsidRPr="007C0859" w:rsidRDefault="00E3051A" w:rsidP="00EB3ABB">
      <w:pPr>
        <w:pStyle w:val="XMLStyle"/>
        <w:rPr>
          <w:color w:val="FF7401"/>
        </w:rPr>
      </w:pPr>
      <w:r w:rsidRPr="007C0859">
        <w:rPr>
          <w:noProof/>
          <w:lang w:val="en-IE" w:eastAsia="en-IE" w:bidi="ar-SA"/>
        </w:rPr>
        <mc:AlternateContent>
          <mc:Choice Requires="wps">
            <w:drawing>
              <wp:anchor distT="0" distB="0" distL="114300" distR="114300" simplePos="0" relativeHeight="251699200" behindDoc="0" locked="0" layoutInCell="1" allowOverlap="1" wp14:anchorId="3965EC09" wp14:editId="62462D15">
                <wp:simplePos x="0" y="0"/>
                <wp:positionH relativeFrom="column">
                  <wp:posOffset>3895725</wp:posOffset>
                </wp:positionH>
                <wp:positionV relativeFrom="paragraph">
                  <wp:posOffset>2540</wp:posOffset>
                </wp:positionV>
                <wp:extent cx="2000250" cy="285750"/>
                <wp:effectExtent l="0" t="0" r="0" b="0"/>
                <wp:wrapNone/>
                <wp:docPr id="6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85750"/>
                        </a:xfrm>
                        <a:prstGeom prst="rect">
                          <a:avLst/>
                        </a:prstGeom>
                        <a:noFill/>
                        <a:ln w="9525">
                          <a:noFill/>
                          <a:miter lim="800000"/>
                          <a:headEnd/>
                          <a:tailEnd/>
                        </a:ln>
                      </wps:spPr>
                      <wps:txbx>
                        <w:txbxContent>
                          <w:p w14:paraId="3B273608" w14:textId="77777777" w:rsidR="002028E2" w:rsidRPr="007C0859" w:rsidRDefault="002028E2" w:rsidP="00E3051A">
                            <w:pPr>
                              <w:rPr>
                                <w:color w:val="FF7401"/>
                              </w:rPr>
                            </w:pPr>
                            <w:r w:rsidRPr="007C0859">
                              <w:rPr>
                                <w:color w:val="FF7401"/>
                              </w:rPr>
                              <w:t>Origin/Destination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5EC09" id="_x0000_s1063" type="#_x0000_t202" style="position:absolute;margin-left:306.75pt;margin-top:.2pt;width:157.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" filled="f" stroked="f">
                <v:textbox>
                  <w:txbxContent>
                    <w:p w14:paraId="3B273608" w14:textId="77777777" w:rsidR="002028E2" w:rsidRPr="007C0859" w:rsidRDefault="002028E2" w:rsidP="00E3051A">
                      <w:pPr>
                        <w:rPr>
                          <w:color w:val="FF7401"/>
                        </w:rPr>
                      </w:pPr>
                      <w:r w:rsidRPr="007C0859">
                        <w:rPr>
                          <w:color w:val="FF7401"/>
                        </w:rPr>
                        <w:t>Origin/Destination</w:t>
                      </w:r>
                    </w:p>
                  </w:txbxContent>
                </v:textbox>
              </v:shape>
            </w:pict>
          </mc:Fallback>
        </mc:AlternateContent>
      </w:r>
      <w:r w:rsidRPr="007C0859">
        <w:rPr>
          <w:color w:val="FF7401"/>
        </w:rPr>
        <w:t xml:space="preserve">        &lt;/departureLocalization&gt;</w:t>
      </w:r>
    </w:p>
    <w:p w14:paraId="2A75490C" w14:textId="77777777" w:rsidR="00E3051A" w:rsidRPr="007C0859" w:rsidRDefault="00E3051A" w:rsidP="00EB3ABB">
      <w:pPr>
        <w:pStyle w:val="XMLStyle"/>
        <w:rPr>
          <w:color w:val="FF7401"/>
        </w:rPr>
      </w:pPr>
      <w:r w:rsidRPr="007C0859">
        <w:rPr>
          <w:color w:val="FF7401"/>
        </w:rPr>
        <w:t xml:space="preserve">        &lt;arrivalLocalization&gt;</w:t>
      </w:r>
    </w:p>
    <w:p w14:paraId="70801145" w14:textId="77777777" w:rsidR="00E3051A" w:rsidRPr="007C0859" w:rsidRDefault="00E3051A" w:rsidP="00EB3ABB">
      <w:pPr>
        <w:pStyle w:val="XMLStyle"/>
        <w:rPr>
          <w:color w:val="FF7401"/>
        </w:rPr>
      </w:pPr>
      <w:r w:rsidRPr="007C0859">
        <w:rPr>
          <w:color w:val="FF7401"/>
        </w:rPr>
        <w:t xml:space="preserve">            &lt;arrivalPointDetails&gt;</w:t>
      </w:r>
    </w:p>
    <w:p w14:paraId="7C2381F1" w14:textId="77777777" w:rsidR="00E3051A" w:rsidRPr="007C0859" w:rsidRDefault="00E3051A" w:rsidP="00EB3ABB">
      <w:pPr>
        <w:pStyle w:val="XMLStyle"/>
        <w:rPr>
          <w:color w:val="FF7401"/>
        </w:rPr>
      </w:pPr>
      <w:r w:rsidRPr="007C0859">
        <w:rPr>
          <w:color w:val="FF7401"/>
        </w:rPr>
        <w:t xml:space="preserve">                &lt;locationId&gt;TYO&lt;/locationId&gt;</w:t>
      </w:r>
    </w:p>
    <w:p w14:paraId="793D00BF" w14:textId="77777777" w:rsidR="00E3051A" w:rsidRPr="007C0859" w:rsidRDefault="00E3051A" w:rsidP="00EB3ABB">
      <w:pPr>
        <w:pStyle w:val="XMLStyle"/>
        <w:rPr>
          <w:color w:val="FF7401"/>
        </w:rPr>
      </w:pPr>
      <w:r w:rsidRPr="007C0859">
        <w:rPr>
          <w:color w:val="FF7401"/>
        </w:rPr>
        <w:lastRenderedPageBreak/>
        <w:t xml:space="preserve">            &lt;/arrivalPointDetails&gt;</w:t>
      </w:r>
    </w:p>
    <w:p w14:paraId="34528584" w14:textId="77777777" w:rsidR="00E3051A" w:rsidRPr="007C0859" w:rsidRDefault="00E3051A" w:rsidP="00EB3ABB">
      <w:pPr>
        <w:pStyle w:val="XMLStyle"/>
        <w:rPr>
          <w:color w:val="FF7401"/>
        </w:rPr>
      </w:pPr>
      <w:r w:rsidRPr="007C0859">
        <w:rPr>
          <w:color w:val="FF7401"/>
        </w:rPr>
        <w:t xml:space="preserve">        &lt;/arrivalLocalization&gt;</w:t>
      </w:r>
    </w:p>
    <w:p w14:paraId="5CD8E29B" w14:textId="77777777" w:rsidR="00E3051A" w:rsidRPr="00750237" w:rsidRDefault="00E3051A" w:rsidP="00EB3ABB">
      <w:pPr>
        <w:pStyle w:val="XMLStyle"/>
      </w:pPr>
      <w:r w:rsidRPr="00750237">
        <w:t xml:space="preserve">        &lt;timeDetails&gt;</w:t>
      </w:r>
    </w:p>
    <w:p w14:paraId="077A435B" w14:textId="77777777" w:rsidR="00E3051A" w:rsidRPr="00750237" w:rsidRDefault="00E3051A" w:rsidP="00EB3ABB">
      <w:pPr>
        <w:pStyle w:val="XMLStyle"/>
      </w:pPr>
      <w:r w:rsidRPr="007C0859">
        <w:rPr>
          <w:noProof/>
          <w:color w:val="009200"/>
          <w:lang w:val="en-IE" w:eastAsia="en-IE" w:bidi="ar-SA"/>
        </w:rPr>
        <mc:AlternateContent>
          <mc:Choice Requires="wps">
            <w:drawing>
              <wp:anchor distT="0" distB="0" distL="114300" distR="114300" simplePos="0" relativeHeight="251697152" behindDoc="0" locked="0" layoutInCell="1" allowOverlap="1" wp14:anchorId="6FA62FFD" wp14:editId="393C79D0">
                <wp:simplePos x="0" y="0"/>
                <wp:positionH relativeFrom="column">
                  <wp:posOffset>2914650</wp:posOffset>
                </wp:positionH>
                <wp:positionV relativeFrom="paragraph">
                  <wp:posOffset>81280</wp:posOffset>
                </wp:positionV>
                <wp:extent cx="2000250" cy="285750"/>
                <wp:effectExtent l="0" t="0" r="0" b="0"/>
                <wp:wrapNone/>
                <wp:docPr id="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85750"/>
                        </a:xfrm>
                        <a:prstGeom prst="rect">
                          <a:avLst/>
                        </a:prstGeom>
                        <a:noFill/>
                        <a:ln w="9525">
                          <a:noFill/>
                          <a:miter lim="800000"/>
                          <a:headEnd/>
                          <a:tailEnd/>
                        </a:ln>
                      </wps:spPr>
                      <wps:txbx>
                        <w:txbxContent>
                          <w:p w14:paraId="31910BA2" w14:textId="77777777" w:rsidR="002028E2" w:rsidRPr="007C0859" w:rsidRDefault="002028E2" w:rsidP="00E3051A">
                            <w:pPr>
                              <w:rPr>
                                <w:color w:val="009200"/>
                              </w:rPr>
                            </w:pPr>
                            <w:r w:rsidRPr="007C0859">
                              <w:rPr>
                                <w:color w:val="009200"/>
                              </w:rPr>
                              <w:t>A date of travel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62FFD" id="_x0000_s1064" type="#_x0000_t202" style="position:absolute;margin-left:229.5pt;margin-top:6.4pt;width:157.5pt;height: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" filled="f" stroked="f">
                <v:textbox>
                  <w:txbxContent>
                    <w:p w14:paraId="31910BA2" w14:textId="77777777" w:rsidR="002028E2" w:rsidRPr="007C0859" w:rsidRDefault="002028E2" w:rsidP="00E3051A">
                      <w:pPr>
                        <w:rPr>
                          <w:color w:val="009200"/>
                        </w:rPr>
                      </w:pPr>
                      <w:r w:rsidRPr="007C0859">
                        <w:rPr>
                          <w:color w:val="009200"/>
                        </w:rPr>
                        <w:t>A date of travel</w:t>
                      </w:r>
                    </w:p>
                  </w:txbxContent>
                </v:textbox>
              </v:shape>
            </w:pict>
          </mc:Fallback>
        </mc:AlternateContent>
      </w:r>
      <w:r w:rsidRPr="007C0859">
        <w:rPr>
          <w:noProof/>
          <w:color w:val="009200"/>
          <w:lang w:val="en-IE" w:eastAsia="en-IE" w:bidi="ar-SA"/>
        </w:rPr>
        <mc:AlternateContent>
          <mc:Choice Requires="wps">
            <w:drawing>
              <wp:anchor distT="0" distB="0" distL="114300" distR="114300" simplePos="0" relativeHeight="251696128" behindDoc="0" locked="0" layoutInCell="1" allowOverlap="1" wp14:anchorId="726C61E4" wp14:editId="601A02B8">
                <wp:simplePos x="0" y="0"/>
                <wp:positionH relativeFrom="column">
                  <wp:posOffset>2724150</wp:posOffset>
                </wp:positionH>
                <wp:positionV relativeFrom="paragraph">
                  <wp:posOffset>62230</wp:posOffset>
                </wp:positionV>
                <wp:extent cx="190500" cy="285750"/>
                <wp:effectExtent l="0" t="0" r="19050" b="19050"/>
                <wp:wrapNone/>
                <wp:docPr id="679" name="Right Brace 679"/>
                <wp:cNvGraphicFramePr/>
                <a:graphic xmlns:a="http://schemas.openxmlformats.org/drawingml/2006/main">
                  <a:graphicData uri="http://schemas.microsoft.com/office/word/2010/wordprocessingShape">
                    <wps:wsp>
                      <wps:cNvSpPr/>
                      <wps:spPr>
                        <a:xfrm>
                          <a:off x="0" y="0"/>
                          <a:ext cx="190500" cy="285750"/>
                        </a:xfrm>
                        <a:prstGeom prst="rightBrace">
                          <a:avLst/>
                        </a:prstGeom>
                        <a:ln>
                          <a:solidFill>
                            <a:srgbClr val="0092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EDFC6" id="Right Brace 679" o:spid="_x0000_s1026" type="#_x0000_t88" style="position:absolute;margin-left:214.5pt;margin-top:4.9pt;width:15pt;height: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" adj="1200" strokecolor="#009200"/>
            </w:pict>
          </mc:Fallback>
        </mc:AlternateContent>
      </w:r>
      <w:r w:rsidRPr="00750237">
        <w:t xml:space="preserve">            &lt;firstDateTimeDetail&gt;</w:t>
      </w:r>
    </w:p>
    <w:p w14:paraId="7876B4E0" w14:textId="77777777" w:rsidR="00E3051A" w:rsidRPr="007C0859" w:rsidRDefault="00E3051A" w:rsidP="00EB3ABB">
      <w:pPr>
        <w:pStyle w:val="XMLStyle"/>
        <w:rPr>
          <w:color w:val="009200"/>
        </w:rPr>
      </w:pPr>
      <w:r w:rsidRPr="00750237">
        <w:t xml:space="preserve">                </w:t>
      </w:r>
      <w:r w:rsidRPr="007C0859">
        <w:rPr>
          <w:color w:val="009200"/>
        </w:rPr>
        <w:t>&lt;date&gt;030415&lt;/date&gt;</w:t>
      </w:r>
      <w:r>
        <w:rPr>
          <w:color w:val="009200"/>
        </w:rPr>
        <w:t xml:space="preserve"> </w:t>
      </w:r>
    </w:p>
    <w:p w14:paraId="7D05E5C4" w14:textId="77777777" w:rsidR="00E3051A" w:rsidRPr="00750237" w:rsidRDefault="00E3051A" w:rsidP="00EB3ABB">
      <w:pPr>
        <w:pStyle w:val="XMLStyle"/>
      </w:pPr>
      <w:r w:rsidRPr="00750237">
        <w:t xml:space="preserve">            &lt;/firstDateTimeDetail&gt;</w:t>
      </w:r>
    </w:p>
    <w:p w14:paraId="51D429F7" w14:textId="77777777" w:rsidR="00E3051A" w:rsidRPr="00750237" w:rsidRDefault="00E3051A" w:rsidP="00EB3ABB">
      <w:pPr>
        <w:pStyle w:val="XMLStyle"/>
      </w:pPr>
      <w:r w:rsidRPr="00750237">
        <w:t xml:space="preserve">        &lt;/timeDetails&gt;</w:t>
      </w:r>
    </w:p>
    <w:p w14:paraId="535ABA7A" w14:textId="77777777" w:rsidR="00E3051A" w:rsidRDefault="00E3051A" w:rsidP="00EB3ABB">
      <w:pPr>
        <w:pStyle w:val="XMLStyle"/>
      </w:pPr>
      <w:r w:rsidRPr="00750237">
        <w:t xml:space="preserve">    &lt;/itinerary&gt;</w:t>
      </w:r>
    </w:p>
    <w:p w14:paraId="5AB0BAAD" w14:textId="77777777" w:rsidR="00E3051A" w:rsidRPr="00750237" w:rsidRDefault="00E3051A" w:rsidP="00EB3ABB">
      <w:pPr>
        <w:pStyle w:val="XMLStyle"/>
      </w:pPr>
      <w:r>
        <w:t xml:space="preserve">    </w:t>
      </w:r>
      <w:r w:rsidRPr="00750237">
        <w:t>&lt;itinerary&gt;</w:t>
      </w:r>
    </w:p>
    <w:p w14:paraId="48F66F51" w14:textId="77777777" w:rsidR="00E3051A" w:rsidRPr="00750237" w:rsidRDefault="00E3051A" w:rsidP="00EB3ABB">
      <w:pPr>
        <w:pStyle w:val="XMLStyle"/>
      </w:pPr>
      <w:r w:rsidRPr="00750237">
        <w:t xml:space="preserve">        &lt;requestedSegmentRef&gt;</w:t>
      </w:r>
    </w:p>
    <w:p w14:paraId="3119428E" w14:textId="77777777" w:rsidR="00E3051A" w:rsidRPr="00750237" w:rsidRDefault="00E3051A" w:rsidP="00EB3ABB">
      <w:pPr>
        <w:pStyle w:val="XMLStyle"/>
      </w:pPr>
      <w:r w:rsidRPr="00750237">
        <w:t xml:space="preserve">            &lt;segRef&gt;</w:t>
      </w:r>
      <w:r>
        <w:t>2</w:t>
      </w:r>
      <w:r w:rsidRPr="00750237">
        <w:t>&lt;/segRef&gt;</w:t>
      </w:r>
    </w:p>
    <w:p w14:paraId="311B0A0B" w14:textId="77777777" w:rsidR="00E3051A" w:rsidRPr="00750237" w:rsidRDefault="00E3051A" w:rsidP="00EB3ABB">
      <w:pPr>
        <w:pStyle w:val="XMLStyle"/>
      </w:pPr>
      <w:r w:rsidRPr="00750237">
        <w:t xml:space="preserve">        &lt;/requestedSegmentRef&gt;</w:t>
      </w:r>
    </w:p>
    <w:p w14:paraId="755D1445" w14:textId="77777777" w:rsidR="00E3051A" w:rsidRPr="007C0859" w:rsidRDefault="00E3051A" w:rsidP="00EB3ABB">
      <w:pPr>
        <w:pStyle w:val="XMLStyle"/>
        <w:rPr>
          <w:color w:val="FF7401"/>
        </w:rPr>
      </w:pPr>
      <w:r w:rsidRPr="007C0859">
        <w:rPr>
          <w:color w:val="FF7401"/>
        </w:rPr>
        <w:t xml:space="preserve">        &lt;departureLocalization&gt;</w:t>
      </w:r>
    </w:p>
    <w:p w14:paraId="0EDF97D3" w14:textId="77777777" w:rsidR="00E3051A" w:rsidRPr="007C0859" w:rsidRDefault="00E3051A" w:rsidP="00EB3ABB">
      <w:pPr>
        <w:pStyle w:val="XMLStyle"/>
        <w:rPr>
          <w:color w:val="FF7401"/>
        </w:rPr>
      </w:pPr>
      <w:r w:rsidRPr="007C0859">
        <w:rPr>
          <w:color w:val="FF7401"/>
        </w:rPr>
        <w:t xml:space="preserve">            &lt;departurePoint&gt;</w:t>
      </w:r>
    </w:p>
    <w:p w14:paraId="32D03DC3" w14:textId="77777777" w:rsidR="00E3051A" w:rsidRPr="007C0859" w:rsidRDefault="00E3051A" w:rsidP="00EB3ABB">
      <w:pPr>
        <w:pStyle w:val="XMLStyle"/>
        <w:rPr>
          <w:color w:val="FF7401"/>
        </w:rPr>
      </w:pPr>
      <w:r w:rsidRPr="007C0859">
        <w:rPr>
          <w:color w:val="FF7401"/>
        </w:rPr>
        <w:t xml:space="preserve">                &lt;locationId&gt;TYO&lt;/locationId&gt;</w:t>
      </w:r>
    </w:p>
    <w:p w14:paraId="79DE3FF2" w14:textId="77777777" w:rsidR="00E3051A" w:rsidRPr="007C0859" w:rsidRDefault="00E3051A" w:rsidP="00EB3ABB">
      <w:pPr>
        <w:pStyle w:val="XMLStyle"/>
        <w:rPr>
          <w:color w:val="FF7401"/>
        </w:rPr>
      </w:pPr>
      <w:r w:rsidRPr="007C0859">
        <w:rPr>
          <w:color w:val="FF7401"/>
        </w:rPr>
        <w:t xml:space="preserve">            &lt;/departurePoint&gt;</w:t>
      </w:r>
    </w:p>
    <w:p w14:paraId="5E482C82" w14:textId="77777777" w:rsidR="00E3051A" w:rsidRPr="007C0859" w:rsidRDefault="00E3051A" w:rsidP="00EB3ABB">
      <w:pPr>
        <w:pStyle w:val="XMLStyle"/>
        <w:rPr>
          <w:color w:val="FF7401"/>
        </w:rPr>
      </w:pPr>
      <w:r w:rsidRPr="007C0859">
        <w:rPr>
          <w:color w:val="FF7401"/>
        </w:rPr>
        <w:t xml:space="preserve">        &lt;/departureLocalization&gt;</w:t>
      </w:r>
    </w:p>
    <w:p w14:paraId="11E07256" w14:textId="77777777" w:rsidR="00E3051A" w:rsidRPr="007C0859" w:rsidRDefault="00E3051A" w:rsidP="00EB3ABB">
      <w:pPr>
        <w:pStyle w:val="XMLStyle"/>
        <w:rPr>
          <w:color w:val="FF7401"/>
        </w:rPr>
      </w:pPr>
      <w:r w:rsidRPr="007C0859">
        <w:rPr>
          <w:color w:val="FF7401"/>
        </w:rPr>
        <w:t xml:space="preserve">        &lt;arrivalLocalization&gt;</w:t>
      </w:r>
    </w:p>
    <w:p w14:paraId="6A8F116D" w14:textId="77777777" w:rsidR="00E3051A" w:rsidRPr="007C0859" w:rsidRDefault="00E3051A" w:rsidP="00EB3ABB">
      <w:pPr>
        <w:pStyle w:val="XMLStyle"/>
        <w:rPr>
          <w:color w:val="FF7401"/>
        </w:rPr>
      </w:pPr>
      <w:r w:rsidRPr="007C0859">
        <w:rPr>
          <w:color w:val="FF7401"/>
        </w:rPr>
        <w:t xml:space="preserve">            &lt;arrivalPointDetails&gt;</w:t>
      </w:r>
    </w:p>
    <w:p w14:paraId="0D9C67AE" w14:textId="77777777" w:rsidR="00E3051A" w:rsidRPr="007C0859" w:rsidRDefault="00E3051A" w:rsidP="00EB3ABB">
      <w:pPr>
        <w:pStyle w:val="XMLStyle"/>
        <w:rPr>
          <w:color w:val="FF7401"/>
        </w:rPr>
      </w:pPr>
      <w:r w:rsidRPr="007C0859">
        <w:rPr>
          <w:color w:val="FF7401"/>
        </w:rPr>
        <w:t xml:space="preserve">                &lt;locationId&gt;LON&lt;/locationId&gt;</w:t>
      </w:r>
    </w:p>
    <w:p w14:paraId="444232F6" w14:textId="77777777" w:rsidR="00E3051A" w:rsidRPr="007C0859" w:rsidRDefault="00E3051A" w:rsidP="00EB3ABB">
      <w:pPr>
        <w:pStyle w:val="XMLStyle"/>
        <w:rPr>
          <w:color w:val="FF7401"/>
        </w:rPr>
      </w:pPr>
      <w:r w:rsidRPr="007C0859">
        <w:rPr>
          <w:color w:val="FF7401"/>
        </w:rPr>
        <w:t xml:space="preserve">            &lt;/arrivalPointDetails&gt;</w:t>
      </w:r>
    </w:p>
    <w:p w14:paraId="3AA9DC69" w14:textId="77777777" w:rsidR="00E3051A" w:rsidRPr="007C0859" w:rsidRDefault="00E3051A" w:rsidP="00EB3ABB">
      <w:pPr>
        <w:pStyle w:val="XMLStyle"/>
        <w:rPr>
          <w:color w:val="FF7401"/>
        </w:rPr>
      </w:pPr>
      <w:r w:rsidRPr="007C0859">
        <w:rPr>
          <w:color w:val="FF7401"/>
        </w:rPr>
        <w:t xml:space="preserve">        &lt;/arrivalLocalization&gt;</w:t>
      </w:r>
    </w:p>
    <w:p w14:paraId="21798834" w14:textId="77777777" w:rsidR="00E3051A" w:rsidRPr="00750237" w:rsidRDefault="00E3051A" w:rsidP="00EB3ABB">
      <w:pPr>
        <w:pStyle w:val="XMLStyle"/>
      </w:pPr>
      <w:r w:rsidRPr="00750237">
        <w:t xml:space="preserve">        &lt;timeDetails&gt;</w:t>
      </w:r>
    </w:p>
    <w:p w14:paraId="4E6B077C" w14:textId="77777777" w:rsidR="00E3051A" w:rsidRPr="00750237" w:rsidRDefault="00E3051A" w:rsidP="00EB3ABB">
      <w:pPr>
        <w:pStyle w:val="XMLStyle"/>
      </w:pPr>
      <w:r w:rsidRPr="00750237">
        <w:t xml:space="preserve">            &lt;firstDateTimeDetail&gt;</w:t>
      </w:r>
    </w:p>
    <w:p w14:paraId="7B0AFCA8" w14:textId="77777777" w:rsidR="00E3051A" w:rsidRPr="007C0859" w:rsidRDefault="00E3051A" w:rsidP="00EB3ABB">
      <w:pPr>
        <w:pStyle w:val="XMLStyle"/>
        <w:rPr>
          <w:color w:val="009200"/>
        </w:rPr>
      </w:pPr>
      <w:r w:rsidRPr="007C0859">
        <w:rPr>
          <w:color w:val="009200"/>
        </w:rPr>
        <w:t xml:space="preserve">                &lt;date&gt;</w:t>
      </w:r>
      <w:r>
        <w:rPr>
          <w:color w:val="009200"/>
        </w:rPr>
        <w:t>15</w:t>
      </w:r>
      <w:r w:rsidRPr="007C0859">
        <w:rPr>
          <w:color w:val="009200"/>
        </w:rPr>
        <w:t>0415&lt;/date&gt;</w:t>
      </w:r>
    </w:p>
    <w:p w14:paraId="6F8BA659" w14:textId="77777777" w:rsidR="00E3051A" w:rsidRPr="00750237" w:rsidRDefault="00E3051A" w:rsidP="00EB3ABB">
      <w:pPr>
        <w:pStyle w:val="XMLStyle"/>
      </w:pPr>
      <w:r w:rsidRPr="00750237">
        <w:t xml:space="preserve">            &lt;/firstDateTimeDetail&gt;</w:t>
      </w:r>
    </w:p>
    <w:p w14:paraId="25C9CCB4" w14:textId="77777777" w:rsidR="00E3051A" w:rsidRPr="00750237" w:rsidRDefault="00E3051A" w:rsidP="00EB3ABB">
      <w:pPr>
        <w:pStyle w:val="XMLStyle"/>
      </w:pPr>
      <w:r w:rsidRPr="00750237">
        <w:t xml:space="preserve">        &lt;/timeDetails&gt;</w:t>
      </w:r>
    </w:p>
    <w:p w14:paraId="774C78BC" w14:textId="5C7983D0" w:rsidR="00613676" w:rsidRDefault="00E3051A" w:rsidP="00EB3ABB">
      <w:pPr>
        <w:pStyle w:val="XMLStyle"/>
        <w:rPr>
          <w:rStyle w:val="pln"/>
        </w:rPr>
      </w:pPr>
      <w:r w:rsidRPr="00750237">
        <w:t xml:space="preserve">    &lt;/itinerary&gt;</w:t>
      </w:r>
    </w:p>
    <w:p w14:paraId="5979C0F3" w14:textId="2E9D27A9" w:rsidR="00117C1E" w:rsidRDefault="00613676" w:rsidP="00EB3ABB">
      <w:pPr>
        <w:pStyle w:val="XMLStyle"/>
        <w:rPr>
          <w:rStyle w:val="tag"/>
        </w:rPr>
      </w:pPr>
      <w:r>
        <w:rPr>
          <w:rStyle w:val="tag"/>
        </w:rPr>
        <w:t>&lt;/Fare</w:t>
      </w:r>
      <w:r w:rsidR="0053302D">
        <w:rPr>
          <w:rStyle w:val="tag"/>
        </w:rPr>
        <w:t>_MasterPricerTravelBoardSearch&gt;</w:t>
      </w:r>
    </w:p>
    <w:p w14:paraId="2EEC0F0F" w14:textId="77777777" w:rsidR="00117C1E" w:rsidRDefault="00117C1E" w:rsidP="0053302D">
      <w:pPr>
        <w:pStyle w:val="HTMLPreformatted"/>
        <w:rPr>
          <w:rStyle w:val="tag"/>
        </w:rPr>
      </w:pPr>
    </w:p>
    <w:p w14:paraId="310A71B1" w14:textId="77777777" w:rsidR="00117C1E" w:rsidRDefault="00117C1E" w:rsidP="0053302D">
      <w:pPr>
        <w:pStyle w:val="HTMLPreformatted"/>
      </w:pPr>
      <w:r>
        <w:object w:dxaOrig="1551" w:dyaOrig="991" w14:anchorId="78B85276">
          <v:shape id="_x0000_i1027" type="#_x0000_t75" style="width:76.45pt;height:49.5pt" o:ole="">
            <v:imagedata r:id="rId27" o:title=""/>
          </v:shape>
          <o:OLEObject Type="Embed" ProgID="WordPad.Document.1" ShapeID="_x0000_i1027" DrawAspect="Icon" ObjectID="_1517037935" r:id="rId28"/>
        </w:object>
      </w:r>
    </w:p>
    <w:p w14:paraId="2F369B3B" w14:textId="77777777" w:rsidR="00357945" w:rsidRDefault="00357945" w:rsidP="0053302D">
      <w:pPr>
        <w:pStyle w:val="HTMLPreformatted"/>
      </w:pPr>
    </w:p>
    <w:p w14:paraId="5CEDF8C7" w14:textId="6370A309" w:rsidR="00357945" w:rsidRDefault="00357945" w:rsidP="00357945">
      <w:pPr>
        <w:pStyle w:val="HTMLPreformatted"/>
        <w:jc w:val="center"/>
      </w:pPr>
      <w:r>
        <w:rPr>
          <w:noProof/>
          <w:lang w:val="en-IE" w:eastAsia="en-IE" w:bidi="ar-SA"/>
        </w:rPr>
        <w:lastRenderedPageBreak/>
        <w:drawing>
          <wp:inline distT="0" distB="0" distL="0" distR="0" wp14:anchorId="1606730C" wp14:editId="60E724BC">
            <wp:extent cx="4768569" cy="8658225"/>
            <wp:effectExtent l="0" t="0" r="0"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8569" cy="8658225"/>
                    </a:xfrm>
                    <a:prstGeom prst="rect">
                      <a:avLst/>
                    </a:prstGeom>
                    <a:noFill/>
                    <a:ln>
                      <a:noFill/>
                    </a:ln>
                  </pic:spPr>
                </pic:pic>
              </a:graphicData>
            </a:graphic>
          </wp:inline>
        </w:drawing>
      </w:r>
    </w:p>
    <w:p w14:paraId="50E333EA" w14:textId="1BFF346D" w:rsidR="00D546C5" w:rsidRDefault="00FF5D02" w:rsidP="00A45052">
      <w:r w:rsidRPr="00FF5D02">
        <w:lastRenderedPageBreak/>
        <w:t xml:space="preserve">MPC returns the lowest available recommendation for each date combination within the range of dates requested. Once a recommendation isselected, a follow-up MPTB transaction can provide up to 250 recommendations, allowing a variety of choices </w:t>
      </w:r>
      <w:r w:rsidR="00AD1312">
        <w:t>with further</w:t>
      </w:r>
      <w:r w:rsidRPr="00FF5D02">
        <w:t xml:space="preserve"> airline diversity to be presented to the end user.</w:t>
      </w:r>
      <w:r w:rsidRPr="00FF5D02" w:rsidDel="00FF5D02">
        <w:t xml:space="preserve"> </w:t>
      </w:r>
      <w:r w:rsidR="0027545A">
        <w:t xml:space="preserve">Below </w:t>
      </w:r>
      <w:r w:rsidR="0029438C">
        <w:t xml:space="preserve">is </w:t>
      </w:r>
      <w:r w:rsidR="000B0632">
        <w:t xml:space="preserve">a sample </w:t>
      </w:r>
      <w:r w:rsidR="0029438C">
        <w:t>subset</w:t>
      </w:r>
      <w:r w:rsidR="0027545A">
        <w:t xml:space="preserve"> of MPTB recommendations </w:t>
      </w:r>
    </w:p>
    <w:p w14:paraId="34F0CA7D" w14:textId="65972719" w:rsidR="00D546C5" w:rsidRDefault="00D546C5" w:rsidP="0053302D">
      <w:pPr>
        <w:pStyle w:val="HTMLPreformatted"/>
      </w:pPr>
      <w:r>
        <w:rPr>
          <w:noProof/>
          <w:lang w:val="en-IE" w:eastAsia="en-IE" w:bidi="ar-SA"/>
        </w:rPr>
        <w:drawing>
          <wp:inline distT="0" distB="0" distL="0" distR="0" wp14:anchorId="17C2B50D" wp14:editId="1E791C9C">
            <wp:extent cx="5724525" cy="2581275"/>
            <wp:effectExtent l="0" t="0" r="9525" b="9525"/>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14:paraId="2CF062FF" w14:textId="7E64AF1D" w:rsidR="00D546C5" w:rsidRDefault="00D546C5" w:rsidP="0053302D">
      <w:pPr>
        <w:pStyle w:val="HTMLPreformatted"/>
      </w:pPr>
      <w:r w:rsidRPr="00D546C5">
        <w:rPr>
          <w:noProof/>
          <w:lang w:val="en-IE" w:eastAsia="en-IE" w:bidi="ar-SA"/>
        </w:rPr>
        <w:drawing>
          <wp:inline distT="0" distB="0" distL="0" distR="0" wp14:anchorId="5B9404C9" wp14:editId="274B5E1F">
            <wp:extent cx="5731510" cy="1198351"/>
            <wp:effectExtent l="0" t="0" r="2540" b="1905"/>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198351"/>
                    </a:xfrm>
                    <a:prstGeom prst="rect">
                      <a:avLst/>
                    </a:prstGeom>
                  </pic:spPr>
                </pic:pic>
              </a:graphicData>
            </a:graphic>
          </wp:inline>
        </w:drawing>
      </w:r>
    </w:p>
    <w:p w14:paraId="1D12A156" w14:textId="33CA8218" w:rsidR="00D546C5" w:rsidRDefault="00D546C5" w:rsidP="0053302D">
      <w:pPr>
        <w:pStyle w:val="HTMLPreformatted"/>
      </w:pPr>
      <w:r w:rsidRPr="00D546C5">
        <w:rPr>
          <w:noProof/>
          <w:lang w:val="en-IE" w:eastAsia="en-IE" w:bidi="ar-SA"/>
        </w:rPr>
        <w:drawing>
          <wp:inline distT="0" distB="0" distL="0" distR="0" wp14:anchorId="7AED934E" wp14:editId="11668FC0">
            <wp:extent cx="5731510" cy="2584691"/>
            <wp:effectExtent l="0" t="0" r="2540" b="635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584691"/>
                    </a:xfrm>
                    <a:prstGeom prst="rect">
                      <a:avLst/>
                    </a:prstGeom>
                  </pic:spPr>
                </pic:pic>
              </a:graphicData>
            </a:graphic>
          </wp:inline>
        </w:drawing>
      </w:r>
    </w:p>
    <w:p w14:paraId="23512B3E" w14:textId="1145C1D7" w:rsidR="00BC247D" w:rsidRDefault="00BC247D" w:rsidP="0053302D">
      <w:pPr>
        <w:pStyle w:val="HTMLPreformatted"/>
      </w:pPr>
    </w:p>
    <w:p w14:paraId="17E54889" w14:textId="779ED4A8" w:rsidR="00D546C5" w:rsidRDefault="00D546C5" w:rsidP="0053302D">
      <w:pPr>
        <w:pStyle w:val="HTMLPreformatted"/>
      </w:pPr>
    </w:p>
    <w:p w14:paraId="55F41F77" w14:textId="77777777" w:rsidR="00D546C5" w:rsidRDefault="00D546C5" w:rsidP="0053302D">
      <w:pPr>
        <w:pStyle w:val="HTMLPreformatted"/>
      </w:pPr>
    </w:p>
    <w:p w14:paraId="1D6754DB" w14:textId="71162C61" w:rsidR="002F43B7" w:rsidRPr="005F6042" w:rsidRDefault="002F43B7" w:rsidP="00BF13E2">
      <w:pPr>
        <w:pStyle w:val="Heading2"/>
      </w:pPr>
      <w:bookmarkStart w:id="39" w:name="_Toc439171924"/>
      <w:r w:rsidRPr="005F6042">
        <w:lastRenderedPageBreak/>
        <w:t>Tips</w:t>
      </w:r>
      <w:bookmarkEnd w:id="39"/>
    </w:p>
    <w:p w14:paraId="03DF56C3" w14:textId="51C3095B" w:rsidR="009A31B3" w:rsidRDefault="00534F37" w:rsidP="00262040">
      <w:pPr>
        <w:pStyle w:val="Body"/>
        <w:numPr>
          <w:ilvl w:val="0"/>
          <w:numId w:val="40"/>
        </w:numPr>
      </w:pPr>
      <w:r>
        <w:t xml:space="preserve">Pooled </w:t>
      </w:r>
      <w:r w:rsidR="00A06405">
        <w:t>/</w:t>
      </w:r>
      <w:r>
        <w:t xml:space="preserve"> stateless session should be used for these flow</w:t>
      </w:r>
      <w:r w:rsidR="002F148E">
        <w:t>s</w:t>
      </w:r>
    </w:p>
    <w:p w14:paraId="13DD7410" w14:textId="2608C715" w:rsidR="002F43B7" w:rsidRDefault="00BA4304" w:rsidP="00262040">
      <w:pPr>
        <w:pStyle w:val="Body"/>
        <w:numPr>
          <w:ilvl w:val="0"/>
          <w:numId w:val="40"/>
        </w:numPr>
      </w:pPr>
      <w:r>
        <w:t>A Master Pricer Calendar transaction should be followed-up by a Master Pricer TravelBoard transaction.</w:t>
      </w:r>
      <w:r w:rsidR="00AD1312">
        <w:t xml:space="preserve"> The </w:t>
      </w:r>
      <w:r w:rsidR="009B6972">
        <w:t>option</w:t>
      </w:r>
      <w:r w:rsidR="002F43B7">
        <w:t xml:space="preserve"> “</w:t>
      </w:r>
      <w:r w:rsidR="002F43B7" w:rsidRPr="00EB22D1">
        <w:rPr>
          <w:b/>
          <w:bCs/>
        </w:rPr>
        <w:t>TAC</w:t>
      </w:r>
      <w:r w:rsidR="002F43B7">
        <w:t>”</w:t>
      </w:r>
      <w:r w:rsidR="00534F37">
        <w:t xml:space="preserve"> (Ticketability Pre-Check)</w:t>
      </w:r>
      <w:r w:rsidR="002F43B7">
        <w:t xml:space="preserve"> should be specified</w:t>
      </w:r>
      <w:r w:rsidR="00534F37">
        <w:t xml:space="preserve"> in the MPC and </w:t>
      </w:r>
      <w:r>
        <w:t xml:space="preserve">in the </w:t>
      </w:r>
      <w:r w:rsidR="00534F37">
        <w:t>MPTB</w:t>
      </w:r>
      <w:r w:rsidR="00C03763">
        <w:t xml:space="preserve"> fare option field</w:t>
      </w:r>
      <w:r w:rsidR="009A31B3">
        <w:t xml:space="preserve">. </w:t>
      </w:r>
      <w:r w:rsidR="009A31B3" w:rsidRPr="009A31B3">
        <w:rPr>
          <w:lang w:val="en-US"/>
        </w:rPr>
        <w:t xml:space="preserve">It enables to determine for each recommendation the list of validating carriers eligible for Ticketing. When a recommendation doesn’t have any eligible Validating carrier, then it is identified as non ticketable and </w:t>
      </w:r>
      <w:r>
        <w:rPr>
          <w:lang w:val="en-US"/>
        </w:rPr>
        <w:t xml:space="preserve">it </w:t>
      </w:r>
      <w:r w:rsidR="009A31B3" w:rsidRPr="009A31B3">
        <w:rPr>
          <w:lang w:val="en-US"/>
        </w:rPr>
        <w:t>i</w:t>
      </w:r>
      <w:r w:rsidR="0029438C">
        <w:rPr>
          <w:lang w:val="en-US"/>
        </w:rPr>
        <w:t>s not returned by Master Pricer</w:t>
      </w:r>
    </w:p>
    <w:p w14:paraId="3568DEE8" w14:textId="21A75B94" w:rsidR="006E7815" w:rsidRDefault="002F43B7" w:rsidP="00262040">
      <w:pPr>
        <w:pStyle w:val="Body"/>
        <w:numPr>
          <w:ilvl w:val="0"/>
          <w:numId w:val="40"/>
        </w:numPr>
      </w:pPr>
      <w:r w:rsidRPr="002F43B7">
        <w:t xml:space="preserve">If a Master Pricer Travel Board </w:t>
      </w:r>
      <w:r w:rsidR="00AD1312">
        <w:t>query</w:t>
      </w:r>
      <w:r w:rsidR="00AD1312" w:rsidRPr="002F43B7">
        <w:t xml:space="preserve"> </w:t>
      </w:r>
      <w:r w:rsidRPr="002F43B7">
        <w:t xml:space="preserve">is </w:t>
      </w:r>
      <w:r w:rsidR="00C03763">
        <w:t>requested as a follow-</w:t>
      </w:r>
      <w:r w:rsidRPr="002F43B7">
        <w:t xml:space="preserve">up transaction </w:t>
      </w:r>
      <w:r w:rsidR="00AD1312">
        <w:t>of</w:t>
      </w:r>
      <w:r w:rsidR="00AD1312" w:rsidRPr="002F43B7">
        <w:t xml:space="preserve"> </w:t>
      </w:r>
      <w:r w:rsidRPr="002F43B7">
        <w:t xml:space="preserve">Master Pricer Calendar, the options in the Master Pricer Travel Board </w:t>
      </w:r>
      <w:r w:rsidR="00AD1312">
        <w:t>query</w:t>
      </w:r>
      <w:r w:rsidR="00AD1312" w:rsidRPr="002F43B7">
        <w:t xml:space="preserve"> </w:t>
      </w:r>
      <w:r w:rsidRPr="002F43B7">
        <w:t xml:space="preserve">must be the same options as </w:t>
      </w:r>
      <w:r w:rsidR="00AD1312">
        <w:t xml:space="preserve">in the </w:t>
      </w:r>
      <w:r w:rsidRPr="002F43B7">
        <w:t>Master Pricer Calendar</w:t>
      </w:r>
      <w:r w:rsidR="001F72ED">
        <w:t xml:space="preserve"> query</w:t>
      </w:r>
      <w:r w:rsidRPr="002F43B7">
        <w:t xml:space="preserve"> in order to target the same group of recommendations</w:t>
      </w:r>
    </w:p>
    <w:p w14:paraId="70298292" w14:textId="4C0C2104" w:rsidR="00816A1D" w:rsidRDefault="00815404" w:rsidP="00EE55AA">
      <w:pPr>
        <w:pStyle w:val="Heading2"/>
        <w:jc w:val="both"/>
      </w:pPr>
      <w:bookmarkStart w:id="40" w:name="_Toc360534694"/>
      <w:bookmarkStart w:id="41" w:name="_Toc376446293"/>
      <w:bookmarkStart w:id="42" w:name="_Toc386454117"/>
      <w:bookmarkStart w:id="43" w:name="_Toc439171925"/>
      <w:r w:rsidRPr="008C273B">
        <w:t>Error Handling</w:t>
      </w:r>
      <w:bookmarkEnd w:id="40"/>
      <w:bookmarkEnd w:id="41"/>
      <w:bookmarkEnd w:id="42"/>
      <w:bookmarkEnd w:id="43"/>
    </w:p>
    <w:p w14:paraId="78C6E600" w14:textId="3203489C" w:rsidR="00A6627D" w:rsidRPr="00A6627D" w:rsidRDefault="00AC4D15" w:rsidP="00EB3ABB">
      <w:pPr>
        <w:pStyle w:val="ListParagraph"/>
        <w:numPr>
          <w:ilvl w:val="0"/>
          <w:numId w:val="38"/>
        </w:numPr>
      </w:pPr>
      <w:r>
        <w:t xml:space="preserve">The </w:t>
      </w:r>
      <w:r w:rsidR="00A6627D">
        <w:t xml:space="preserve">Master Pricer product </w:t>
      </w:r>
      <w:r>
        <w:t xml:space="preserve">must be </w:t>
      </w:r>
      <w:r w:rsidR="00A6627D">
        <w:t xml:space="preserve">activated </w:t>
      </w:r>
      <w:r>
        <w:t xml:space="preserve">at </w:t>
      </w:r>
      <w:r w:rsidR="00A6627D">
        <w:t xml:space="preserve">office ID level. If it is not activated, </w:t>
      </w:r>
      <w:r>
        <w:t>an</w:t>
      </w:r>
      <w:r w:rsidR="00A6627D">
        <w:t xml:space="preserve"> error message</w:t>
      </w:r>
      <w:r w:rsidR="00763BC4">
        <w:t xml:space="preserve"> will be returned</w:t>
      </w:r>
      <w:r>
        <w:t xml:space="preserve"> as shown on the Master Pricer Calendar reply below.</w:t>
      </w:r>
    </w:p>
    <w:p w14:paraId="08685B60" w14:textId="116391C5" w:rsidR="00613676" w:rsidRDefault="00613676" w:rsidP="00EB3ABB">
      <w:pPr>
        <w:pStyle w:val="XMLStyle"/>
      </w:pPr>
      <w:r>
        <w:t>&lt;Fare_MasterPricerCalendarReply&gt;</w:t>
      </w:r>
    </w:p>
    <w:p w14:paraId="26861744" w14:textId="77777777" w:rsidR="00613676" w:rsidRDefault="00613676" w:rsidP="00EB3ABB">
      <w:pPr>
        <w:pStyle w:val="XMLStyle"/>
      </w:pPr>
      <w:r>
        <w:t xml:space="preserve">  &lt;errorMessage&gt;</w:t>
      </w:r>
    </w:p>
    <w:p w14:paraId="013757AF" w14:textId="77777777" w:rsidR="00613676" w:rsidRDefault="00613676" w:rsidP="00EB3ABB">
      <w:pPr>
        <w:pStyle w:val="XMLStyle"/>
      </w:pPr>
      <w:r>
        <w:t xml:space="preserve">    &lt;applicationError&gt;</w:t>
      </w:r>
    </w:p>
    <w:p w14:paraId="432B8F18" w14:textId="77777777" w:rsidR="00613676" w:rsidRDefault="00613676" w:rsidP="00EB3ABB">
      <w:pPr>
        <w:pStyle w:val="XMLStyle"/>
      </w:pPr>
      <w:r>
        <w:t xml:space="preserve">      &lt;applicationErrorDetail&gt;</w:t>
      </w:r>
    </w:p>
    <w:p w14:paraId="791D603C" w14:textId="77777777" w:rsidR="00613676" w:rsidRDefault="00613676" w:rsidP="00EB3ABB">
      <w:pPr>
        <w:pStyle w:val="XMLStyle"/>
      </w:pPr>
      <w:r>
        <w:t xml:space="preserve">        &lt;error&gt;</w:t>
      </w:r>
      <w:r>
        <w:rPr>
          <w:b/>
          <w:bCs/>
        </w:rPr>
        <w:t>119</w:t>
      </w:r>
      <w:r>
        <w:t>&lt;/error&gt;</w:t>
      </w:r>
    </w:p>
    <w:p w14:paraId="7701E544" w14:textId="77777777" w:rsidR="00613676" w:rsidRDefault="00613676" w:rsidP="00EB3ABB">
      <w:pPr>
        <w:pStyle w:val="XMLStyle"/>
      </w:pPr>
      <w:r>
        <w:t xml:space="preserve">      &lt;/applicationErrorDetail&gt;</w:t>
      </w:r>
    </w:p>
    <w:p w14:paraId="1EC54B21" w14:textId="77777777" w:rsidR="00613676" w:rsidRDefault="00613676" w:rsidP="00EB3ABB">
      <w:pPr>
        <w:pStyle w:val="XMLStyle"/>
      </w:pPr>
      <w:r>
        <w:t xml:space="preserve">    &lt;/applicationError&gt;</w:t>
      </w:r>
    </w:p>
    <w:p w14:paraId="11DFFA59" w14:textId="77777777" w:rsidR="00613676" w:rsidRDefault="00613676" w:rsidP="00EB3ABB">
      <w:pPr>
        <w:pStyle w:val="XMLStyle"/>
      </w:pPr>
      <w:r>
        <w:t xml:space="preserve">    &lt;errorMessageText&gt;</w:t>
      </w:r>
    </w:p>
    <w:p w14:paraId="5893D523" w14:textId="77777777" w:rsidR="00613676" w:rsidRDefault="00613676" w:rsidP="00EB3ABB">
      <w:pPr>
        <w:pStyle w:val="XMLStyle"/>
      </w:pPr>
      <w:r>
        <w:t xml:space="preserve">      &lt;freeTextQualification&gt;</w:t>
      </w:r>
    </w:p>
    <w:p w14:paraId="3A649162" w14:textId="77777777" w:rsidR="00613676" w:rsidRDefault="00613676" w:rsidP="00EB3ABB">
      <w:pPr>
        <w:pStyle w:val="XMLStyle"/>
      </w:pPr>
      <w:r>
        <w:t xml:space="preserve">        &lt;textSubjectQualifier&gt;</w:t>
      </w:r>
      <w:r>
        <w:rPr>
          <w:b/>
          <w:bCs/>
        </w:rPr>
        <w:t>1</w:t>
      </w:r>
      <w:r>
        <w:t>&lt;/textSubjectQualifier&gt;</w:t>
      </w:r>
    </w:p>
    <w:p w14:paraId="3F2A2522" w14:textId="77777777" w:rsidR="00613676" w:rsidRDefault="00613676" w:rsidP="00EB3ABB">
      <w:pPr>
        <w:pStyle w:val="XMLStyle"/>
      </w:pPr>
      <w:r>
        <w:t xml:space="preserve">      &lt;/freeTextQualification&gt;</w:t>
      </w:r>
    </w:p>
    <w:p w14:paraId="4EDF5C99" w14:textId="77777777" w:rsidR="00613676" w:rsidRDefault="00613676" w:rsidP="00EB3ABB">
      <w:pPr>
        <w:pStyle w:val="XMLStyle"/>
      </w:pPr>
      <w:r>
        <w:t xml:space="preserve">      &lt;description&gt;</w:t>
      </w:r>
      <w:r w:rsidRPr="00EB3ABB">
        <w:rPr>
          <w:color w:val="FF0000"/>
          <w:highlight w:val="yellow"/>
        </w:rPr>
        <w:t>User access denied for this transaction</w:t>
      </w:r>
      <w:r>
        <w:t>&lt;/description&gt;</w:t>
      </w:r>
    </w:p>
    <w:p w14:paraId="69F02BDA" w14:textId="77777777" w:rsidR="00613676" w:rsidRDefault="00613676" w:rsidP="00EB3ABB">
      <w:pPr>
        <w:pStyle w:val="XMLStyle"/>
      </w:pPr>
      <w:r>
        <w:t xml:space="preserve">    &lt;/errorMessageText&gt;</w:t>
      </w:r>
    </w:p>
    <w:p w14:paraId="6829C599" w14:textId="77777777" w:rsidR="00613676" w:rsidRDefault="00613676" w:rsidP="00EB3ABB">
      <w:pPr>
        <w:pStyle w:val="XMLStyle"/>
      </w:pPr>
      <w:r>
        <w:t xml:space="preserve">  &lt;/errorMessage&gt;</w:t>
      </w:r>
    </w:p>
    <w:p w14:paraId="0849A81C" w14:textId="77777777" w:rsidR="00A6627D" w:rsidRDefault="00613676" w:rsidP="00A6627D">
      <w:pPr>
        <w:pStyle w:val="XMLStyle"/>
      </w:pPr>
      <w:r>
        <w:t>&lt;/Fare_MasterPricerCalendarReply&gt;</w:t>
      </w:r>
    </w:p>
    <w:p w14:paraId="2AE7DBB5" w14:textId="77777777" w:rsidR="00A6627D" w:rsidRDefault="00A6627D" w:rsidP="00A6627D">
      <w:pPr>
        <w:pStyle w:val="XMLStyle"/>
      </w:pPr>
    </w:p>
    <w:p w14:paraId="6BF0C531" w14:textId="231EE73A" w:rsidR="00937807" w:rsidRPr="00A55A19" w:rsidRDefault="00D103D8" w:rsidP="00A6627D">
      <w:pPr>
        <w:pStyle w:val="ListParagraph"/>
        <w:numPr>
          <w:ilvl w:val="0"/>
          <w:numId w:val="38"/>
        </w:numPr>
        <w:rPr>
          <w:rFonts w:eastAsiaTheme="majorEastAsia" w:cstheme="majorBidi"/>
          <w:b/>
          <w:bCs/>
          <w:color w:val="005EB8" w:themeColor="accent1"/>
          <w:sz w:val="28"/>
          <w:szCs w:val="28"/>
        </w:rPr>
      </w:pPr>
      <w:r>
        <w:t xml:space="preserve">In the </w:t>
      </w:r>
      <w:r w:rsidR="009B6972">
        <w:t>event that</w:t>
      </w:r>
      <w:r>
        <w:t xml:space="preserve"> </w:t>
      </w:r>
      <w:r w:rsidR="00BA4304">
        <w:t xml:space="preserve">an </w:t>
      </w:r>
      <w:r w:rsidR="00A6627D" w:rsidRPr="00A6627D">
        <w:t xml:space="preserve">error occurs, the application </w:t>
      </w:r>
      <w:r w:rsidR="00C845D2">
        <w:t xml:space="preserve">should </w:t>
      </w:r>
      <w:r w:rsidR="00A6627D" w:rsidRPr="00A6627D">
        <w:t>record the sessionID, timestamp and query</w:t>
      </w:r>
      <w:r w:rsidR="006D1111">
        <w:t xml:space="preserve"> </w:t>
      </w:r>
      <w:r w:rsidR="00A6627D" w:rsidRPr="00A6627D">
        <w:t>&amp;</w:t>
      </w:r>
      <w:r w:rsidR="006D1111">
        <w:t xml:space="preserve"> </w:t>
      </w:r>
      <w:r w:rsidR="00A6627D" w:rsidRPr="00A6627D">
        <w:t>reply for further investigation</w:t>
      </w:r>
    </w:p>
    <w:p w14:paraId="4C4B73D7" w14:textId="77777777" w:rsidR="00A55A19" w:rsidRPr="00A6627D" w:rsidRDefault="00A55A19" w:rsidP="00A55A19">
      <w:pPr>
        <w:pStyle w:val="ListParagraph"/>
        <w:rPr>
          <w:rFonts w:eastAsiaTheme="majorEastAsia" w:cstheme="majorBidi"/>
          <w:b/>
          <w:bCs/>
          <w:color w:val="005EB8" w:themeColor="accent1"/>
          <w:sz w:val="28"/>
          <w:szCs w:val="28"/>
        </w:rPr>
      </w:pPr>
    </w:p>
    <w:p w14:paraId="0EFAD2CC" w14:textId="1F28692B" w:rsidR="00123EAE" w:rsidRPr="008C273B" w:rsidRDefault="00123EAE" w:rsidP="00EE55AA">
      <w:pPr>
        <w:pStyle w:val="Heading1"/>
        <w:jc w:val="both"/>
      </w:pPr>
      <w:bookmarkStart w:id="44" w:name="_Toc439171926"/>
      <w:r>
        <w:t xml:space="preserve">Select Recommendation - </w:t>
      </w:r>
      <w:r w:rsidR="009833D4">
        <w:t>Sample XML</w:t>
      </w:r>
      <w:bookmarkEnd w:id="44"/>
    </w:p>
    <w:p w14:paraId="218AA960" w14:textId="03D5E327" w:rsidR="006E7815" w:rsidRDefault="006E7815" w:rsidP="00A45052">
      <w:r w:rsidRPr="006E7815">
        <w:t xml:space="preserve">The Informative Pricing function </w:t>
      </w:r>
      <w:r w:rsidR="00BA4304">
        <w:t xml:space="preserve">can </w:t>
      </w:r>
      <w:r w:rsidRPr="006E7815">
        <w:t>be used to verify pricing prior to end-user confirmation of the reservation</w:t>
      </w:r>
      <w:r>
        <w:t>.</w:t>
      </w:r>
      <w:r w:rsidR="00673FE7">
        <w:t xml:space="preserve"> </w:t>
      </w:r>
    </w:p>
    <w:p w14:paraId="28A97DB0" w14:textId="6F614556" w:rsidR="00673FE7" w:rsidRPr="009F64F1" w:rsidRDefault="00673FE7" w:rsidP="00A45052">
      <w:pPr>
        <w:rPr>
          <w:rFonts w:ascii="Courier New" w:hAnsi="Courier New"/>
          <w:sz w:val="20"/>
          <w:szCs w:val="20"/>
        </w:rPr>
      </w:pPr>
      <w:r w:rsidRPr="00673FE7">
        <w:t>Note: The sample queries below are created based on this recommendation</w:t>
      </w:r>
      <w:r>
        <w:rPr>
          <w:noProof/>
          <w:lang w:val="en-IE" w:eastAsia="en-IE" w:bidi="ar-SA"/>
        </w:rPr>
        <w:drawing>
          <wp:inline distT="0" distB="0" distL="0" distR="0" wp14:anchorId="691912E6" wp14:editId="26A56CFA">
            <wp:extent cx="5727700" cy="819785"/>
            <wp:effectExtent l="0" t="0" r="635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819785"/>
                    </a:xfrm>
                    <a:prstGeom prst="rect">
                      <a:avLst/>
                    </a:prstGeom>
                    <a:noFill/>
                    <a:ln>
                      <a:noFill/>
                    </a:ln>
                  </pic:spPr>
                </pic:pic>
              </a:graphicData>
            </a:graphic>
          </wp:inline>
        </w:drawing>
      </w:r>
    </w:p>
    <w:p w14:paraId="33426E07" w14:textId="6486C6EF" w:rsidR="00123EAE" w:rsidRDefault="008313C3" w:rsidP="007A3AA7">
      <w:pPr>
        <w:pStyle w:val="Heading2"/>
      </w:pPr>
      <w:bookmarkStart w:id="45" w:name="_Toc439171927"/>
      <w:r>
        <w:lastRenderedPageBreak/>
        <w:t>Fare_InformativePricingWithoutPNR</w:t>
      </w:r>
      <w:bookmarkEnd w:id="45"/>
      <w:r>
        <w:t xml:space="preserve"> </w:t>
      </w:r>
    </w:p>
    <w:p w14:paraId="1294DB51" w14:textId="1C93242B" w:rsidR="00AC6D4F" w:rsidRDefault="00BA4304" w:rsidP="00A45052">
      <w:r>
        <w:t>C</w:t>
      </w:r>
      <w:r w:rsidR="00AC6D4F">
        <w:t xml:space="preserve">ertain information is mandatory </w:t>
      </w:r>
      <w:r w:rsidR="00831122">
        <w:t>on</w:t>
      </w:r>
      <w:r w:rsidR="00AC6D4F">
        <w:t xml:space="preserve"> a Fare_InformativePricingWithoutPNR</w:t>
      </w:r>
      <w:r w:rsidR="00AC6D4F" w:rsidRPr="00AC6D4F">
        <w:t xml:space="preserve"> query</w:t>
      </w:r>
    </w:p>
    <w:p w14:paraId="5E31ED3E" w14:textId="0CF3805D" w:rsidR="00AC6D4F" w:rsidRDefault="00AC6D4F" w:rsidP="00D107D4">
      <w:pPr>
        <w:pStyle w:val="ListParagraph"/>
        <w:numPr>
          <w:ilvl w:val="0"/>
          <w:numId w:val="14"/>
        </w:numPr>
        <w:jc w:val="both"/>
      </w:pPr>
      <w:r w:rsidRPr="00AC6D4F">
        <w:rPr>
          <w:b/>
          <w:bCs/>
        </w:rPr>
        <w:t>M</w:t>
      </w:r>
      <w:r w:rsidR="00E35787" w:rsidRPr="00AC6D4F">
        <w:rPr>
          <w:b/>
          <w:bCs/>
        </w:rPr>
        <w:t>essage</w:t>
      </w:r>
      <w:r>
        <w:rPr>
          <w:b/>
          <w:bCs/>
        </w:rPr>
        <w:t xml:space="preserve"> </w:t>
      </w:r>
      <w:r w:rsidR="00E35787" w:rsidRPr="00AC6D4F">
        <w:rPr>
          <w:b/>
          <w:bCs/>
        </w:rPr>
        <w:t>Function</w:t>
      </w:r>
      <w:r w:rsidR="00E35787">
        <w:t xml:space="preserve"> </w:t>
      </w:r>
      <w:r>
        <w:t xml:space="preserve">– </w:t>
      </w:r>
      <w:r w:rsidRPr="00AC6D4F">
        <w:t xml:space="preserve">messageFunction </w:t>
      </w:r>
      <w:r>
        <w:t xml:space="preserve">in messageDetails </w:t>
      </w:r>
      <w:r w:rsidR="00E35787">
        <w:t xml:space="preserve">must have the value 741, standing for </w:t>
      </w:r>
      <w:r w:rsidR="00E35787" w:rsidRPr="00AC6D4F">
        <w:rPr>
          <w:i/>
          <w:iCs/>
        </w:rPr>
        <w:t>Itinerary pricing for non-booked segments</w:t>
      </w:r>
      <w:r w:rsidR="00E35787">
        <w:t xml:space="preserve">. </w:t>
      </w:r>
    </w:p>
    <w:p w14:paraId="48A3D01D" w14:textId="27E5FF9D" w:rsidR="00880BDD" w:rsidRDefault="006C79DC" w:rsidP="00D107D4">
      <w:pPr>
        <w:pStyle w:val="ListParagraph"/>
        <w:numPr>
          <w:ilvl w:val="0"/>
          <w:numId w:val="14"/>
        </w:numPr>
        <w:jc w:val="both"/>
        <w:rPr>
          <w:lang w:val="en-US"/>
        </w:rPr>
      </w:pPr>
      <w:r>
        <w:rPr>
          <w:b/>
          <w:bCs/>
        </w:rPr>
        <w:t xml:space="preserve">Passenger information </w:t>
      </w:r>
      <w:r w:rsidR="00294EAD" w:rsidRPr="00880BDD">
        <w:rPr>
          <w:lang w:val="en-US"/>
        </w:rPr>
        <w:t xml:space="preserve"> </w:t>
      </w:r>
      <w:r w:rsidR="00880BDD" w:rsidRPr="00880BDD">
        <w:rPr>
          <w:lang w:val="en-US"/>
        </w:rPr>
        <w:t xml:space="preserve">  </w:t>
      </w:r>
    </w:p>
    <w:p w14:paraId="778D8790" w14:textId="6AD2183D" w:rsidR="00880BDD" w:rsidRPr="00880BDD" w:rsidRDefault="00880BDD" w:rsidP="00D107D4">
      <w:pPr>
        <w:pStyle w:val="ListParagraph"/>
        <w:numPr>
          <w:ilvl w:val="1"/>
          <w:numId w:val="14"/>
        </w:numPr>
        <w:rPr>
          <w:lang w:val="en-US"/>
        </w:rPr>
      </w:pPr>
      <w:r w:rsidRPr="00880BDD">
        <w:rPr>
          <w:b/>
          <w:bCs/>
          <w:lang w:val="en-US"/>
        </w:rPr>
        <w:t>Passenger group ID</w:t>
      </w:r>
      <w:r w:rsidRPr="00880BDD">
        <w:rPr>
          <w:lang w:val="en-US"/>
        </w:rPr>
        <w:t xml:space="preserve"> </w:t>
      </w:r>
      <w:r w:rsidR="00D453FF">
        <w:rPr>
          <w:lang w:val="en-US"/>
        </w:rPr>
        <w:t xml:space="preserve">                                                                                    </w:t>
      </w:r>
      <w:r w:rsidRPr="00880BDD">
        <w:rPr>
          <w:lang w:val="en-US"/>
        </w:rPr>
        <w:t>(segmentRepetitionControl/segmentControlDetails/quantity). Should be numbered 1, 2, 3...</w:t>
      </w:r>
    </w:p>
    <w:p w14:paraId="0B968B4A" w14:textId="107AC745" w:rsidR="00880BDD" w:rsidRPr="00880BDD" w:rsidRDefault="00880BDD" w:rsidP="00D107D4">
      <w:pPr>
        <w:pStyle w:val="ListParagraph"/>
        <w:numPr>
          <w:ilvl w:val="1"/>
          <w:numId w:val="14"/>
        </w:numPr>
        <w:rPr>
          <w:lang w:val="en-US"/>
        </w:rPr>
      </w:pPr>
      <w:r w:rsidRPr="00880BDD">
        <w:rPr>
          <w:b/>
          <w:bCs/>
          <w:lang w:val="en-US"/>
        </w:rPr>
        <w:t>Number of passengers</w:t>
      </w:r>
      <w:r w:rsidRPr="00880BDD">
        <w:rPr>
          <w:lang w:val="en-US"/>
        </w:rPr>
        <w:t xml:space="preserve"> </w:t>
      </w:r>
      <w:r w:rsidRPr="00880BDD">
        <w:rPr>
          <w:b/>
          <w:bCs/>
          <w:lang w:val="en-US"/>
        </w:rPr>
        <w:t>in this group</w:t>
      </w:r>
      <w:r w:rsidRPr="00880BDD">
        <w:rPr>
          <w:lang w:val="en-US"/>
        </w:rPr>
        <w:t xml:space="preserve"> </w:t>
      </w:r>
      <w:r w:rsidR="00D453FF">
        <w:rPr>
          <w:lang w:val="en-US"/>
        </w:rPr>
        <w:t xml:space="preserve">                                                      </w:t>
      </w:r>
      <w:r w:rsidRPr="00880BDD">
        <w:rPr>
          <w:lang w:val="en-US"/>
        </w:rPr>
        <w:t>(segmentRepetitionControl/segmentControlDetails/numberOfUnits)</w:t>
      </w:r>
    </w:p>
    <w:p w14:paraId="296A3F9F" w14:textId="53DF4B25" w:rsidR="00880BDD" w:rsidRPr="00880BDD" w:rsidRDefault="00880BDD" w:rsidP="00D107D4">
      <w:pPr>
        <w:pStyle w:val="ListParagraph"/>
        <w:numPr>
          <w:ilvl w:val="1"/>
          <w:numId w:val="14"/>
        </w:numPr>
        <w:rPr>
          <w:lang w:val="en-US"/>
        </w:rPr>
      </w:pPr>
      <w:r w:rsidRPr="00880BDD">
        <w:rPr>
          <w:b/>
          <w:bCs/>
          <w:lang w:val="en-US"/>
        </w:rPr>
        <w:t>Passenger IDs</w:t>
      </w:r>
      <w:r w:rsidRPr="00880BDD">
        <w:rPr>
          <w:lang w:val="en-US"/>
        </w:rPr>
        <w:t xml:space="preserve"> (travellersID/travellerDetails/measurementValue). </w:t>
      </w:r>
      <w:r w:rsidR="00426034">
        <w:t>Contains the tattoos of the passengers</w:t>
      </w:r>
      <w:r w:rsidR="00E97FFB">
        <w:t xml:space="preserve">. </w:t>
      </w:r>
      <w:r w:rsidR="00E97FFB">
        <w:rPr>
          <w:lang w:val="en-US"/>
        </w:rPr>
        <w:t>S</w:t>
      </w:r>
      <w:r w:rsidRPr="00880BDD">
        <w:rPr>
          <w:lang w:val="en-US"/>
        </w:rPr>
        <w:t>hould be numbered 1, 2, 3...</w:t>
      </w:r>
    </w:p>
    <w:p w14:paraId="6C1770E7" w14:textId="566814DD" w:rsidR="00880BDD" w:rsidRPr="00880BDD" w:rsidRDefault="00880BDD" w:rsidP="00D107D4">
      <w:pPr>
        <w:pStyle w:val="ListParagraph"/>
        <w:numPr>
          <w:ilvl w:val="1"/>
          <w:numId w:val="14"/>
        </w:numPr>
        <w:rPr>
          <w:lang w:val="en-US"/>
        </w:rPr>
      </w:pPr>
      <w:r w:rsidRPr="00880BDD">
        <w:rPr>
          <w:b/>
          <w:bCs/>
          <w:lang w:val="en-US"/>
        </w:rPr>
        <w:t>Passenger Type Code (PTC), Fare Discounts (FD)</w:t>
      </w:r>
      <w:r w:rsidRPr="00880BDD">
        <w:rPr>
          <w:lang w:val="en-US"/>
        </w:rPr>
        <w:t xml:space="preserve"> </w:t>
      </w:r>
      <w:r w:rsidR="004E6D56">
        <w:rPr>
          <w:lang w:val="en-US"/>
        </w:rPr>
        <w:t xml:space="preserve">                                     </w:t>
      </w:r>
      <w:r w:rsidR="00426034">
        <w:rPr>
          <w:lang w:val="en-US"/>
        </w:rPr>
        <w:t>(</w:t>
      </w:r>
      <w:r w:rsidRPr="00880BDD">
        <w:rPr>
          <w:lang w:val="en-US"/>
        </w:rPr>
        <w:t>ptcGroup/discountPTC/valueQualifier</w:t>
      </w:r>
      <w:r w:rsidR="00D453FF">
        <w:rPr>
          <w:lang w:val="en-US"/>
        </w:rPr>
        <w:t>)</w:t>
      </w:r>
    </w:p>
    <w:p w14:paraId="53327021" w14:textId="4C00F050" w:rsidR="00AC6D4F" w:rsidRDefault="00880BDD" w:rsidP="00D107D4">
      <w:pPr>
        <w:pStyle w:val="ListParagraph"/>
        <w:numPr>
          <w:ilvl w:val="1"/>
          <w:numId w:val="14"/>
        </w:numPr>
        <w:rPr>
          <w:lang w:val="en-US"/>
        </w:rPr>
      </w:pPr>
      <w:r w:rsidRPr="00880BDD">
        <w:rPr>
          <w:b/>
          <w:bCs/>
          <w:lang w:val="en-US"/>
        </w:rPr>
        <w:t>Infant indicator</w:t>
      </w:r>
      <w:r w:rsidRPr="00880BDD">
        <w:rPr>
          <w:lang w:val="en-US"/>
        </w:rPr>
        <w:t xml:space="preserve"> (please note that this is mandatory)</w:t>
      </w:r>
    </w:p>
    <w:p w14:paraId="1610CAEC" w14:textId="1D458AF7" w:rsidR="006C79DC" w:rsidRDefault="006C79DC" w:rsidP="00D107D4">
      <w:pPr>
        <w:pStyle w:val="ListParagraph"/>
        <w:numPr>
          <w:ilvl w:val="0"/>
          <w:numId w:val="14"/>
        </w:numPr>
        <w:jc w:val="both"/>
        <w:rPr>
          <w:lang w:val="en-US"/>
        </w:rPr>
      </w:pPr>
      <w:r w:rsidRPr="00294EAD">
        <w:rPr>
          <w:b/>
          <w:bCs/>
        </w:rPr>
        <w:t xml:space="preserve">Segment information </w:t>
      </w:r>
    </w:p>
    <w:p w14:paraId="32BC574C" w14:textId="71F5353A" w:rsidR="006C79DC" w:rsidRPr="006C79DC" w:rsidRDefault="006C79DC" w:rsidP="00D107D4">
      <w:pPr>
        <w:pStyle w:val="ListParagraph"/>
        <w:numPr>
          <w:ilvl w:val="1"/>
          <w:numId w:val="14"/>
        </w:numPr>
        <w:rPr>
          <w:lang w:val="en-US"/>
        </w:rPr>
      </w:pPr>
      <w:r w:rsidRPr="006C79DC">
        <w:rPr>
          <w:b/>
          <w:bCs/>
          <w:lang w:val="en-US"/>
        </w:rPr>
        <w:t>Airport code pair</w:t>
      </w:r>
      <w:r w:rsidRPr="006C79DC">
        <w:rPr>
          <w:lang w:val="en-US"/>
        </w:rPr>
        <w:t xml:space="preserve"> </w:t>
      </w:r>
      <w:r w:rsidR="00D453FF">
        <w:rPr>
          <w:lang w:val="en-US"/>
        </w:rPr>
        <w:t>(</w:t>
      </w:r>
      <w:r w:rsidRPr="006C79DC">
        <w:rPr>
          <w:lang w:val="en-US"/>
        </w:rPr>
        <w:t>boardPointDetails/trueLocationId</w:t>
      </w:r>
      <w:r w:rsidR="00D453FF">
        <w:rPr>
          <w:lang w:val="en-US"/>
        </w:rPr>
        <w:t>)</w:t>
      </w:r>
      <w:r w:rsidRPr="006C79DC">
        <w:rPr>
          <w:lang w:val="en-US"/>
        </w:rPr>
        <w:t xml:space="preserve"> and </w:t>
      </w:r>
      <w:r w:rsidR="00D453FF">
        <w:rPr>
          <w:lang w:val="en-US"/>
        </w:rPr>
        <w:t>(</w:t>
      </w:r>
      <w:r w:rsidRPr="006C79DC">
        <w:rPr>
          <w:lang w:val="en-US"/>
        </w:rPr>
        <w:t>offpointDetails/</w:t>
      </w:r>
      <w:r w:rsidR="00D453FF">
        <w:rPr>
          <w:lang w:val="en-US"/>
        </w:rPr>
        <w:t xml:space="preserve">       </w:t>
      </w:r>
      <w:r w:rsidRPr="006C79DC">
        <w:rPr>
          <w:lang w:val="en-US"/>
        </w:rPr>
        <w:t>trueLocationId</w:t>
      </w:r>
      <w:r w:rsidR="00D453FF">
        <w:rPr>
          <w:lang w:val="en-US"/>
        </w:rPr>
        <w:t>)</w:t>
      </w:r>
    </w:p>
    <w:p w14:paraId="7E6DD8BF" w14:textId="09545308" w:rsidR="006C79DC" w:rsidRPr="006C79DC" w:rsidRDefault="006C79DC" w:rsidP="00D453FF">
      <w:pPr>
        <w:pStyle w:val="ListParagraph"/>
        <w:numPr>
          <w:ilvl w:val="1"/>
          <w:numId w:val="14"/>
        </w:numPr>
        <w:rPr>
          <w:b/>
          <w:bCs/>
          <w:lang w:val="en-US"/>
        </w:rPr>
      </w:pPr>
      <w:r w:rsidRPr="006C79DC">
        <w:rPr>
          <w:b/>
          <w:bCs/>
          <w:lang w:val="en-US"/>
        </w:rPr>
        <w:t>Departure Date</w:t>
      </w:r>
      <w:r w:rsidR="00D453FF">
        <w:rPr>
          <w:b/>
          <w:bCs/>
          <w:lang w:val="en-US"/>
        </w:rPr>
        <w:t xml:space="preserve"> </w:t>
      </w:r>
      <w:r w:rsidR="00D453FF" w:rsidRPr="00337B82">
        <w:rPr>
          <w:lang w:val="en-US"/>
        </w:rPr>
        <w:t>(flightDate/departureDate</w:t>
      </w:r>
      <w:r w:rsidR="00D453FF" w:rsidRPr="00BA4304">
        <w:rPr>
          <w:lang w:val="en-US"/>
        </w:rPr>
        <w:t>)</w:t>
      </w:r>
    </w:p>
    <w:p w14:paraId="572104EE" w14:textId="6707F531" w:rsidR="006C79DC" w:rsidRPr="006C79DC" w:rsidRDefault="006C79DC" w:rsidP="00D107D4">
      <w:pPr>
        <w:pStyle w:val="ListParagraph"/>
        <w:numPr>
          <w:ilvl w:val="1"/>
          <w:numId w:val="14"/>
        </w:numPr>
        <w:rPr>
          <w:lang w:val="en-US"/>
        </w:rPr>
      </w:pPr>
      <w:r w:rsidRPr="006C79DC">
        <w:rPr>
          <w:b/>
          <w:bCs/>
          <w:lang w:val="en-US"/>
        </w:rPr>
        <w:t>Carrier code</w:t>
      </w:r>
      <w:r w:rsidRPr="006C79DC">
        <w:rPr>
          <w:lang w:val="en-US"/>
        </w:rPr>
        <w:t xml:space="preserve"> </w:t>
      </w:r>
      <w:r w:rsidR="00D453FF">
        <w:rPr>
          <w:lang w:val="en-US"/>
        </w:rPr>
        <w:t>(</w:t>
      </w:r>
      <w:r w:rsidRPr="006C79DC">
        <w:rPr>
          <w:lang w:val="en-US"/>
        </w:rPr>
        <w:t>companyDetails</w:t>
      </w:r>
      <w:r w:rsidR="00D453FF">
        <w:rPr>
          <w:lang w:val="en-US"/>
        </w:rPr>
        <w:t>/</w:t>
      </w:r>
      <w:r w:rsidR="00D453FF" w:rsidRPr="00337B82">
        <w:rPr>
          <w:lang w:val="en-US"/>
        </w:rPr>
        <w:t>marketingCompany)</w:t>
      </w:r>
    </w:p>
    <w:p w14:paraId="28C70DBB" w14:textId="6F838F68" w:rsidR="006C79DC" w:rsidRPr="006C79DC" w:rsidRDefault="006C79DC" w:rsidP="00D107D4">
      <w:pPr>
        <w:pStyle w:val="ListParagraph"/>
        <w:numPr>
          <w:ilvl w:val="1"/>
          <w:numId w:val="14"/>
        </w:numPr>
        <w:rPr>
          <w:b/>
          <w:bCs/>
          <w:lang w:val="en-US"/>
        </w:rPr>
      </w:pPr>
      <w:r w:rsidRPr="006C79DC">
        <w:rPr>
          <w:b/>
          <w:bCs/>
          <w:lang w:val="en-US"/>
        </w:rPr>
        <w:t>Flight Number</w:t>
      </w:r>
      <w:r w:rsidR="004E6D56">
        <w:rPr>
          <w:b/>
          <w:bCs/>
          <w:lang w:val="en-US"/>
        </w:rPr>
        <w:t xml:space="preserve"> </w:t>
      </w:r>
      <w:r w:rsidR="004E6D56" w:rsidRPr="00337B82">
        <w:rPr>
          <w:lang w:val="en-US"/>
        </w:rPr>
        <w:t>(flightIdentification/flightNumber)</w:t>
      </w:r>
    </w:p>
    <w:p w14:paraId="750BC26F" w14:textId="0380D3AD" w:rsidR="00C57484" w:rsidRPr="00C57484" w:rsidRDefault="006C79DC" w:rsidP="00D107D4">
      <w:pPr>
        <w:pStyle w:val="ListParagraph"/>
        <w:numPr>
          <w:ilvl w:val="1"/>
          <w:numId w:val="14"/>
        </w:numPr>
        <w:rPr>
          <w:b/>
          <w:bCs/>
          <w:lang w:val="en-US"/>
        </w:rPr>
      </w:pPr>
      <w:r w:rsidRPr="006C79DC">
        <w:rPr>
          <w:b/>
          <w:bCs/>
          <w:lang w:val="en-US"/>
        </w:rPr>
        <w:t>Booking Class</w:t>
      </w:r>
      <w:r w:rsidR="004E6D56">
        <w:rPr>
          <w:b/>
          <w:bCs/>
          <w:lang w:val="en-US"/>
        </w:rPr>
        <w:t xml:space="preserve"> </w:t>
      </w:r>
      <w:r w:rsidR="004E6D56" w:rsidRPr="00337B82">
        <w:rPr>
          <w:lang w:val="en-US"/>
        </w:rPr>
        <w:t>(flightIdentification/bookingClass)</w:t>
      </w:r>
    </w:p>
    <w:p w14:paraId="675BC1DA" w14:textId="77777777" w:rsidR="00C57484" w:rsidRDefault="00C57484" w:rsidP="00A45052">
      <w:pPr>
        <w:rPr>
          <w:rFonts w:ascii="Courier New" w:hAnsi="Courier New" w:cs="Courier New"/>
          <w:sz w:val="20"/>
          <w:szCs w:val="20"/>
        </w:rPr>
      </w:pPr>
      <w:r>
        <w:rPr>
          <w:rFonts w:ascii="Courier New" w:hAnsi="Courier New" w:cs="Courier New"/>
          <w:sz w:val="20"/>
          <w:szCs w:val="20"/>
        </w:rPr>
        <w:br w:type="page"/>
      </w:r>
    </w:p>
    <w:p w14:paraId="2FA4BB88" w14:textId="28C78173" w:rsidR="00C57484" w:rsidRPr="00C57484" w:rsidRDefault="00C57484" w:rsidP="006B0CD5">
      <w:pPr>
        <w:pStyle w:val="XMLStyle"/>
      </w:pPr>
      <w:r w:rsidRPr="00C57484">
        <w:lastRenderedPageBreak/>
        <w:t xml:space="preserve"> &lt;Fare_InformativePricingWithoutPNR&gt;</w:t>
      </w:r>
    </w:p>
    <w:p w14:paraId="5DBB1364" w14:textId="77777777" w:rsidR="00C57484" w:rsidRPr="00C57484" w:rsidRDefault="00C57484" w:rsidP="006B0CD5">
      <w:pPr>
        <w:pStyle w:val="XMLStyle"/>
      </w:pPr>
      <w:r w:rsidRPr="00C57484">
        <w:t xml:space="preserve">  &lt;messageDetails&gt;</w:t>
      </w:r>
    </w:p>
    <w:p w14:paraId="6CE3CC00" w14:textId="6F40B2B8" w:rsidR="00C57484" w:rsidRPr="00C57484" w:rsidRDefault="00C57484" w:rsidP="006B0CD5">
      <w:pPr>
        <w:pStyle w:val="XMLStyle"/>
      </w:pPr>
      <w:r w:rsidRPr="00E35787">
        <w:rPr>
          <w:noProof/>
          <w:lang w:val="en-IE" w:eastAsia="en-IE" w:bidi="ar-SA"/>
        </w:rPr>
        <mc:AlternateContent>
          <mc:Choice Requires="wps">
            <w:drawing>
              <wp:anchor distT="0" distB="0" distL="114300" distR="114300" simplePos="0" relativeHeight="251748352" behindDoc="0" locked="0" layoutInCell="1" allowOverlap="1" wp14:anchorId="01F73B49" wp14:editId="33527D73">
                <wp:simplePos x="0" y="0"/>
                <wp:positionH relativeFrom="column">
                  <wp:posOffset>4270912</wp:posOffset>
                </wp:positionH>
                <wp:positionV relativeFrom="paragraph">
                  <wp:posOffset>113665</wp:posOffset>
                </wp:positionV>
                <wp:extent cx="1857375" cy="495300"/>
                <wp:effectExtent l="0" t="0" r="0" b="0"/>
                <wp:wrapNone/>
                <wp:docPr id="7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495300"/>
                        </a:xfrm>
                        <a:prstGeom prst="rect">
                          <a:avLst/>
                        </a:prstGeom>
                        <a:noFill/>
                        <a:ln w="9525">
                          <a:noFill/>
                          <a:miter lim="800000"/>
                          <a:headEnd/>
                          <a:tailEnd/>
                        </a:ln>
                      </wps:spPr>
                      <wps:txbx>
                        <w:txbxContent>
                          <w:p w14:paraId="4628A555" w14:textId="77777777" w:rsidR="002028E2" w:rsidRPr="00E35787" w:rsidRDefault="002028E2" w:rsidP="00C57484">
                            <w:pPr>
                              <w:rPr>
                                <w:color w:val="CE0058" w:themeColor="accent2"/>
                              </w:rPr>
                            </w:pPr>
                            <w:r w:rsidRPr="00E35787">
                              <w:rPr>
                                <w:color w:val="CE0058" w:themeColor="accent2"/>
                              </w:rPr>
                              <w:t>Itinerary pricing for non-booked segments</w:t>
                            </w:r>
                            <w:r>
                              <w:rPr>
                                <w:color w:val="CE0058" w:themeColor="accent2"/>
                              </w:rPr>
                              <w:t xml:space="preserve"> option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F73B49" id="_x0000_s1065" type="#_x0000_t202" style="position:absolute;margin-left:336.3pt;margin-top:8.95pt;width:146.25pt;height:3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" filled="f" stroked="f">
                <v:textbox>
                  <w:txbxContent>
                    <w:p w14:paraId="4628A555" w14:textId="77777777" w:rsidR="002028E2" w:rsidRPr="00E35787" w:rsidRDefault="002028E2" w:rsidP="00C57484">
                      <w:pPr>
                        <w:rPr>
                          <w:color w:val="CE0058" w:themeColor="accent2"/>
                        </w:rPr>
                      </w:pPr>
                      <w:r w:rsidRPr="00E35787">
                        <w:rPr>
                          <w:color w:val="CE0058" w:themeColor="accent2"/>
                        </w:rPr>
                        <w:t>Itinerary pricing for non-booked segments</w:t>
                      </w:r>
                      <w:r>
                        <w:rPr>
                          <w:color w:val="CE0058" w:themeColor="accent2"/>
                        </w:rPr>
                        <w:t xml:space="preserve"> option</w:t>
                      </w:r>
                    </w:p>
                  </w:txbxContent>
                </v:textbox>
              </v:shape>
            </w:pict>
          </mc:Fallback>
        </mc:AlternateContent>
      </w:r>
      <w:r w:rsidRPr="00C57484">
        <w:t xml:space="preserve">    &lt;messageFunctionDetails&gt;</w:t>
      </w:r>
    </w:p>
    <w:p w14:paraId="7A1612AF" w14:textId="20152F30" w:rsidR="00C57484" w:rsidRPr="00C57484" w:rsidRDefault="00C57484" w:rsidP="006B0CD5">
      <w:pPr>
        <w:pStyle w:val="XMLStyle"/>
      </w:pPr>
      <w:r w:rsidRPr="00E35787">
        <w:rPr>
          <w:noProof/>
          <w:lang w:val="en-IE" w:eastAsia="en-IE" w:bidi="ar-SA"/>
        </w:rPr>
        <mc:AlternateContent>
          <mc:Choice Requires="wps">
            <w:drawing>
              <wp:anchor distT="0" distB="0" distL="114300" distR="114300" simplePos="0" relativeHeight="251747328" behindDoc="0" locked="0" layoutInCell="1" allowOverlap="1" wp14:anchorId="712D9E20" wp14:editId="7EA37B51">
                <wp:simplePos x="0" y="0"/>
                <wp:positionH relativeFrom="column">
                  <wp:posOffset>4023262</wp:posOffset>
                </wp:positionH>
                <wp:positionV relativeFrom="paragraph">
                  <wp:posOffset>93980</wp:posOffset>
                </wp:positionV>
                <wp:extent cx="190500" cy="209550"/>
                <wp:effectExtent l="0" t="0" r="19050" b="19050"/>
                <wp:wrapNone/>
                <wp:docPr id="700" name="Right Brace 700"/>
                <wp:cNvGraphicFramePr/>
                <a:graphic xmlns:a="http://schemas.openxmlformats.org/drawingml/2006/main">
                  <a:graphicData uri="http://schemas.microsoft.com/office/word/2010/wordprocessingShape">
                    <wps:wsp>
                      <wps:cNvSpPr/>
                      <wps:spPr>
                        <a:xfrm>
                          <a:off x="0" y="0"/>
                          <a:ext cx="190500" cy="209550"/>
                        </a:xfrm>
                        <a:prstGeom prst="rightBrac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ADD03" id="Right Brace 700" o:spid="_x0000_s1026" type="#_x0000_t88" style="position:absolute;margin-left:316.8pt;margin-top:7.4pt;width:15pt;height:1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" adj="1636" strokecolor="#ce0058 [3205]"/>
            </w:pict>
          </mc:Fallback>
        </mc:AlternateContent>
      </w:r>
      <w:r w:rsidRPr="00C57484">
        <w:t xml:space="preserve">      &lt;businessFunction&gt;1&lt;/businessFunction&gt;</w:t>
      </w:r>
    </w:p>
    <w:p w14:paraId="3BD7B8FD" w14:textId="77777777" w:rsidR="00C57484" w:rsidRPr="00C57484" w:rsidRDefault="00C57484" w:rsidP="006B0CD5">
      <w:pPr>
        <w:pStyle w:val="XMLStyle"/>
        <w:rPr>
          <w:b/>
          <w:bCs/>
          <w:color w:val="CE0058" w:themeColor="accent2"/>
        </w:rPr>
      </w:pPr>
      <w:r w:rsidRPr="00C57484">
        <w:rPr>
          <w:b/>
          <w:bCs/>
          <w:color w:val="CE0058" w:themeColor="accent2"/>
        </w:rPr>
        <w:t xml:space="preserve">      &lt;messageFunction&gt;741&lt;/messageFunction&gt;</w:t>
      </w:r>
    </w:p>
    <w:p w14:paraId="5DE08DA9" w14:textId="77777777" w:rsidR="00C57484" w:rsidRPr="00C57484" w:rsidRDefault="00C57484" w:rsidP="006B0CD5">
      <w:pPr>
        <w:pStyle w:val="XMLStyle"/>
      </w:pPr>
      <w:r w:rsidRPr="00C57484">
        <w:t xml:space="preserve">      &lt;responsibleAgency&gt;1A&lt;/responsibleAgency&gt;</w:t>
      </w:r>
    </w:p>
    <w:p w14:paraId="0AA77EBD" w14:textId="77777777" w:rsidR="00C57484" w:rsidRPr="00C57484" w:rsidRDefault="00C57484" w:rsidP="006B0CD5">
      <w:pPr>
        <w:pStyle w:val="XMLStyle"/>
      </w:pPr>
      <w:r w:rsidRPr="00C57484">
        <w:t xml:space="preserve">    &lt;/messageFunctionDetails&gt;</w:t>
      </w:r>
    </w:p>
    <w:p w14:paraId="56B5D32E" w14:textId="77777777" w:rsidR="00C57484" w:rsidRPr="00C57484" w:rsidRDefault="00C57484" w:rsidP="006B0CD5">
      <w:pPr>
        <w:pStyle w:val="XMLStyle"/>
      </w:pPr>
      <w:r w:rsidRPr="00C57484">
        <w:t xml:space="preserve">  &lt;/messageDetails&gt;</w:t>
      </w:r>
    </w:p>
    <w:p w14:paraId="1873603C" w14:textId="77777777" w:rsidR="00C57484" w:rsidRPr="00C57484" w:rsidRDefault="00C57484" w:rsidP="006B0CD5">
      <w:pPr>
        <w:pStyle w:val="XMLStyle"/>
        <w:rPr>
          <w:b/>
          <w:bCs/>
          <w:color w:val="0070C0"/>
        </w:rPr>
      </w:pPr>
      <w:r w:rsidRPr="00C57484">
        <w:rPr>
          <w:b/>
          <w:bCs/>
          <w:color w:val="0070C0"/>
        </w:rPr>
        <w:t xml:space="preserve">  &lt;corporateFares&gt;</w:t>
      </w:r>
    </w:p>
    <w:p w14:paraId="1D3F8D14" w14:textId="1AE9C4C0" w:rsidR="00C57484" w:rsidRPr="00C57484" w:rsidRDefault="00C57484" w:rsidP="006B0CD5">
      <w:pPr>
        <w:pStyle w:val="XMLStyle"/>
        <w:rPr>
          <w:b/>
          <w:bCs/>
          <w:color w:val="0070C0"/>
        </w:rPr>
      </w:pPr>
      <w:r w:rsidRPr="00C57484">
        <w:rPr>
          <w:b/>
          <w:bCs/>
          <w:noProof/>
          <w:color w:val="0070C0"/>
          <w:lang w:val="en-IE" w:eastAsia="en-IE" w:bidi="ar-SA"/>
        </w:rPr>
        <mc:AlternateContent>
          <mc:Choice Requires="wps">
            <w:drawing>
              <wp:anchor distT="0" distB="0" distL="114300" distR="114300" simplePos="0" relativeHeight="251751424" behindDoc="0" locked="0" layoutInCell="1" allowOverlap="1" wp14:anchorId="7C0448E5" wp14:editId="60BECAC2">
                <wp:simplePos x="0" y="0"/>
                <wp:positionH relativeFrom="column">
                  <wp:posOffset>4286250</wp:posOffset>
                </wp:positionH>
                <wp:positionV relativeFrom="paragraph">
                  <wp:posOffset>361315</wp:posOffset>
                </wp:positionV>
                <wp:extent cx="1857375" cy="28575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85750"/>
                        </a:xfrm>
                        <a:prstGeom prst="rect">
                          <a:avLst/>
                        </a:prstGeom>
                        <a:noFill/>
                        <a:ln w="9525">
                          <a:noFill/>
                          <a:miter lim="800000"/>
                          <a:headEnd/>
                          <a:tailEnd/>
                        </a:ln>
                      </wps:spPr>
                      <wps:txbx>
                        <w:txbxContent>
                          <w:p w14:paraId="7AC1097F" w14:textId="77777777" w:rsidR="002028E2" w:rsidRPr="00E35787" w:rsidRDefault="002028E2" w:rsidP="00C57484">
                            <w:pPr>
                              <w:rPr>
                                <w:color w:val="005EB8" w:themeColor="accent1"/>
                              </w:rPr>
                            </w:pPr>
                            <w:r>
                              <w:rPr>
                                <w:color w:val="005EB8" w:themeColor="accent1"/>
                              </w:rPr>
                              <w:t>Pricing option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448E5" id="_x0000_s1066" type="#_x0000_t202" style="position:absolute;margin-left:337.5pt;margin-top:28.45pt;width:146.25pt;height:2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" filled="f" stroked="f">
                <v:textbox>
                  <w:txbxContent>
                    <w:p w14:paraId="7AC1097F" w14:textId="77777777" w:rsidR="002028E2" w:rsidRPr="00E35787" w:rsidRDefault="002028E2" w:rsidP="00C57484">
                      <w:pPr>
                        <w:rPr>
                          <w:color w:val="005EB8" w:themeColor="accent1"/>
                        </w:rPr>
                      </w:pPr>
                      <w:r>
                        <w:rPr>
                          <w:color w:val="005EB8" w:themeColor="accent1"/>
                        </w:rPr>
                        <w:t>Pricing option</w:t>
                      </w:r>
                    </w:p>
                  </w:txbxContent>
                </v:textbox>
              </v:shape>
            </w:pict>
          </mc:Fallback>
        </mc:AlternateContent>
      </w:r>
      <w:r w:rsidRPr="00C57484">
        <w:rPr>
          <w:b/>
          <w:bCs/>
          <w:noProof/>
          <w:color w:val="0070C0"/>
          <w:lang w:val="en-IE" w:eastAsia="en-IE" w:bidi="ar-SA"/>
        </w:rPr>
        <mc:AlternateContent>
          <mc:Choice Requires="wps">
            <w:drawing>
              <wp:anchor distT="0" distB="0" distL="114300" distR="114300" simplePos="0" relativeHeight="251750400" behindDoc="0" locked="0" layoutInCell="1" allowOverlap="1" wp14:anchorId="51810707" wp14:editId="127569BE">
                <wp:simplePos x="0" y="0"/>
                <wp:positionH relativeFrom="column">
                  <wp:posOffset>4048125</wp:posOffset>
                </wp:positionH>
                <wp:positionV relativeFrom="paragraph">
                  <wp:posOffset>3175</wp:posOffset>
                </wp:positionV>
                <wp:extent cx="190500" cy="904875"/>
                <wp:effectExtent l="0" t="0" r="19050" b="28575"/>
                <wp:wrapNone/>
                <wp:docPr id="309" name="Right Brace 309"/>
                <wp:cNvGraphicFramePr/>
                <a:graphic xmlns:a="http://schemas.openxmlformats.org/drawingml/2006/main">
                  <a:graphicData uri="http://schemas.microsoft.com/office/word/2010/wordprocessingShape">
                    <wps:wsp>
                      <wps:cNvSpPr/>
                      <wps:spPr>
                        <a:xfrm>
                          <a:off x="0" y="0"/>
                          <a:ext cx="190500" cy="9048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C1A3" id="Right Brace 309" o:spid="_x0000_s1026" type="#_x0000_t88" style="position:absolute;margin-left:318.75pt;margin-top:.25pt;width:15pt;height:71.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" adj="379" strokecolor="#0058ae [3044]"/>
            </w:pict>
          </mc:Fallback>
        </mc:AlternateContent>
      </w:r>
      <w:r w:rsidRPr="00C57484">
        <w:rPr>
          <w:b/>
          <w:bCs/>
          <w:color w:val="0070C0"/>
        </w:rPr>
        <w:t xml:space="preserve">    &lt;corporateFareIdentifiers&gt;</w:t>
      </w:r>
    </w:p>
    <w:p w14:paraId="2A140358" w14:textId="77777777" w:rsidR="00C57484" w:rsidRPr="00C57484" w:rsidRDefault="00C57484" w:rsidP="006B0CD5">
      <w:pPr>
        <w:pStyle w:val="XMLStyle"/>
        <w:rPr>
          <w:b/>
          <w:bCs/>
          <w:color w:val="0070C0"/>
        </w:rPr>
      </w:pPr>
      <w:r w:rsidRPr="00C57484">
        <w:rPr>
          <w:b/>
          <w:bCs/>
          <w:color w:val="0070C0"/>
        </w:rPr>
        <w:t xml:space="preserve">      &lt;fareQualifier&gt;P&lt;/fareQualifier&gt;</w:t>
      </w:r>
    </w:p>
    <w:p w14:paraId="5CD120F5" w14:textId="77777777" w:rsidR="00C57484" w:rsidRPr="00C57484" w:rsidRDefault="00C57484" w:rsidP="006B0CD5">
      <w:pPr>
        <w:pStyle w:val="XMLStyle"/>
        <w:rPr>
          <w:b/>
          <w:bCs/>
          <w:color w:val="0070C0"/>
        </w:rPr>
      </w:pPr>
      <w:r w:rsidRPr="00C57484">
        <w:rPr>
          <w:b/>
          <w:bCs/>
          <w:color w:val="0070C0"/>
        </w:rPr>
        <w:t xml:space="preserve">    &lt;/corporateFareIdentifiers&gt;</w:t>
      </w:r>
    </w:p>
    <w:p w14:paraId="5DEA369C" w14:textId="77777777" w:rsidR="00C57484" w:rsidRPr="00C57484" w:rsidRDefault="00C57484" w:rsidP="006B0CD5">
      <w:pPr>
        <w:pStyle w:val="XMLStyle"/>
        <w:rPr>
          <w:b/>
          <w:bCs/>
          <w:color w:val="0070C0"/>
        </w:rPr>
      </w:pPr>
      <w:r w:rsidRPr="00C57484">
        <w:rPr>
          <w:b/>
          <w:bCs/>
          <w:color w:val="0070C0"/>
        </w:rPr>
        <w:t xml:space="preserve">    &lt;corporateFareIdentifiers&gt;</w:t>
      </w:r>
    </w:p>
    <w:p w14:paraId="7D3DF62E" w14:textId="77777777" w:rsidR="00C57484" w:rsidRPr="00C57484" w:rsidRDefault="00C57484" w:rsidP="006B0CD5">
      <w:pPr>
        <w:pStyle w:val="XMLStyle"/>
        <w:rPr>
          <w:b/>
          <w:bCs/>
          <w:color w:val="0070C0"/>
        </w:rPr>
      </w:pPr>
      <w:r w:rsidRPr="00C57484">
        <w:rPr>
          <w:b/>
          <w:bCs/>
          <w:color w:val="0070C0"/>
        </w:rPr>
        <w:t xml:space="preserve">      &lt;fareQualifier&gt;U&lt;/fareQualifier&gt;</w:t>
      </w:r>
    </w:p>
    <w:p w14:paraId="4D1A380C" w14:textId="0D45F849" w:rsidR="00C57484" w:rsidRPr="00C57484" w:rsidRDefault="00C57484" w:rsidP="006B0CD5">
      <w:pPr>
        <w:pStyle w:val="XMLStyle"/>
        <w:rPr>
          <w:b/>
          <w:bCs/>
          <w:color w:val="0070C0"/>
        </w:rPr>
      </w:pPr>
      <w:r w:rsidRPr="00C57484">
        <w:rPr>
          <w:b/>
          <w:bCs/>
          <w:color w:val="0070C0"/>
        </w:rPr>
        <w:t xml:space="preserve">    &lt;/corporateFareIdentifiers&gt;</w:t>
      </w:r>
    </w:p>
    <w:p w14:paraId="01E50F70" w14:textId="1CCD40DA" w:rsidR="00C57484" w:rsidRPr="00C57484" w:rsidRDefault="00C57484" w:rsidP="006B0CD5">
      <w:pPr>
        <w:pStyle w:val="XMLStyle"/>
        <w:rPr>
          <w:b/>
          <w:bCs/>
          <w:color w:val="0070C0"/>
        </w:rPr>
      </w:pPr>
      <w:r w:rsidRPr="00C57484">
        <w:rPr>
          <w:b/>
          <w:bCs/>
          <w:noProof/>
          <w:color w:val="7030A0"/>
          <w:lang w:val="en-IE" w:eastAsia="en-IE" w:bidi="ar-SA"/>
        </w:rPr>
        <mc:AlternateContent>
          <mc:Choice Requires="wps">
            <w:drawing>
              <wp:anchor distT="0" distB="0" distL="114300" distR="114300" simplePos="0" relativeHeight="251753472" behindDoc="0" locked="0" layoutInCell="1" allowOverlap="1" wp14:anchorId="37AC6484" wp14:editId="3D665BC4">
                <wp:simplePos x="0" y="0"/>
                <wp:positionH relativeFrom="column">
                  <wp:posOffset>4646006</wp:posOffset>
                </wp:positionH>
                <wp:positionV relativeFrom="paragraph">
                  <wp:posOffset>136525</wp:posOffset>
                </wp:positionV>
                <wp:extent cx="285115" cy="2931795"/>
                <wp:effectExtent l="0" t="0" r="19685" b="20955"/>
                <wp:wrapNone/>
                <wp:docPr id="311" name="Right Brace 311"/>
                <wp:cNvGraphicFramePr/>
                <a:graphic xmlns:a="http://schemas.openxmlformats.org/drawingml/2006/main">
                  <a:graphicData uri="http://schemas.microsoft.com/office/word/2010/wordprocessingShape">
                    <wps:wsp>
                      <wps:cNvSpPr/>
                      <wps:spPr>
                        <a:xfrm>
                          <a:off x="0" y="0"/>
                          <a:ext cx="285115" cy="2931795"/>
                        </a:xfrm>
                        <a:prstGeom prst="rightBrac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4225B" id="Right Brace 311" o:spid="_x0000_s1026" type="#_x0000_t88" style="position:absolute;margin-left:365.85pt;margin-top:10.75pt;width:22.45pt;height:230.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" adj="175" strokecolor="#532477 [2407]"/>
            </w:pict>
          </mc:Fallback>
        </mc:AlternateContent>
      </w:r>
      <w:r w:rsidRPr="00C57484">
        <w:rPr>
          <w:b/>
          <w:bCs/>
          <w:color w:val="0070C0"/>
        </w:rPr>
        <w:t xml:space="preserve">  &lt;/corporateFares&gt;</w:t>
      </w:r>
    </w:p>
    <w:p w14:paraId="4B8DDE74" w14:textId="77777777" w:rsidR="00C57484" w:rsidRPr="008B2395" w:rsidRDefault="00C57484" w:rsidP="006B0CD5">
      <w:pPr>
        <w:pStyle w:val="XMLStyle"/>
        <w:rPr>
          <w:b/>
          <w:bCs/>
          <w:color w:val="7030A0"/>
          <w:lang w:val="fr-FR"/>
        </w:rPr>
      </w:pPr>
      <w:r w:rsidRPr="00C57484">
        <w:rPr>
          <w:color w:val="7030A0"/>
        </w:rPr>
        <w:t xml:space="preserve">  </w:t>
      </w:r>
      <w:r w:rsidRPr="008B2395">
        <w:rPr>
          <w:b/>
          <w:bCs/>
          <w:color w:val="7030A0"/>
          <w:lang w:val="fr-FR"/>
        </w:rPr>
        <w:t>&lt;passengersGroup&gt;</w:t>
      </w:r>
    </w:p>
    <w:p w14:paraId="1C9BECC6" w14:textId="77777777" w:rsidR="00C57484" w:rsidRPr="008B2395" w:rsidRDefault="00C57484" w:rsidP="006B0CD5">
      <w:pPr>
        <w:pStyle w:val="XMLStyle"/>
        <w:rPr>
          <w:b/>
          <w:bCs/>
          <w:color w:val="7030A0"/>
          <w:lang w:val="fr-FR"/>
        </w:rPr>
      </w:pPr>
      <w:r w:rsidRPr="008B2395">
        <w:rPr>
          <w:b/>
          <w:bCs/>
          <w:color w:val="7030A0"/>
          <w:lang w:val="fr-FR"/>
        </w:rPr>
        <w:t xml:space="preserve">    &lt;segmentRepetitionControl&gt;</w:t>
      </w:r>
    </w:p>
    <w:p w14:paraId="24D7303D" w14:textId="75A89B5A" w:rsidR="00C57484" w:rsidRPr="008B2395" w:rsidRDefault="007D134E" w:rsidP="006B0CD5">
      <w:pPr>
        <w:pStyle w:val="XMLStyle"/>
        <w:rPr>
          <w:b/>
          <w:bCs/>
          <w:color w:val="7030A0"/>
          <w:lang w:val="fr-FR"/>
        </w:rPr>
      </w:pPr>
      <w:r w:rsidRPr="00C57484">
        <w:rPr>
          <w:b/>
          <w:bCs/>
          <w:noProof/>
          <w:color w:val="7030A0"/>
          <w:lang w:val="en-IE" w:eastAsia="en-IE" w:bidi="ar-SA"/>
        </w:rPr>
        <mc:AlternateContent>
          <mc:Choice Requires="wps">
            <w:drawing>
              <wp:anchor distT="0" distB="0" distL="114300" distR="114300" simplePos="0" relativeHeight="251755520" behindDoc="0" locked="0" layoutInCell="1" allowOverlap="1" wp14:anchorId="62508618" wp14:editId="1ADB3B75">
                <wp:simplePos x="0" y="0"/>
                <wp:positionH relativeFrom="column">
                  <wp:posOffset>2765425</wp:posOffset>
                </wp:positionH>
                <wp:positionV relativeFrom="paragraph">
                  <wp:posOffset>44450</wp:posOffset>
                </wp:positionV>
                <wp:extent cx="1802765" cy="241300"/>
                <wp:effectExtent l="0" t="0" r="0" b="635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241300"/>
                        </a:xfrm>
                        <a:prstGeom prst="rect">
                          <a:avLst/>
                        </a:prstGeom>
                        <a:noFill/>
                        <a:ln w="9525">
                          <a:noFill/>
                          <a:miter lim="800000"/>
                          <a:headEnd/>
                          <a:tailEnd/>
                        </a:ln>
                      </wps:spPr>
                      <wps:txbx>
                        <w:txbxContent>
                          <w:p w14:paraId="17C139C7" w14:textId="77777777" w:rsidR="002028E2" w:rsidRPr="007D134E" w:rsidRDefault="002028E2" w:rsidP="00D107D4">
                            <w:pPr>
                              <w:pStyle w:val="ListParagraph"/>
                              <w:numPr>
                                <w:ilvl w:val="0"/>
                                <w:numId w:val="20"/>
                              </w:numPr>
                              <w:rPr>
                                <w:color w:val="532477" w:themeColor="accent4" w:themeShade="BF"/>
                              </w:rPr>
                            </w:pPr>
                            <w:r w:rsidRPr="007D134E">
                              <w:rPr>
                                <w:color w:val="532477" w:themeColor="accent4" w:themeShade="BF"/>
                                <w:lang w:val="en-US"/>
                              </w:rPr>
                              <w:t>Passenger group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08618" id="_x0000_s1067" type="#_x0000_t202" style="position:absolute;margin-left:217.75pt;margin-top:3.5pt;width:141.95pt;height:1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" filled="f" stroked="f">
                <v:textbox>
                  <w:txbxContent>
                    <w:p w14:paraId="17C139C7" w14:textId="77777777" w:rsidR="002028E2" w:rsidRPr="007D134E" w:rsidRDefault="002028E2" w:rsidP="00D107D4">
                      <w:pPr>
                        <w:pStyle w:val="ListParagraph"/>
                        <w:numPr>
                          <w:ilvl w:val="0"/>
                          <w:numId w:val="20"/>
                        </w:numPr>
                        <w:rPr>
                          <w:color w:val="532477" w:themeColor="accent4" w:themeShade="BF"/>
                        </w:rPr>
                      </w:pPr>
                      <w:r w:rsidRPr="007D134E">
                        <w:rPr>
                          <w:color w:val="532477" w:themeColor="accent4" w:themeShade="BF"/>
                          <w:lang w:val="en-US"/>
                        </w:rPr>
                        <w:t>Passenger group ID</w:t>
                      </w:r>
                    </w:p>
                  </w:txbxContent>
                </v:textbox>
              </v:shape>
            </w:pict>
          </mc:Fallback>
        </mc:AlternateContent>
      </w:r>
      <w:r w:rsidR="00C57484" w:rsidRPr="00C57484">
        <w:rPr>
          <w:b/>
          <w:bCs/>
          <w:noProof/>
          <w:color w:val="7030A0"/>
          <w:lang w:val="en-IE" w:eastAsia="en-IE" w:bidi="ar-SA"/>
        </w:rPr>
        <mc:AlternateContent>
          <mc:Choice Requires="wps">
            <w:drawing>
              <wp:anchor distT="0" distB="0" distL="114300" distR="114300" simplePos="0" relativeHeight="251754496" behindDoc="0" locked="0" layoutInCell="1" allowOverlap="1" wp14:anchorId="6587A503" wp14:editId="6784B565">
                <wp:simplePos x="0" y="0"/>
                <wp:positionH relativeFrom="column">
                  <wp:posOffset>4930140</wp:posOffset>
                </wp:positionH>
                <wp:positionV relativeFrom="paragraph">
                  <wp:posOffset>946785</wp:posOffset>
                </wp:positionV>
                <wp:extent cx="448310" cy="482600"/>
                <wp:effectExtent l="0" t="0" r="0" b="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482600"/>
                        </a:xfrm>
                        <a:prstGeom prst="rect">
                          <a:avLst/>
                        </a:prstGeom>
                        <a:noFill/>
                        <a:ln w="9525">
                          <a:noFill/>
                          <a:miter lim="800000"/>
                          <a:headEnd/>
                          <a:tailEnd/>
                        </a:ln>
                      </wps:spPr>
                      <wps:txbx>
                        <w:txbxContent>
                          <w:p w14:paraId="71D56AFE" w14:textId="77777777" w:rsidR="002028E2" w:rsidRPr="00880BDD" w:rsidRDefault="002028E2" w:rsidP="00C57484">
                            <w:pPr>
                              <w:rPr>
                                <w:color w:val="532477" w:themeColor="accent4" w:themeShade="BF"/>
                              </w:rPr>
                            </w:pPr>
                            <w:r>
                              <w:rPr>
                                <w:color w:val="532477" w:themeColor="accent4" w:themeShade="BF"/>
                              </w:rPr>
                              <w:t>Pax i</w:t>
                            </w:r>
                            <w:r w:rsidRPr="00880BDD">
                              <w:rPr>
                                <w:color w:val="532477" w:themeColor="accent4" w:themeShade="BF"/>
                              </w:rPr>
                              <w:t>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7A503" id="_x0000_s1068" type="#_x0000_t202" style="position:absolute;margin-left:388.2pt;margin-top:74.55pt;width:35.3pt;height:3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" filled="f" stroked="f">
                <v:textbox>
                  <w:txbxContent>
                    <w:p w14:paraId="71D56AFE" w14:textId="77777777" w:rsidR="002028E2" w:rsidRPr="00880BDD" w:rsidRDefault="002028E2" w:rsidP="00C57484">
                      <w:pPr>
                        <w:rPr>
                          <w:color w:val="532477" w:themeColor="accent4" w:themeShade="BF"/>
                        </w:rPr>
                      </w:pPr>
                      <w:r>
                        <w:rPr>
                          <w:color w:val="532477" w:themeColor="accent4" w:themeShade="BF"/>
                        </w:rPr>
                        <w:t>Pax i</w:t>
                      </w:r>
                      <w:r w:rsidRPr="00880BDD">
                        <w:rPr>
                          <w:color w:val="532477" w:themeColor="accent4" w:themeShade="BF"/>
                        </w:rPr>
                        <w:t>nfo</w:t>
                      </w:r>
                    </w:p>
                  </w:txbxContent>
                </v:textbox>
              </v:shape>
            </w:pict>
          </mc:Fallback>
        </mc:AlternateContent>
      </w:r>
      <w:r w:rsidR="00C57484" w:rsidRPr="00C57484">
        <w:rPr>
          <w:b/>
          <w:bCs/>
          <w:noProof/>
          <w:color w:val="7030A0"/>
          <w:lang w:val="en-IE" w:eastAsia="en-IE" w:bidi="ar-SA"/>
        </w:rPr>
        <mc:AlternateContent>
          <mc:Choice Requires="wps">
            <w:drawing>
              <wp:anchor distT="0" distB="0" distL="114300" distR="114300" simplePos="0" relativeHeight="251756544" behindDoc="0" locked="0" layoutInCell="1" allowOverlap="1" wp14:anchorId="005F91EB" wp14:editId="692FBEE0">
                <wp:simplePos x="0" y="0"/>
                <wp:positionH relativeFrom="column">
                  <wp:posOffset>2988945</wp:posOffset>
                </wp:positionH>
                <wp:positionV relativeFrom="paragraph">
                  <wp:posOffset>222250</wp:posOffset>
                </wp:positionV>
                <wp:extent cx="1802765" cy="241300"/>
                <wp:effectExtent l="0" t="0" r="0" b="635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241300"/>
                        </a:xfrm>
                        <a:prstGeom prst="rect">
                          <a:avLst/>
                        </a:prstGeom>
                        <a:noFill/>
                        <a:ln w="9525">
                          <a:noFill/>
                          <a:miter lim="800000"/>
                          <a:headEnd/>
                          <a:tailEnd/>
                        </a:ln>
                      </wps:spPr>
                      <wps:txbx>
                        <w:txbxContent>
                          <w:p w14:paraId="21082801" w14:textId="77777777" w:rsidR="002028E2" w:rsidRPr="007D134E" w:rsidRDefault="002028E2" w:rsidP="00D107D4">
                            <w:pPr>
                              <w:pStyle w:val="ListParagraph"/>
                              <w:numPr>
                                <w:ilvl w:val="0"/>
                                <w:numId w:val="21"/>
                              </w:numPr>
                              <w:rPr>
                                <w:color w:val="532477" w:themeColor="accent4" w:themeShade="BF"/>
                              </w:rPr>
                            </w:pPr>
                            <w:r w:rsidRPr="007D134E">
                              <w:rPr>
                                <w:color w:val="532477" w:themeColor="accent4" w:themeShade="BF"/>
                                <w:lang w:val="en-US"/>
                              </w:rPr>
                              <w:t>No# of passengers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F91EB" id="_x0000_s1069" type="#_x0000_t202" style="position:absolute;margin-left:235.35pt;margin-top:17.5pt;width:141.95pt;height:1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" filled="f" stroked="f">
                <v:textbox>
                  <w:txbxContent>
                    <w:p w14:paraId="21082801" w14:textId="77777777" w:rsidR="002028E2" w:rsidRPr="007D134E" w:rsidRDefault="002028E2" w:rsidP="00D107D4">
                      <w:pPr>
                        <w:pStyle w:val="ListParagraph"/>
                        <w:numPr>
                          <w:ilvl w:val="0"/>
                          <w:numId w:val="21"/>
                        </w:numPr>
                        <w:rPr>
                          <w:color w:val="532477" w:themeColor="accent4" w:themeShade="BF"/>
                        </w:rPr>
                      </w:pPr>
                      <w:r w:rsidRPr="007D134E">
                        <w:rPr>
                          <w:color w:val="532477" w:themeColor="accent4" w:themeShade="BF"/>
                          <w:lang w:val="en-US"/>
                        </w:rPr>
                        <w:t>No# of passengers</w:t>
                      </w:r>
                    </w:p>
                  </w:txbxContent>
                </v:textbox>
              </v:shape>
            </w:pict>
          </mc:Fallback>
        </mc:AlternateContent>
      </w:r>
      <w:r w:rsidR="00C57484" w:rsidRPr="00C57484">
        <w:rPr>
          <w:b/>
          <w:bCs/>
          <w:noProof/>
          <w:color w:val="7030A0"/>
          <w:lang w:val="en-IE" w:eastAsia="en-IE" w:bidi="ar-SA"/>
        </w:rPr>
        <mc:AlternateContent>
          <mc:Choice Requires="wps">
            <w:drawing>
              <wp:anchor distT="0" distB="0" distL="114300" distR="114300" simplePos="0" relativeHeight="251757568" behindDoc="0" locked="0" layoutInCell="1" allowOverlap="1" wp14:anchorId="1E1CCBE4" wp14:editId="67BA99C0">
                <wp:simplePos x="0" y="0"/>
                <wp:positionH relativeFrom="column">
                  <wp:posOffset>2990215</wp:posOffset>
                </wp:positionH>
                <wp:positionV relativeFrom="paragraph">
                  <wp:posOffset>766445</wp:posOffset>
                </wp:positionV>
                <wp:extent cx="1802765" cy="241300"/>
                <wp:effectExtent l="0" t="0" r="0" b="635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241300"/>
                        </a:xfrm>
                        <a:prstGeom prst="rect">
                          <a:avLst/>
                        </a:prstGeom>
                        <a:noFill/>
                        <a:ln w="9525">
                          <a:noFill/>
                          <a:miter lim="800000"/>
                          <a:headEnd/>
                          <a:tailEnd/>
                        </a:ln>
                      </wps:spPr>
                      <wps:txbx>
                        <w:txbxContent>
                          <w:p w14:paraId="2630AD6E" w14:textId="77777777" w:rsidR="002028E2" w:rsidRPr="007D134E" w:rsidRDefault="002028E2" w:rsidP="00D107D4">
                            <w:pPr>
                              <w:pStyle w:val="ListParagraph"/>
                              <w:numPr>
                                <w:ilvl w:val="0"/>
                                <w:numId w:val="22"/>
                              </w:numPr>
                              <w:rPr>
                                <w:color w:val="532477" w:themeColor="accent4" w:themeShade="BF"/>
                              </w:rPr>
                            </w:pPr>
                            <w:r w:rsidRPr="007D134E">
                              <w:rPr>
                                <w:color w:val="532477" w:themeColor="accent4" w:themeShade="BF"/>
                                <w:lang w:val="en-US"/>
                              </w:rPr>
                              <w:t>Passenger IDs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CCBE4" id="_x0000_s1070" type="#_x0000_t202" style="position:absolute;margin-left:235.45pt;margin-top:60.35pt;width:141.95pt;height:1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" filled="f" stroked="f">
                <v:textbox>
                  <w:txbxContent>
                    <w:p w14:paraId="2630AD6E" w14:textId="77777777" w:rsidR="002028E2" w:rsidRPr="007D134E" w:rsidRDefault="002028E2" w:rsidP="00D107D4">
                      <w:pPr>
                        <w:pStyle w:val="ListParagraph"/>
                        <w:numPr>
                          <w:ilvl w:val="0"/>
                          <w:numId w:val="22"/>
                        </w:numPr>
                        <w:rPr>
                          <w:color w:val="532477" w:themeColor="accent4" w:themeShade="BF"/>
                        </w:rPr>
                      </w:pPr>
                      <w:r w:rsidRPr="007D134E">
                        <w:rPr>
                          <w:color w:val="532477" w:themeColor="accent4" w:themeShade="BF"/>
                          <w:lang w:val="en-US"/>
                        </w:rPr>
                        <w:t>Passenger IDs</w:t>
                      </w:r>
                    </w:p>
                  </w:txbxContent>
                </v:textbox>
              </v:shape>
            </w:pict>
          </mc:Fallback>
        </mc:AlternateContent>
      </w:r>
      <w:r w:rsidR="00C57484" w:rsidRPr="008B2395">
        <w:rPr>
          <w:b/>
          <w:bCs/>
          <w:color w:val="7030A0"/>
          <w:lang w:val="fr-FR"/>
        </w:rPr>
        <w:t xml:space="preserve">      &lt;segmentControlDetails&gt;</w:t>
      </w:r>
    </w:p>
    <w:p w14:paraId="6E62527F" w14:textId="77777777" w:rsidR="00C57484" w:rsidRPr="008B2395" w:rsidRDefault="00C57484" w:rsidP="006B0CD5">
      <w:pPr>
        <w:pStyle w:val="XMLStyle"/>
        <w:rPr>
          <w:b/>
          <w:bCs/>
          <w:color w:val="7030A0"/>
          <w:lang w:val="fr-FR"/>
        </w:rPr>
      </w:pPr>
      <w:r w:rsidRPr="008B2395">
        <w:rPr>
          <w:b/>
          <w:bCs/>
          <w:color w:val="7030A0"/>
          <w:lang w:val="fr-FR"/>
        </w:rPr>
        <w:t xml:space="preserve">        &lt;quantity&gt;1&lt;/quantity&gt;</w:t>
      </w:r>
    </w:p>
    <w:p w14:paraId="4D03D722" w14:textId="77777777" w:rsidR="00C57484" w:rsidRPr="00F101AA" w:rsidRDefault="00C57484" w:rsidP="006B0CD5">
      <w:pPr>
        <w:pStyle w:val="XMLStyle"/>
        <w:rPr>
          <w:b/>
          <w:bCs/>
          <w:color w:val="7030A0"/>
        </w:rPr>
      </w:pPr>
      <w:r w:rsidRPr="008B2395">
        <w:rPr>
          <w:b/>
          <w:bCs/>
          <w:color w:val="7030A0"/>
          <w:lang w:val="fr-FR"/>
        </w:rPr>
        <w:t xml:space="preserve">        </w:t>
      </w:r>
      <w:r w:rsidRPr="00F101AA">
        <w:rPr>
          <w:b/>
          <w:bCs/>
          <w:color w:val="7030A0"/>
        </w:rPr>
        <w:t>&lt;numberOfUnits&gt;2&lt;/numberOfUnits&gt;</w:t>
      </w:r>
    </w:p>
    <w:p w14:paraId="27611D14" w14:textId="77777777" w:rsidR="00C57484" w:rsidRPr="00F101AA" w:rsidRDefault="00C57484" w:rsidP="006B0CD5">
      <w:pPr>
        <w:pStyle w:val="XMLStyle"/>
        <w:rPr>
          <w:b/>
          <w:bCs/>
          <w:color w:val="7030A0"/>
        </w:rPr>
      </w:pPr>
      <w:r w:rsidRPr="00F101AA">
        <w:rPr>
          <w:b/>
          <w:bCs/>
          <w:color w:val="7030A0"/>
        </w:rPr>
        <w:t xml:space="preserve">      &lt;/segmentControlDetails&gt;</w:t>
      </w:r>
    </w:p>
    <w:p w14:paraId="53A5470E" w14:textId="47311684" w:rsidR="00C57484" w:rsidRPr="00F101AA" w:rsidRDefault="00C57484" w:rsidP="006B0CD5">
      <w:pPr>
        <w:pStyle w:val="XMLStyle"/>
        <w:rPr>
          <w:b/>
          <w:bCs/>
          <w:color w:val="7030A0"/>
        </w:rPr>
      </w:pPr>
      <w:r w:rsidRPr="00F101AA">
        <w:rPr>
          <w:b/>
          <w:bCs/>
          <w:color w:val="7030A0"/>
        </w:rPr>
        <w:t xml:space="preserve">    &lt;/segmentRepetitionControl&gt;</w:t>
      </w:r>
    </w:p>
    <w:p w14:paraId="06A3C62C" w14:textId="77777777" w:rsidR="00C57484" w:rsidRPr="00F101AA" w:rsidRDefault="00C57484" w:rsidP="006B0CD5">
      <w:pPr>
        <w:pStyle w:val="XMLStyle"/>
        <w:rPr>
          <w:b/>
          <w:bCs/>
          <w:color w:val="7030A0"/>
        </w:rPr>
      </w:pPr>
      <w:r w:rsidRPr="00F101AA">
        <w:rPr>
          <w:b/>
          <w:bCs/>
          <w:color w:val="7030A0"/>
        </w:rPr>
        <w:t xml:space="preserve">    &lt;travellersID&gt;</w:t>
      </w:r>
    </w:p>
    <w:p w14:paraId="53F6308B" w14:textId="77777777" w:rsidR="00C57484" w:rsidRPr="00F101AA" w:rsidRDefault="00C57484" w:rsidP="006B0CD5">
      <w:pPr>
        <w:pStyle w:val="XMLStyle"/>
        <w:rPr>
          <w:b/>
          <w:bCs/>
          <w:color w:val="7030A0"/>
        </w:rPr>
      </w:pPr>
      <w:r w:rsidRPr="00F101AA">
        <w:rPr>
          <w:b/>
          <w:bCs/>
          <w:color w:val="7030A0"/>
        </w:rPr>
        <w:t xml:space="preserve">      &lt;travellerDetails&gt;</w:t>
      </w:r>
    </w:p>
    <w:p w14:paraId="26B124EE" w14:textId="77777777" w:rsidR="00C57484" w:rsidRPr="00F101AA" w:rsidRDefault="00C57484" w:rsidP="006B0CD5">
      <w:pPr>
        <w:pStyle w:val="XMLStyle"/>
        <w:rPr>
          <w:b/>
          <w:bCs/>
          <w:color w:val="7030A0"/>
        </w:rPr>
      </w:pPr>
      <w:r w:rsidRPr="00F101AA">
        <w:rPr>
          <w:b/>
          <w:bCs/>
          <w:color w:val="7030A0"/>
        </w:rPr>
        <w:t xml:space="preserve">        &lt;measurementValue&gt;1&lt;/measurementValue&gt;</w:t>
      </w:r>
    </w:p>
    <w:p w14:paraId="74E28F88" w14:textId="77777777" w:rsidR="00C57484" w:rsidRPr="00F101AA" w:rsidRDefault="00C57484" w:rsidP="006B0CD5">
      <w:pPr>
        <w:pStyle w:val="XMLStyle"/>
        <w:rPr>
          <w:b/>
          <w:bCs/>
          <w:color w:val="7030A0"/>
        </w:rPr>
      </w:pPr>
      <w:r w:rsidRPr="00F101AA">
        <w:rPr>
          <w:b/>
          <w:bCs/>
          <w:color w:val="7030A0"/>
        </w:rPr>
        <w:t xml:space="preserve">      &lt;/travellerDetails&gt;</w:t>
      </w:r>
    </w:p>
    <w:p w14:paraId="32A942C7" w14:textId="77777777" w:rsidR="00C57484" w:rsidRPr="00F101AA" w:rsidRDefault="00C57484" w:rsidP="006B0CD5">
      <w:pPr>
        <w:pStyle w:val="XMLStyle"/>
        <w:rPr>
          <w:b/>
          <w:bCs/>
          <w:color w:val="7030A0"/>
        </w:rPr>
      </w:pPr>
      <w:r w:rsidRPr="00F101AA">
        <w:rPr>
          <w:b/>
          <w:bCs/>
          <w:color w:val="7030A0"/>
        </w:rPr>
        <w:t xml:space="preserve">      &lt;travellerDetails&gt;</w:t>
      </w:r>
    </w:p>
    <w:p w14:paraId="22739533" w14:textId="77777777" w:rsidR="00C57484" w:rsidRPr="00F101AA" w:rsidRDefault="00C57484" w:rsidP="006B0CD5">
      <w:pPr>
        <w:pStyle w:val="XMLStyle"/>
        <w:rPr>
          <w:b/>
          <w:bCs/>
          <w:color w:val="7030A0"/>
        </w:rPr>
      </w:pPr>
      <w:r w:rsidRPr="00F101AA">
        <w:rPr>
          <w:b/>
          <w:bCs/>
          <w:color w:val="7030A0"/>
        </w:rPr>
        <w:t xml:space="preserve">        &lt;measurementValue&gt;2&lt;/measurementValue&gt;</w:t>
      </w:r>
    </w:p>
    <w:p w14:paraId="472F9540" w14:textId="77777777" w:rsidR="00C57484" w:rsidRPr="00F101AA" w:rsidRDefault="00C57484" w:rsidP="006B0CD5">
      <w:pPr>
        <w:pStyle w:val="XMLStyle"/>
        <w:rPr>
          <w:b/>
          <w:bCs/>
          <w:color w:val="7030A0"/>
        </w:rPr>
      </w:pPr>
      <w:r w:rsidRPr="00F101AA">
        <w:rPr>
          <w:b/>
          <w:bCs/>
          <w:color w:val="7030A0"/>
        </w:rPr>
        <w:t xml:space="preserve">      &lt;/travellerDetails&gt;</w:t>
      </w:r>
    </w:p>
    <w:p w14:paraId="077D9C48" w14:textId="77777777" w:rsidR="00C57484" w:rsidRPr="00F101AA" w:rsidRDefault="00C57484" w:rsidP="006B0CD5">
      <w:pPr>
        <w:pStyle w:val="XMLStyle"/>
        <w:rPr>
          <w:b/>
          <w:bCs/>
          <w:color w:val="7030A0"/>
        </w:rPr>
      </w:pPr>
      <w:r w:rsidRPr="00F101AA">
        <w:rPr>
          <w:b/>
          <w:bCs/>
          <w:color w:val="7030A0"/>
        </w:rPr>
        <w:t xml:space="preserve">    &lt;/travellersID&gt;</w:t>
      </w:r>
    </w:p>
    <w:p w14:paraId="78E13C70" w14:textId="77777777" w:rsidR="00C57484" w:rsidRPr="00F101AA" w:rsidRDefault="00C57484" w:rsidP="006B0CD5">
      <w:pPr>
        <w:pStyle w:val="XMLStyle"/>
        <w:rPr>
          <w:b/>
          <w:bCs/>
          <w:color w:val="7030A0"/>
        </w:rPr>
      </w:pPr>
      <w:r w:rsidRPr="00F101AA">
        <w:rPr>
          <w:b/>
          <w:bCs/>
          <w:color w:val="7030A0"/>
        </w:rPr>
        <w:t xml:space="preserve">    &lt;ptcGroup&gt;</w:t>
      </w:r>
    </w:p>
    <w:p w14:paraId="73D87D0F" w14:textId="605CCC45" w:rsidR="00C57484" w:rsidRPr="00F101AA" w:rsidRDefault="007D134E" w:rsidP="006B0CD5">
      <w:pPr>
        <w:pStyle w:val="XMLStyle"/>
        <w:rPr>
          <w:b/>
          <w:bCs/>
          <w:color w:val="7030A0"/>
        </w:rPr>
      </w:pPr>
      <w:r w:rsidRPr="00C57484">
        <w:rPr>
          <w:b/>
          <w:bCs/>
          <w:noProof/>
          <w:color w:val="7030A0"/>
          <w:lang w:val="en-IE" w:eastAsia="en-IE" w:bidi="ar-SA"/>
        </w:rPr>
        <mc:AlternateContent>
          <mc:Choice Requires="wps">
            <w:drawing>
              <wp:anchor distT="0" distB="0" distL="114300" distR="114300" simplePos="0" relativeHeight="251758592" behindDoc="0" locked="0" layoutInCell="1" allowOverlap="1" wp14:anchorId="4D25B8A5" wp14:editId="7CA936AF">
                <wp:simplePos x="0" y="0"/>
                <wp:positionH relativeFrom="column">
                  <wp:posOffset>3105150</wp:posOffset>
                </wp:positionH>
                <wp:positionV relativeFrom="paragraph">
                  <wp:posOffset>91440</wp:posOffset>
                </wp:positionV>
                <wp:extent cx="1688465" cy="551180"/>
                <wp:effectExtent l="0" t="0" r="0" b="127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8465" cy="551180"/>
                        </a:xfrm>
                        <a:prstGeom prst="rect">
                          <a:avLst/>
                        </a:prstGeom>
                        <a:noFill/>
                        <a:ln w="9525">
                          <a:noFill/>
                          <a:miter lim="800000"/>
                          <a:headEnd/>
                          <a:tailEnd/>
                        </a:ln>
                      </wps:spPr>
                      <wps:txbx>
                        <w:txbxContent>
                          <w:p w14:paraId="4E00848B" w14:textId="77777777" w:rsidR="002028E2" w:rsidRPr="007D134E" w:rsidRDefault="002028E2" w:rsidP="00D107D4">
                            <w:pPr>
                              <w:pStyle w:val="ListParagraph"/>
                              <w:numPr>
                                <w:ilvl w:val="0"/>
                                <w:numId w:val="23"/>
                              </w:numPr>
                              <w:rPr>
                                <w:color w:val="532477" w:themeColor="accent4" w:themeShade="BF"/>
                              </w:rPr>
                            </w:pPr>
                            <w:r w:rsidRPr="007D134E">
                              <w:rPr>
                                <w:color w:val="532477" w:themeColor="accent4" w:themeShade="BF"/>
                                <w:lang w:val="en-US"/>
                              </w:rPr>
                              <w:t>Passenger Type codes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5B8A5" id="_x0000_s1071" type="#_x0000_t202" style="position:absolute;margin-left:244.5pt;margin-top:7.2pt;width:132.95pt;height:43.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" filled="f" stroked="f">
                <v:textbox>
                  <w:txbxContent>
                    <w:p w14:paraId="4E00848B" w14:textId="77777777" w:rsidR="002028E2" w:rsidRPr="007D134E" w:rsidRDefault="002028E2" w:rsidP="00D107D4">
                      <w:pPr>
                        <w:pStyle w:val="ListParagraph"/>
                        <w:numPr>
                          <w:ilvl w:val="0"/>
                          <w:numId w:val="23"/>
                        </w:numPr>
                        <w:rPr>
                          <w:color w:val="532477" w:themeColor="accent4" w:themeShade="BF"/>
                        </w:rPr>
                      </w:pPr>
                      <w:r w:rsidRPr="007D134E">
                        <w:rPr>
                          <w:color w:val="532477" w:themeColor="accent4" w:themeShade="BF"/>
                          <w:lang w:val="en-US"/>
                        </w:rPr>
                        <w:t>Passenger Type codes</w:t>
                      </w:r>
                    </w:p>
                  </w:txbxContent>
                </v:textbox>
              </v:shape>
            </w:pict>
          </mc:Fallback>
        </mc:AlternateContent>
      </w:r>
      <w:r w:rsidR="00C57484" w:rsidRPr="00F101AA">
        <w:rPr>
          <w:b/>
          <w:bCs/>
          <w:color w:val="7030A0"/>
        </w:rPr>
        <w:t xml:space="preserve">      &lt;discountPtc&gt;</w:t>
      </w:r>
    </w:p>
    <w:p w14:paraId="5342A9B3" w14:textId="77777777" w:rsidR="00C57484" w:rsidRPr="00F101AA" w:rsidRDefault="00C57484" w:rsidP="006B0CD5">
      <w:pPr>
        <w:pStyle w:val="XMLStyle"/>
        <w:rPr>
          <w:b/>
          <w:bCs/>
          <w:color w:val="7030A0"/>
        </w:rPr>
      </w:pPr>
      <w:r w:rsidRPr="00F101AA">
        <w:rPr>
          <w:b/>
          <w:bCs/>
          <w:color w:val="7030A0"/>
        </w:rPr>
        <w:t xml:space="preserve">        &lt;valueQualifier&gt;ADT&lt;/valueQualifier&gt;</w:t>
      </w:r>
    </w:p>
    <w:p w14:paraId="3F751E9B" w14:textId="77777777" w:rsidR="00C57484" w:rsidRPr="00F101AA" w:rsidRDefault="00C57484" w:rsidP="006B0CD5">
      <w:pPr>
        <w:pStyle w:val="XMLStyle"/>
        <w:rPr>
          <w:b/>
          <w:bCs/>
          <w:color w:val="7030A0"/>
        </w:rPr>
      </w:pPr>
      <w:r w:rsidRPr="00F101AA">
        <w:rPr>
          <w:b/>
          <w:bCs/>
          <w:color w:val="7030A0"/>
        </w:rPr>
        <w:t xml:space="preserve">      &lt;/discountPtc&gt;</w:t>
      </w:r>
    </w:p>
    <w:p w14:paraId="0B23ED57" w14:textId="77777777" w:rsidR="00C57484" w:rsidRPr="00F101AA" w:rsidRDefault="00C57484" w:rsidP="006B0CD5">
      <w:pPr>
        <w:pStyle w:val="XMLStyle"/>
        <w:rPr>
          <w:b/>
          <w:bCs/>
          <w:color w:val="7030A0"/>
        </w:rPr>
      </w:pPr>
      <w:r w:rsidRPr="00F101AA">
        <w:rPr>
          <w:b/>
          <w:bCs/>
          <w:color w:val="7030A0"/>
        </w:rPr>
        <w:t xml:space="preserve">    &lt;/ptcGroup&gt;</w:t>
      </w:r>
    </w:p>
    <w:p w14:paraId="7C54CB97" w14:textId="77777777" w:rsidR="00C57484" w:rsidRPr="00F101AA" w:rsidRDefault="00C57484" w:rsidP="006B0CD5">
      <w:pPr>
        <w:pStyle w:val="XMLStyle"/>
        <w:rPr>
          <w:b/>
          <w:bCs/>
          <w:color w:val="7030A0"/>
        </w:rPr>
      </w:pPr>
      <w:r w:rsidRPr="00F101AA">
        <w:rPr>
          <w:b/>
          <w:bCs/>
          <w:color w:val="7030A0"/>
        </w:rPr>
        <w:t xml:space="preserve">  &lt;/passengersGroup&gt;</w:t>
      </w:r>
    </w:p>
    <w:p w14:paraId="5C134768" w14:textId="77777777" w:rsidR="00C57484" w:rsidRPr="008B2395" w:rsidRDefault="00C57484" w:rsidP="006B0CD5">
      <w:pPr>
        <w:pStyle w:val="XMLStyle"/>
        <w:rPr>
          <w:color w:val="7030A0"/>
          <w:lang w:val="fr-FR"/>
        </w:rPr>
      </w:pPr>
      <w:r w:rsidRPr="00F101AA">
        <w:rPr>
          <w:color w:val="7030A0"/>
        </w:rPr>
        <w:t xml:space="preserve">  </w:t>
      </w:r>
      <w:r w:rsidRPr="008B2395">
        <w:rPr>
          <w:color w:val="7030A0"/>
          <w:lang w:val="fr-FR"/>
        </w:rPr>
        <w:t>&lt;passengersGroup&gt;</w:t>
      </w:r>
    </w:p>
    <w:p w14:paraId="6AA73BAB" w14:textId="77777777" w:rsidR="00C57484" w:rsidRPr="008B2395" w:rsidRDefault="00C57484" w:rsidP="006B0CD5">
      <w:pPr>
        <w:pStyle w:val="XMLStyle"/>
        <w:rPr>
          <w:color w:val="7030A0"/>
          <w:lang w:val="fr-FR"/>
        </w:rPr>
      </w:pPr>
      <w:r w:rsidRPr="008B2395">
        <w:rPr>
          <w:color w:val="7030A0"/>
          <w:lang w:val="fr-FR"/>
        </w:rPr>
        <w:t xml:space="preserve">    &lt;segmentRepetitionControl&gt;</w:t>
      </w:r>
    </w:p>
    <w:p w14:paraId="2CA8F5A0" w14:textId="77777777" w:rsidR="00C57484" w:rsidRPr="008B2395" w:rsidRDefault="00C57484" w:rsidP="006B0CD5">
      <w:pPr>
        <w:pStyle w:val="XMLStyle"/>
        <w:rPr>
          <w:color w:val="7030A0"/>
          <w:lang w:val="fr-FR"/>
        </w:rPr>
      </w:pPr>
      <w:r w:rsidRPr="008B2395">
        <w:rPr>
          <w:color w:val="7030A0"/>
          <w:lang w:val="fr-FR"/>
        </w:rPr>
        <w:t xml:space="preserve">      &lt;segmentControlDetails&gt;</w:t>
      </w:r>
    </w:p>
    <w:p w14:paraId="68E3C12E" w14:textId="77777777" w:rsidR="00C57484" w:rsidRPr="008B2395" w:rsidRDefault="00C57484" w:rsidP="006B0CD5">
      <w:pPr>
        <w:pStyle w:val="XMLStyle"/>
        <w:rPr>
          <w:color w:val="7030A0"/>
          <w:lang w:val="fr-FR"/>
        </w:rPr>
      </w:pPr>
      <w:r w:rsidRPr="008B2395">
        <w:rPr>
          <w:color w:val="7030A0"/>
          <w:lang w:val="fr-FR"/>
        </w:rPr>
        <w:t xml:space="preserve">        &lt;quantity&gt;2&lt;/quantity&gt;</w:t>
      </w:r>
    </w:p>
    <w:p w14:paraId="0476FB8C" w14:textId="77777777" w:rsidR="00C57484" w:rsidRPr="00F101AA" w:rsidRDefault="00C57484" w:rsidP="006B0CD5">
      <w:pPr>
        <w:pStyle w:val="XMLStyle"/>
        <w:rPr>
          <w:color w:val="7030A0"/>
        </w:rPr>
      </w:pPr>
      <w:r w:rsidRPr="008B2395">
        <w:rPr>
          <w:color w:val="7030A0"/>
          <w:lang w:val="fr-FR"/>
        </w:rPr>
        <w:t xml:space="preserve">        </w:t>
      </w:r>
      <w:r w:rsidRPr="00F101AA">
        <w:rPr>
          <w:color w:val="7030A0"/>
        </w:rPr>
        <w:t>&lt;numberOfUnits&gt;1&lt;/numberOfUnits&gt;</w:t>
      </w:r>
    </w:p>
    <w:p w14:paraId="639CEAAC" w14:textId="77777777" w:rsidR="00C57484" w:rsidRPr="00F101AA" w:rsidRDefault="00C57484" w:rsidP="006B0CD5">
      <w:pPr>
        <w:pStyle w:val="XMLStyle"/>
        <w:rPr>
          <w:color w:val="7030A0"/>
        </w:rPr>
      </w:pPr>
      <w:r w:rsidRPr="00F101AA">
        <w:rPr>
          <w:color w:val="7030A0"/>
        </w:rPr>
        <w:t xml:space="preserve">      &lt;/segmentControlDetails&gt;</w:t>
      </w:r>
    </w:p>
    <w:p w14:paraId="15E3A6E6" w14:textId="77777777" w:rsidR="00C57484" w:rsidRPr="00F101AA" w:rsidRDefault="00C57484" w:rsidP="006B0CD5">
      <w:pPr>
        <w:pStyle w:val="XMLStyle"/>
        <w:rPr>
          <w:color w:val="7030A0"/>
        </w:rPr>
      </w:pPr>
      <w:r w:rsidRPr="00F101AA">
        <w:rPr>
          <w:color w:val="7030A0"/>
        </w:rPr>
        <w:t xml:space="preserve">    &lt;/segmentRepetitionControl&gt;</w:t>
      </w:r>
    </w:p>
    <w:p w14:paraId="598673EF" w14:textId="77777777" w:rsidR="00C57484" w:rsidRPr="00F101AA" w:rsidRDefault="00C57484" w:rsidP="006B0CD5">
      <w:pPr>
        <w:pStyle w:val="XMLStyle"/>
        <w:rPr>
          <w:color w:val="7030A0"/>
        </w:rPr>
      </w:pPr>
      <w:r w:rsidRPr="00F101AA">
        <w:rPr>
          <w:color w:val="7030A0"/>
        </w:rPr>
        <w:t xml:space="preserve">    &lt;travellersID&gt;</w:t>
      </w:r>
    </w:p>
    <w:p w14:paraId="161A8260" w14:textId="77777777" w:rsidR="00C57484" w:rsidRPr="00F101AA" w:rsidRDefault="00C57484" w:rsidP="006B0CD5">
      <w:pPr>
        <w:pStyle w:val="XMLStyle"/>
        <w:rPr>
          <w:color w:val="7030A0"/>
        </w:rPr>
      </w:pPr>
      <w:r w:rsidRPr="00F101AA">
        <w:rPr>
          <w:color w:val="7030A0"/>
        </w:rPr>
        <w:t xml:space="preserve">      &lt;travellerDetails&gt;</w:t>
      </w:r>
    </w:p>
    <w:p w14:paraId="12085B98" w14:textId="77777777" w:rsidR="00C57484" w:rsidRPr="00F101AA" w:rsidRDefault="00C57484" w:rsidP="006B0CD5">
      <w:pPr>
        <w:pStyle w:val="XMLStyle"/>
        <w:rPr>
          <w:color w:val="7030A0"/>
        </w:rPr>
      </w:pPr>
      <w:r w:rsidRPr="00F101AA">
        <w:rPr>
          <w:color w:val="7030A0"/>
        </w:rPr>
        <w:t xml:space="preserve">        &lt;measurementValue&gt;3&lt;/measurementValue&gt;</w:t>
      </w:r>
    </w:p>
    <w:p w14:paraId="65AE8AF7" w14:textId="77777777" w:rsidR="00C57484" w:rsidRPr="00F101AA" w:rsidRDefault="00C57484" w:rsidP="006B0CD5">
      <w:pPr>
        <w:pStyle w:val="XMLStyle"/>
        <w:rPr>
          <w:color w:val="7030A0"/>
        </w:rPr>
      </w:pPr>
      <w:r w:rsidRPr="00F101AA">
        <w:rPr>
          <w:color w:val="7030A0"/>
        </w:rPr>
        <w:t xml:space="preserve">      &lt;/travellerDetails&gt;</w:t>
      </w:r>
    </w:p>
    <w:p w14:paraId="74162122" w14:textId="77777777" w:rsidR="00C57484" w:rsidRPr="00F101AA" w:rsidRDefault="00C57484" w:rsidP="006B0CD5">
      <w:pPr>
        <w:pStyle w:val="XMLStyle"/>
        <w:rPr>
          <w:color w:val="7030A0"/>
        </w:rPr>
      </w:pPr>
      <w:r w:rsidRPr="00F101AA">
        <w:rPr>
          <w:color w:val="7030A0"/>
        </w:rPr>
        <w:t xml:space="preserve">    &lt;/travellersID&gt;</w:t>
      </w:r>
    </w:p>
    <w:p w14:paraId="10021BC7" w14:textId="77777777" w:rsidR="00C57484" w:rsidRPr="00F101AA" w:rsidRDefault="00C57484" w:rsidP="006B0CD5">
      <w:pPr>
        <w:pStyle w:val="XMLStyle"/>
        <w:rPr>
          <w:color w:val="7030A0"/>
        </w:rPr>
      </w:pPr>
      <w:r w:rsidRPr="00F101AA">
        <w:rPr>
          <w:color w:val="7030A0"/>
        </w:rPr>
        <w:t xml:space="preserve">    &lt;ptcGroup&gt;</w:t>
      </w:r>
    </w:p>
    <w:p w14:paraId="3BF04F86" w14:textId="77777777" w:rsidR="00C57484" w:rsidRPr="00F101AA" w:rsidRDefault="00C57484" w:rsidP="006B0CD5">
      <w:pPr>
        <w:pStyle w:val="XMLStyle"/>
        <w:rPr>
          <w:color w:val="7030A0"/>
        </w:rPr>
      </w:pPr>
      <w:r w:rsidRPr="00F101AA">
        <w:rPr>
          <w:color w:val="7030A0"/>
        </w:rPr>
        <w:t xml:space="preserve">      &lt;discountPtc&gt;</w:t>
      </w:r>
    </w:p>
    <w:p w14:paraId="0D27A44B" w14:textId="77777777" w:rsidR="00C57484" w:rsidRPr="00F101AA" w:rsidRDefault="00C57484" w:rsidP="006B0CD5">
      <w:pPr>
        <w:pStyle w:val="XMLStyle"/>
        <w:rPr>
          <w:color w:val="7030A0"/>
        </w:rPr>
      </w:pPr>
      <w:r w:rsidRPr="00F101AA">
        <w:rPr>
          <w:color w:val="7030A0"/>
        </w:rPr>
        <w:t xml:space="preserve">        &lt;valueQualifier&gt;CH&lt;/valueQualifier&gt;</w:t>
      </w:r>
    </w:p>
    <w:p w14:paraId="44D69834" w14:textId="77777777" w:rsidR="00C57484" w:rsidRPr="00F101AA" w:rsidRDefault="00C57484" w:rsidP="006B0CD5">
      <w:pPr>
        <w:pStyle w:val="XMLStyle"/>
        <w:rPr>
          <w:color w:val="7030A0"/>
        </w:rPr>
      </w:pPr>
      <w:r w:rsidRPr="00F101AA">
        <w:rPr>
          <w:color w:val="7030A0"/>
        </w:rPr>
        <w:t xml:space="preserve">      &lt;/discountPtc&gt;</w:t>
      </w:r>
    </w:p>
    <w:p w14:paraId="7799DD40" w14:textId="77777777" w:rsidR="00C57484" w:rsidRPr="00C57484" w:rsidRDefault="00C57484" w:rsidP="006B0CD5">
      <w:pPr>
        <w:pStyle w:val="XMLStyle"/>
        <w:rPr>
          <w:color w:val="7030A0"/>
          <w:lang w:val="fr-FR"/>
        </w:rPr>
      </w:pPr>
      <w:r w:rsidRPr="00F101AA">
        <w:rPr>
          <w:color w:val="7030A0"/>
        </w:rPr>
        <w:t xml:space="preserve">    </w:t>
      </w:r>
      <w:r w:rsidRPr="00C57484">
        <w:rPr>
          <w:color w:val="7030A0"/>
          <w:lang w:val="fr-FR"/>
        </w:rPr>
        <w:t>&lt;/ptcGroup&gt;</w:t>
      </w:r>
    </w:p>
    <w:p w14:paraId="64C9E2B3" w14:textId="77777777" w:rsidR="00C57484" w:rsidRPr="00C57484" w:rsidRDefault="00C57484" w:rsidP="006B0CD5">
      <w:pPr>
        <w:pStyle w:val="XMLStyle"/>
        <w:rPr>
          <w:color w:val="7030A0"/>
          <w:lang w:val="fr-FR"/>
        </w:rPr>
      </w:pPr>
      <w:r w:rsidRPr="00C57484">
        <w:rPr>
          <w:color w:val="7030A0"/>
          <w:lang w:val="fr-FR"/>
        </w:rPr>
        <w:t xml:space="preserve">  &lt;/passengersGroup&gt;</w:t>
      </w:r>
    </w:p>
    <w:p w14:paraId="300AD002" w14:textId="77777777" w:rsidR="00C57484" w:rsidRPr="00C57484" w:rsidRDefault="00C57484" w:rsidP="006B0CD5">
      <w:pPr>
        <w:pStyle w:val="XMLStyle"/>
        <w:rPr>
          <w:color w:val="7030A0"/>
          <w:lang w:val="fr-FR"/>
        </w:rPr>
      </w:pPr>
      <w:r w:rsidRPr="00C57484">
        <w:rPr>
          <w:color w:val="7030A0"/>
          <w:lang w:val="fr-FR"/>
        </w:rPr>
        <w:t xml:space="preserve">  &lt;passengersGroup&gt;</w:t>
      </w:r>
    </w:p>
    <w:p w14:paraId="29DAB48B" w14:textId="77777777" w:rsidR="00C57484" w:rsidRPr="00C57484" w:rsidRDefault="00C57484" w:rsidP="006B0CD5">
      <w:pPr>
        <w:pStyle w:val="XMLStyle"/>
        <w:rPr>
          <w:color w:val="7030A0"/>
          <w:lang w:val="fr-FR"/>
        </w:rPr>
      </w:pPr>
      <w:r w:rsidRPr="00C57484">
        <w:rPr>
          <w:color w:val="7030A0"/>
          <w:lang w:val="fr-FR"/>
        </w:rPr>
        <w:t xml:space="preserve">    &lt;segmentRepetitionControl&gt;</w:t>
      </w:r>
    </w:p>
    <w:p w14:paraId="464D0DD7" w14:textId="77777777" w:rsidR="00C57484" w:rsidRPr="00337B82" w:rsidRDefault="00C57484" w:rsidP="006B0CD5">
      <w:pPr>
        <w:pStyle w:val="XMLStyle"/>
        <w:rPr>
          <w:color w:val="7030A0"/>
          <w:lang w:val="fr-FR"/>
        </w:rPr>
      </w:pPr>
      <w:r w:rsidRPr="00C57484">
        <w:rPr>
          <w:color w:val="7030A0"/>
          <w:lang w:val="fr-FR"/>
        </w:rPr>
        <w:t xml:space="preserve">      </w:t>
      </w:r>
      <w:r w:rsidRPr="00337B82">
        <w:rPr>
          <w:color w:val="7030A0"/>
          <w:lang w:val="fr-FR"/>
        </w:rPr>
        <w:t>&lt;segmentControlDetails&gt;</w:t>
      </w:r>
    </w:p>
    <w:p w14:paraId="1518C6AD" w14:textId="77777777" w:rsidR="00C57484" w:rsidRPr="00337B82" w:rsidRDefault="00C57484" w:rsidP="006B0CD5">
      <w:pPr>
        <w:pStyle w:val="XMLStyle"/>
        <w:rPr>
          <w:color w:val="7030A0"/>
          <w:lang w:val="fr-FR"/>
        </w:rPr>
      </w:pPr>
      <w:r w:rsidRPr="00337B82">
        <w:rPr>
          <w:color w:val="7030A0"/>
          <w:lang w:val="fr-FR"/>
        </w:rPr>
        <w:t xml:space="preserve">        &lt;quantity&gt;3&lt;/quantity&gt;</w:t>
      </w:r>
    </w:p>
    <w:p w14:paraId="728A9EF4" w14:textId="77777777" w:rsidR="00C57484" w:rsidRPr="00337B82" w:rsidRDefault="00C57484" w:rsidP="006B0CD5">
      <w:pPr>
        <w:pStyle w:val="XMLStyle"/>
        <w:rPr>
          <w:color w:val="7030A0"/>
          <w:lang w:val="fr-FR"/>
        </w:rPr>
      </w:pPr>
      <w:r w:rsidRPr="00337B82">
        <w:rPr>
          <w:color w:val="7030A0"/>
          <w:lang w:val="fr-FR"/>
        </w:rPr>
        <w:lastRenderedPageBreak/>
        <w:t xml:space="preserve">        &lt;numberOfUnits&gt;1&lt;/numberOfUnits&gt;</w:t>
      </w:r>
    </w:p>
    <w:p w14:paraId="4B00FB1D" w14:textId="77777777" w:rsidR="00C57484" w:rsidRPr="00337B82" w:rsidRDefault="00C57484" w:rsidP="006B0CD5">
      <w:pPr>
        <w:pStyle w:val="XMLStyle"/>
        <w:rPr>
          <w:color w:val="7030A0"/>
          <w:lang w:val="fr-FR"/>
        </w:rPr>
      </w:pPr>
      <w:r w:rsidRPr="00337B82">
        <w:rPr>
          <w:color w:val="7030A0"/>
          <w:lang w:val="fr-FR"/>
        </w:rPr>
        <w:t xml:space="preserve">      &lt;/segmentControlDetails&gt;</w:t>
      </w:r>
    </w:p>
    <w:p w14:paraId="7FAE66C4" w14:textId="77777777" w:rsidR="00C57484" w:rsidRPr="00337B82" w:rsidRDefault="00C57484" w:rsidP="006B0CD5">
      <w:pPr>
        <w:pStyle w:val="XMLStyle"/>
        <w:rPr>
          <w:color w:val="7030A0"/>
          <w:lang w:val="fr-FR"/>
        </w:rPr>
      </w:pPr>
      <w:r w:rsidRPr="00337B82">
        <w:rPr>
          <w:color w:val="7030A0"/>
          <w:lang w:val="fr-FR"/>
        </w:rPr>
        <w:t xml:space="preserve">    &lt;/segmentRepetitionControl&gt;</w:t>
      </w:r>
    </w:p>
    <w:p w14:paraId="60A9683C" w14:textId="28607429" w:rsidR="00C57484" w:rsidRPr="00337B82" w:rsidRDefault="00C57484" w:rsidP="006B0CD5">
      <w:pPr>
        <w:pStyle w:val="XMLStyle"/>
        <w:rPr>
          <w:color w:val="7030A0"/>
          <w:lang w:val="fr-FR"/>
        </w:rPr>
      </w:pPr>
      <w:r w:rsidRPr="00C57484">
        <w:rPr>
          <w:noProof/>
          <w:color w:val="7030A0"/>
          <w:lang w:val="en-IE" w:eastAsia="en-IE" w:bidi="ar-SA"/>
        </w:rPr>
        <mc:AlternateContent>
          <mc:Choice Requires="wps">
            <w:drawing>
              <wp:anchor distT="0" distB="0" distL="114300" distR="114300" simplePos="0" relativeHeight="251761664" behindDoc="0" locked="0" layoutInCell="1" allowOverlap="1" wp14:anchorId="1258729F" wp14:editId="02A3D2E9">
                <wp:simplePos x="0" y="0"/>
                <wp:positionH relativeFrom="column">
                  <wp:posOffset>3733800</wp:posOffset>
                </wp:positionH>
                <wp:positionV relativeFrom="paragraph">
                  <wp:posOffset>15239</wp:posOffset>
                </wp:positionV>
                <wp:extent cx="285115" cy="1762125"/>
                <wp:effectExtent l="0" t="0" r="19685" b="28575"/>
                <wp:wrapNone/>
                <wp:docPr id="318" name="Right Brace 318"/>
                <wp:cNvGraphicFramePr/>
                <a:graphic xmlns:a="http://schemas.openxmlformats.org/drawingml/2006/main">
                  <a:graphicData uri="http://schemas.microsoft.com/office/word/2010/wordprocessingShape">
                    <wps:wsp>
                      <wps:cNvSpPr/>
                      <wps:spPr>
                        <a:xfrm>
                          <a:off x="0" y="0"/>
                          <a:ext cx="285115" cy="1762125"/>
                        </a:xfrm>
                        <a:prstGeom prst="rightBrac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C2BBB" id="Right Brace 318" o:spid="_x0000_s1026" type="#_x0000_t88" style="position:absolute;margin-left:294pt;margin-top:1.2pt;width:22.45pt;height:138.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" adj="291" strokecolor="#7030a0"/>
            </w:pict>
          </mc:Fallback>
        </mc:AlternateContent>
      </w:r>
      <w:r w:rsidRPr="00337B82">
        <w:rPr>
          <w:color w:val="7030A0"/>
          <w:lang w:val="fr-FR"/>
        </w:rPr>
        <w:t xml:space="preserve">    &lt;travellersID&gt;</w:t>
      </w:r>
    </w:p>
    <w:p w14:paraId="5E10A960" w14:textId="77777777" w:rsidR="00C57484" w:rsidRPr="00337B82" w:rsidRDefault="00C57484" w:rsidP="006B0CD5">
      <w:pPr>
        <w:pStyle w:val="XMLStyle"/>
        <w:rPr>
          <w:color w:val="7030A0"/>
          <w:lang w:val="fr-FR"/>
        </w:rPr>
      </w:pPr>
      <w:r w:rsidRPr="00337B82">
        <w:rPr>
          <w:color w:val="7030A0"/>
          <w:lang w:val="fr-FR"/>
        </w:rPr>
        <w:t xml:space="preserve">      &lt;travellerDetails&gt;</w:t>
      </w:r>
    </w:p>
    <w:p w14:paraId="403EB113" w14:textId="77777777" w:rsidR="00C57484" w:rsidRPr="00337B82" w:rsidRDefault="00C57484" w:rsidP="006B0CD5">
      <w:pPr>
        <w:pStyle w:val="XMLStyle"/>
        <w:rPr>
          <w:color w:val="7030A0"/>
          <w:lang w:val="fr-FR"/>
        </w:rPr>
      </w:pPr>
      <w:r w:rsidRPr="00337B82">
        <w:rPr>
          <w:color w:val="7030A0"/>
          <w:lang w:val="fr-FR"/>
        </w:rPr>
        <w:t xml:space="preserve">        &lt;measurementValue&gt;1&lt;/measurementValue&gt;</w:t>
      </w:r>
    </w:p>
    <w:p w14:paraId="401C00A4" w14:textId="6233E166" w:rsidR="00C57484" w:rsidRPr="00337B82" w:rsidRDefault="00C57484" w:rsidP="006B0CD5">
      <w:pPr>
        <w:pStyle w:val="XMLStyle"/>
        <w:rPr>
          <w:color w:val="7030A0"/>
          <w:lang w:val="fr-FR"/>
        </w:rPr>
      </w:pPr>
      <w:r w:rsidRPr="00337B82">
        <w:rPr>
          <w:color w:val="7030A0"/>
          <w:lang w:val="fr-FR"/>
        </w:rPr>
        <w:t xml:space="preserve">      &lt;/travellerDetails&gt;</w:t>
      </w:r>
    </w:p>
    <w:p w14:paraId="0D516C26" w14:textId="323CEFCC" w:rsidR="00C57484" w:rsidRPr="00337B82" w:rsidRDefault="00C57484" w:rsidP="006B0CD5">
      <w:pPr>
        <w:pStyle w:val="XMLStyle"/>
        <w:rPr>
          <w:color w:val="7030A0"/>
          <w:lang w:val="fr-FR"/>
        </w:rPr>
      </w:pPr>
      <w:r w:rsidRPr="00337B82">
        <w:rPr>
          <w:color w:val="7030A0"/>
          <w:lang w:val="fr-FR"/>
        </w:rPr>
        <w:t xml:space="preserve">    &lt;/travellersID&gt;</w:t>
      </w:r>
    </w:p>
    <w:p w14:paraId="07AE95BF" w14:textId="66C841CB" w:rsidR="00C57484" w:rsidRPr="00337B82" w:rsidRDefault="0080203D" w:rsidP="006B0CD5">
      <w:pPr>
        <w:pStyle w:val="XMLStyle"/>
        <w:rPr>
          <w:color w:val="7030A0"/>
          <w:lang w:val="fr-FR"/>
        </w:rPr>
      </w:pPr>
      <w:r w:rsidRPr="00C57484">
        <w:rPr>
          <w:noProof/>
          <w:color w:val="7030A0"/>
          <w:lang w:val="en-IE" w:eastAsia="en-IE" w:bidi="ar-SA"/>
        </w:rPr>
        <mc:AlternateContent>
          <mc:Choice Requires="wps">
            <w:drawing>
              <wp:anchor distT="0" distB="0" distL="114300" distR="114300" simplePos="0" relativeHeight="251760640" behindDoc="0" locked="0" layoutInCell="1" allowOverlap="1" wp14:anchorId="7244971F" wp14:editId="61DEE75F">
                <wp:simplePos x="0" y="0"/>
                <wp:positionH relativeFrom="column">
                  <wp:posOffset>4072890</wp:posOffset>
                </wp:positionH>
                <wp:positionV relativeFrom="paragraph">
                  <wp:posOffset>57150</wp:posOffset>
                </wp:positionV>
                <wp:extent cx="1745615" cy="416560"/>
                <wp:effectExtent l="0" t="0" r="0" b="254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416560"/>
                        </a:xfrm>
                        <a:prstGeom prst="rect">
                          <a:avLst/>
                        </a:prstGeom>
                        <a:noFill/>
                        <a:ln w="9525">
                          <a:noFill/>
                          <a:miter lim="800000"/>
                          <a:headEnd/>
                          <a:tailEnd/>
                        </a:ln>
                      </wps:spPr>
                      <wps:txbx>
                        <w:txbxContent>
                          <w:p w14:paraId="7AF578F8" w14:textId="13C14644" w:rsidR="002028E2" w:rsidRPr="00870435" w:rsidRDefault="002028E2" w:rsidP="00C57484">
                            <w:pPr>
                              <w:rPr>
                                <w:color w:val="7030A0"/>
                              </w:rPr>
                            </w:pPr>
                            <w:r>
                              <w:rPr>
                                <w:color w:val="7030A0"/>
                              </w:rPr>
                              <w:t>Infant Association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4971F" id="_x0000_s1072" type="#_x0000_t202" style="position:absolute;margin-left:320.7pt;margin-top:4.5pt;width:137.45pt;height:32.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" filled="f" stroked="f">
                <v:textbox>
                  <w:txbxContent>
                    <w:p w14:paraId="7AF578F8" w14:textId="13C14644" w:rsidR="002028E2" w:rsidRPr="00870435" w:rsidRDefault="002028E2" w:rsidP="00C57484">
                      <w:pPr>
                        <w:rPr>
                          <w:color w:val="7030A0"/>
                        </w:rPr>
                      </w:pPr>
                      <w:r>
                        <w:rPr>
                          <w:color w:val="7030A0"/>
                        </w:rPr>
                        <w:t>Infant Association</w:t>
                      </w:r>
                    </w:p>
                  </w:txbxContent>
                </v:textbox>
              </v:shape>
            </w:pict>
          </mc:Fallback>
        </mc:AlternateContent>
      </w:r>
      <w:r w:rsidR="00C57484" w:rsidRPr="00337B82">
        <w:rPr>
          <w:color w:val="7030A0"/>
          <w:lang w:val="fr-FR"/>
        </w:rPr>
        <w:t xml:space="preserve">    &lt;ptcGroup&gt;</w:t>
      </w:r>
    </w:p>
    <w:p w14:paraId="4FB36CBE" w14:textId="77777777" w:rsidR="00C57484" w:rsidRPr="00337B82" w:rsidRDefault="00C57484" w:rsidP="006B0CD5">
      <w:pPr>
        <w:pStyle w:val="XMLStyle"/>
        <w:rPr>
          <w:color w:val="7030A0"/>
          <w:lang w:val="fr-FR"/>
        </w:rPr>
      </w:pPr>
      <w:r w:rsidRPr="00337B82">
        <w:rPr>
          <w:color w:val="7030A0"/>
          <w:lang w:val="fr-FR"/>
        </w:rPr>
        <w:t xml:space="preserve">      &lt;discountPtc&gt;</w:t>
      </w:r>
    </w:p>
    <w:p w14:paraId="315FA33F" w14:textId="77777777" w:rsidR="00C57484" w:rsidRPr="00337B82" w:rsidRDefault="00C57484" w:rsidP="006B0CD5">
      <w:pPr>
        <w:pStyle w:val="XMLStyle"/>
        <w:rPr>
          <w:color w:val="7030A0"/>
          <w:lang w:val="fr-FR"/>
        </w:rPr>
      </w:pPr>
      <w:r w:rsidRPr="00337B82">
        <w:rPr>
          <w:color w:val="7030A0"/>
          <w:lang w:val="fr-FR"/>
        </w:rPr>
        <w:t xml:space="preserve">        &lt;valueQualifier&gt;INF&lt;/valueQualifier&gt;</w:t>
      </w:r>
    </w:p>
    <w:p w14:paraId="3D0662C8" w14:textId="0BCD58B4" w:rsidR="00C57484" w:rsidRPr="00337B82" w:rsidRDefault="00C57484" w:rsidP="006B0CD5">
      <w:pPr>
        <w:pStyle w:val="XMLStyle"/>
        <w:rPr>
          <w:color w:val="7030A0"/>
          <w:lang w:val="fr-FR"/>
        </w:rPr>
      </w:pPr>
      <w:r w:rsidRPr="00337B82">
        <w:rPr>
          <w:color w:val="7030A0"/>
          <w:lang w:val="fr-FR"/>
        </w:rPr>
        <w:t xml:space="preserve">        &lt;fareDetails&gt;</w:t>
      </w:r>
    </w:p>
    <w:p w14:paraId="390863A8" w14:textId="77777777" w:rsidR="00C57484" w:rsidRPr="006778C0" w:rsidRDefault="00C57484" w:rsidP="006B0CD5">
      <w:pPr>
        <w:pStyle w:val="XMLStyle"/>
        <w:rPr>
          <w:color w:val="7030A0"/>
        </w:rPr>
      </w:pPr>
      <w:r w:rsidRPr="00337B82">
        <w:rPr>
          <w:color w:val="7030A0"/>
          <w:lang w:val="fr-FR"/>
        </w:rPr>
        <w:t xml:space="preserve">          </w:t>
      </w:r>
      <w:r w:rsidRPr="006778C0">
        <w:rPr>
          <w:color w:val="7030A0"/>
        </w:rPr>
        <w:t>&lt;qualifier&gt;766&lt;/qualifier&gt;</w:t>
      </w:r>
    </w:p>
    <w:p w14:paraId="11E3E512" w14:textId="77777777" w:rsidR="00C57484" w:rsidRPr="006778C0" w:rsidRDefault="00C57484" w:rsidP="006B0CD5">
      <w:pPr>
        <w:pStyle w:val="XMLStyle"/>
        <w:rPr>
          <w:color w:val="7030A0"/>
        </w:rPr>
      </w:pPr>
      <w:r w:rsidRPr="006778C0">
        <w:rPr>
          <w:color w:val="7030A0"/>
        </w:rPr>
        <w:t xml:space="preserve">        &lt;/fareDetails&gt;</w:t>
      </w:r>
    </w:p>
    <w:p w14:paraId="6ED7B07D" w14:textId="77777777" w:rsidR="00C57484" w:rsidRPr="006778C0" w:rsidRDefault="00C57484" w:rsidP="006B0CD5">
      <w:pPr>
        <w:pStyle w:val="XMLStyle"/>
        <w:rPr>
          <w:color w:val="7030A0"/>
        </w:rPr>
      </w:pPr>
      <w:r w:rsidRPr="006778C0">
        <w:rPr>
          <w:color w:val="7030A0"/>
        </w:rPr>
        <w:t xml:space="preserve">      &lt;/discountPtc&gt;</w:t>
      </w:r>
    </w:p>
    <w:p w14:paraId="639A9A27" w14:textId="77777777" w:rsidR="00C57484" w:rsidRPr="006778C0" w:rsidRDefault="00C57484" w:rsidP="006B0CD5">
      <w:pPr>
        <w:pStyle w:val="XMLStyle"/>
        <w:rPr>
          <w:color w:val="7030A0"/>
        </w:rPr>
      </w:pPr>
      <w:r w:rsidRPr="006778C0">
        <w:rPr>
          <w:color w:val="7030A0"/>
        </w:rPr>
        <w:t xml:space="preserve">    &lt;/ptcGroup&gt;</w:t>
      </w:r>
    </w:p>
    <w:p w14:paraId="3D18B5D7" w14:textId="77777777" w:rsidR="00C57484" w:rsidRPr="006778C0" w:rsidRDefault="00C57484" w:rsidP="006B0CD5">
      <w:pPr>
        <w:pStyle w:val="XMLStyle"/>
        <w:rPr>
          <w:color w:val="7030A0"/>
        </w:rPr>
      </w:pPr>
      <w:r w:rsidRPr="006778C0">
        <w:rPr>
          <w:color w:val="7030A0"/>
        </w:rPr>
        <w:t xml:space="preserve">  &lt;/passengersGroup&gt;</w:t>
      </w:r>
    </w:p>
    <w:p w14:paraId="7804D39E" w14:textId="524A4673" w:rsidR="00C57484" w:rsidRPr="006778C0" w:rsidRDefault="00C57484" w:rsidP="006B0CD5">
      <w:pPr>
        <w:pStyle w:val="XMLStyle"/>
      </w:pPr>
      <w:r w:rsidRPr="00C57484">
        <w:rPr>
          <w:noProof/>
          <w:lang w:val="en-IE" w:eastAsia="en-IE" w:bidi="ar-SA"/>
        </w:rPr>
        <mc:AlternateContent>
          <mc:Choice Requires="wps">
            <w:drawing>
              <wp:anchor distT="0" distB="0" distL="114300" distR="114300" simplePos="0" relativeHeight="251764736" behindDoc="0" locked="0" layoutInCell="1" allowOverlap="1" wp14:anchorId="6E97F148" wp14:editId="3F5F003B">
                <wp:simplePos x="0" y="0"/>
                <wp:positionH relativeFrom="column">
                  <wp:posOffset>3738880</wp:posOffset>
                </wp:positionH>
                <wp:positionV relativeFrom="paragraph">
                  <wp:posOffset>127000</wp:posOffset>
                </wp:positionV>
                <wp:extent cx="285115" cy="749935"/>
                <wp:effectExtent l="0" t="0" r="19685" b="12065"/>
                <wp:wrapNone/>
                <wp:docPr id="704" name="Right Brace 704"/>
                <wp:cNvGraphicFramePr/>
                <a:graphic xmlns:a="http://schemas.openxmlformats.org/drawingml/2006/main">
                  <a:graphicData uri="http://schemas.microsoft.com/office/word/2010/wordprocessingShape">
                    <wps:wsp>
                      <wps:cNvSpPr/>
                      <wps:spPr>
                        <a:xfrm>
                          <a:off x="0" y="0"/>
                          <a:ext cx="285115" cy="749935"/>
                        </a:xfrm>
                        <a:prstGeom prst="rightBrace">
                          <a:avLst/>
                        </a:prstGeom>
                        <a:ln>
                          <a:solidFill>
                            <a:srgbClr val="F77103"/>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F3B6D" id="Right Brace 704" o:spid="_x0000_s1026" type="#_x0000_t88" style="position:absolute;margin-left:294.4pt;margin-top:10pt;width:22.45pt;height:59.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" adj="684" strokecolor="#f77103"/>
            </w:pict>
          </mc:Fallback>
        </mc:AlternateContent>
      </w:r>
      <w:r w:rsidRPr="006778C0">
        <w:t xml:space="preserve">  &lt;pricingOptionsGroup&gt;</w:t>
      </w:r>
    </w:p>
    <w:p w14:paraId="6C373E6B" w14:textId="7C03917B" w:rsidR="00C57484" w:rsidRPr="006778C0" w:rsidRDefault="00C57484" w:rsidP="006B0CD5">
      <w:pPr>
        <w:pStyle w:val="XMLStyle"/>
        <w:rPr>
          <w:b/>
          <w:bCs/>
          <w:color w:val="F77103"/>
        </w:rPr>
      </w:pPr>
      <w:r w:rsidRPr="006778C0">
        <w:rPr>
          <w:b/>
          <w:bCs/>
          <w:color w:val="FFC000"/>
        </w:rPr>
        <w:t xml:space="preserve">    </w:t>
      </w:r>
      <w:r w:rsidRPr="006778C0">
        <w:rPr>
          <w:b/>
          <w:bCs/>
          <w:color w:val="F77103"/>
        </w:rPr>
        <w:t>&lt;pricingDetails&gt;</w:t>
      </w:r>
    </w:p>
    <w:p w14:paraId="1E628FFA" w14:textId="2FF11AC3" w:rsidR="00C57484" w:rsidRPr="000C4C31" w:rsidRDefault="007D134E" w:rsidP="006B0CD5">
      <w:pPr>
        <w:pStyle w:val="XMLStyle"/>
        <w:rPr>
          <w:b/>
          <w:bCs/>
          <w:color w:val="F77103"/>
        </w:rPr>
      </w:pPr>
      <w:r w:rsidRPr="000C4C31">
        <w:rPr>
          <w:noProof/>
          <w:color w:val="F77103"/>
          <w:lang w:val="en-IE" w:eastAsia="en-IE" w:bidi="ar-SA"/>
        </w:rPr>
        <mc:AlternateContent>
          <mc:Choice Requires="wps">
            <w:drawing>
              <wp:anchor distT="0" distB="0" distL="114300" distR="114300" simplePos="0" relativeHeight="251763712" behindDoc="0" locked="0" layoutInCell="1" allowOverlap="1" wp14:anchorId="184EED29" wp14:editId="3A98A450">
                <wp:simplePos x="0" y="0"/>
                <wp:positionH relativeFrom="column">
                  <wp:posOffset>4076700</wp:posOffset>
                </wp:positionH>
                <wp:positionV relativeFrom="paragraph">
                  <wp:posOffset>85090</wp:posOffset>
                </wp:positionV>
                <wp:extent cx="1581150" cy="342900"/>
                <wp:effectExtent l="0" t="0" r="0" b="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342900"/>
                        </a:xfrm>
                        <a:prstGeom prst="rect">
                          <a:avLst/>
                        </a:prstGeom>
                        <a:noFill/>
                        <a:ln w="9525">
                          <a:noFill/>
                          <a:miter lim="800000"/>
                          <a:headEnd/>
                          <a:tailEnd/>
                        </a:ln>
                      </wps:spPr>
                      <wps:txbx>
                        <w:txbxContent>
                          <w:p w14:paraId="3A3BAB83" w14:textId="77777777" w:rsidR="002028E2" w:rsidRPr="000C4C31" w:rsidRDefault="002028E2" w:rsidP="00C57484">
                            <w:pPr>
                              <w:rPr>
                                <w:b/>
                                <w:bCs/>
                                <w:color w:val="F77103"/>
                              </w:rPr>
                            </w:pPr>
                            <w:r w:rsidRPr="000C4C31">
                              <w:rPr>
                                <w:b/>
                                <w:bCs/>
                                <w:color w:val="F77103"/>
                              </w:rPr>
                              <w:t>Validating Carrier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EED29" id="_x0000_s1073" type="#_x0000_t202" style="position:absolute;margin-left:321pt;margin-top:6.7pt;width:124.5pt;height:2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" filled="f" stroked="f">
                <v:textbox>
                  <w:txbxContent>
                    <w:p w14:paraId="3A3BAB83" w14:textId="77777777" w:rsidR="002028E2" w:rsidRPr="000C4C31" w:rsidRDefault="002028E2" w:rsidP="00C57484">
                      <w:pPr>
                        <w:rPr>
                          <w:b/>
                          <w:bCs/>
                          <w:color w:val="F77103"/>
                        </w:rPr>
                      </w:pPr>
                      <w:r w:rsidRPr="000C4C31">
                        <w:rPr>
                          <w:b/>
                          <w:bCs/>
                          <w:color w:val="F77103"/>
                        </w:rPr>
                        <w:t>Validating Carrier</w:t>
                      </w:r>
                    </w:p>
                  </w:txbxContent>
                </v:textbox>
              </v:shape>
            </w:pict>
          </mc:Fallback>
        </mc:AlternateContent>
      </w:r>
      <w:r w:rsidR="00C57484" w:rsidRPr="007E17BB">
        <w:rPr>
          <w:b/>
          <w:bCs/>
          <w:color w:val="F77103"/>
        </w:rPr>
        <w:t xml:space="preserve">      </w:t>
      </w:r>
      <w:r w:rsidR="00C57484" w:rsidRPr="000C4C31">
        <w:rPr>
          <w:b/>
          <w:bCs/>
          <w:color w:val="F77103"/>
        </w:rPr>
        <w:t>&lt;companyDetails&gt;</w:t>
      </w:r>
    </w:p>
    <w:p w14:paraId="463A1C19" w14:textId="0C419A0A" w:rsidR="00C57484" w:rsidRPr="000C4C31" w:rsidRDefault="00C57484" w:rsidP="006B0CD5">
      <w:pPr>
        <w:pStyle w:val="XMLStyle"/>
        <w:rPr>
          <w:b/>
          <w:bCs/>
          <w:color w:val="F77103"/>
        </w:rPr>
      </w:pPr>
      <w:r w:rsidRPr="000C4C31">
        <w:rPr>
          <w:b/>
          <w:bCs/>
          <w:color w:val="F77103"/>
        </w:rPr>
        <w:t xml:space="preserve">        &lt;marketingCompany&gt;SU&lt;/marketingCompany&gt;</w:t>
      </w:r>
    </w:p>
    <w:p w14:paraId="3E54C05A" w14:textId="77777777" w:rsidR="00C57484" w:rsidRPr="000C4C31" w:rsidRDefault="00C57484" w:rsidP="006B0CD5">
      <w:pPr>
        <w:pStyle w:val="XMLStyle"/>
        <w:rPr>
          <w:b/>
          <w:bCs/>
          <w:color w:val="F77103"/>
        </w:rPr>
      </w:pPr>
      <w:r w:rsidRPr="000C4C31">
        <w:rPr>
          <w:b/>
          <w:bCs/>
          <w:color w:val="F77103"/>
        </w:rPr>
        <w:t xml:space="preserve">      &lt;/companyDetails&gt;</w:t>
      </w:r>
    </w:p>
    <w:p w14:paraId="54640B4B" w14:textId="77777777" w:rsidR="00C57484" w:rsidRPr="000C4C31" w:rsidRDefault="00C57484" w:rsidP="006B0CD5">
      <w:pPr>
        <w:pStyle w:val="XMLStyle"/>
        <w:rPr>
          <w:b/>
          <w:bCs/>
          <w:color w:val="FBA305"/>
        </w:rPr>
      </w:pPr>
      <w:r w:rsidRPr="000C4C31">
        <w:rPr>
          <w:b/>
          <w:bCs/>
          <w:color w:val="F77103"/>
        </w:rPr>
        <w:t xml:space="preserve">    &lt;/pricingDetails&gt;</w:t>
      </w:r>
    </w:p>
    <w:p w14:paraId="1D122AD8" w14:textId="77777777" w:rsidR="00C57484" w:rsidRPr="00C57484" w:rsidRDefault="00C57484" w:rsidP="006B0CD5">
      <w:pPr>
        <w:pStyle w:val="XMLStyle"/>
      </w:pPr>
      <w:r w:rsidRPr="00C57484">
        <w:t xml:space="preserve">  &lt;/pricingOptionsGroup&gt;</w:t>
      </w:r>
    </w:p>
    <w:p w14:paraId="5D0257D7" w14:textId="77777777" w:rsidR="00C57484" w:rsidRPr="008B2395" w:rsidRDefault="00C57484" w:rsidP="006B0CD5">
      <w:pPr>
        <w:pStyle w:val="XMLStyle"/>
        <w:rPr>
          <w:lang w:val="fr-FR"/>
        </w:rPr>
      </w:pPr>
      <w:r w:rsidRPr="00C57484">
        <w:t xml:space="preserve">  </w:t>
      </w:r>
      <w:r w:rsidRPr="008B2395">
        <w:rPr>
          <w:lang w:val="fr-FR"/>
        </w:rPr>
        <w:t>&lt;tripsGroup&gt;</w:t>
      </w:r>
    </w:p>
    <w:p w14:paraId="3DF0B5DD" w14:textId="77777777" w:rsidR="00C57484" w:rsidRPr="008B2395" w:rsidRDefault="00C57484" w:rsidP="006B0CD5">
      <w:pPr>
        <w:pStyle w:val="XMLStyle"/>
        <w:rPr>
          <w:lang w:val="fr-FR"/>
        </w:rPr>
      </w:pPr>
      <w:r w:rsidRPr="008B2395">
        <w:rPr>
          <w:lang w:val="fr-FR"/>
        </w:rPr>
        <w:t xml:space="preserve">    &lt;originDestination&gt;</w:t>
      </w:r>
    </w:p>
    <w:p w14:paraId="567DA232" w14:textId="77777777" w:rsidR="00C57484" w:rsidRPr="008B2395" w:rsidRDefault="00C57484" w:rsidP="006B0CD5">
      <w:pPr>
        <w:pStyle w:val="XMLStyle"/>
        <w:rPr>
          <w:lang w:val="fr-FR"/>
        </w:rPr>
      </w:pPr>
      <w:r w:rsidRPr="008B2395">
        <w:rPr>
          <w:lang w:val="fr-FR"/>
        </w:rPr>
        <w:t xml:space="preserve">      &lt;origin&gt;TYO&lt;/origin&gt;</w:t>
      </w:r>
    </w:p>
    <w:p w14:paraId="2CC439DF" w14:textId="77777777" w:rsidR="00C57484" w:rsidRPr="00C57484" w:rsidRDefault="00C57484" w:rsidP="006B0CD5">
      <w:pPr>
        <w:pStyle w:val="XMLStyle"/>
        <w:rPr>
          <w:lang w:val="fr-FR"/>
        </w:rPr>
      </w:pPr>
      <w:r w:rsidRPr="008B2395">
        <w:rPr>
          <w:lang w:val="fr-FR"/>
        </w:rPr>
        <w:t xml:space="preserve">      </w:t>
      </w:r>
      <w:r w:rsidRPr="00C57484">
        <w:rPr>
          <w:lang w:val="fr-FR"/>
        </w:rPr>
        <w:t>&lt;destination&gt;LON&lt;/destination&gt;</w:t>
      </w:r>
    </w:p>
    <w:p w14:paraId="7EECF474" w14:textId="77777777" w:rsidR="00C57484" w:rsidRPr="00337B82" w:rsidRDefault="00C57484" w:rsidP="006B0CD5">
      <w:pPr>
        <w:pStyle w:val="XMLStyle"/>
        <w:rPr>
          <w:lang w:val="fr-FR"/>
        </w:rPr>
      </w:pPr>
      <w:r w:rsidRPr="00C57484">
        <w:rPr>
          <w:lang w:val="fr-FR"/>
        </w:rPr>
        <w:t xml:space="preserve">    </w:t>
      </w:r>
      <w:r w:rsidRPr="00337B82">
        <w:rPr>
          <w:lang w:val="fr-FR"/>
        </w:rPr>
        <w:t>&lt;/originDestination&gt;</w:t>
      </w:r>
    </w:p>
    <w:p w14:paraId="636AFB2D" w14:textId="756AF776" w:rsidR="00C57484" w:rsidRPr="00337B82" w:rsidRDefault="00D5230A" w:rsidP="006B0CD5">
      <w:pPr>
        <w:pStyle w:val="XMLStyle"/>
        <w:rPr>
          <w:color w:val="00B050"/>
          <w:lang w:val="fr-FR"/>
        </w:rPr>
      </w:pPr>
      <w:r w:rsidRPr="00D5230A">
        <w:rPr>
          <w:noProof/>
          <w:color w:val="00B050"/>
          <w:lang w:val="en-IE" w:eastAsia="en-IE" w:bidi="ar-SA"/>
        </w:rPr>
        <mc:AlternateContent>
          <mc:Choice Requires="wps">
            <w:drawing>
              <wp:anchor distT="0" distB="0" distL="114300" distR="114300" simplePos="0" relativeHeight="251766784" behindDoc="0" locked="0" layoutInCell="1" allowOverlap="1" wp14:anchorId="4E5FA6B2" wp14:editId="0CE4527A">
                <wp:simplePos x="0" y="0"/>
                <wp:positionH relativeFrom="column">
                  <wp:posOffset>4700905</wp:posOffset>
                </wp:positionH>
                <wp:positionV relativeFrom="paragraph">
                  <wp:posOffset>58420</wp:posOffset>
                </wp:positionV>
                <wp:extent cx="285115" cy="3502025"/>
                <wp:effectExtent l="0" t="0" r="19685" b="22225"/>
                <wp:wrapNone/>
                <wp:docPr id="705" name="Right Brace 705"/>
                <wp:cNvGraphicFramePr/>
                <a:graphic xmlns:a="http://schemas.openxmlformats.org/drawingml/2006/main">
                  <a:graphicData uri="http://schemas.microsoft.com/office/word/2010/wordprocessingShape">
                    <wps:wsp>
                      <wps:cNvSpPr/>
                      <wps:spPr>
                        <a:xfrm>
                          <a:off x="0" y="0"/>
                          <a:ext cx="285115" cy="3502025"/>
                        </a:xfrm>
                        <a:prstGeom prst="rightBrace">
                          <a:avLst/>
                        </a:prstGeom>
                        <a:ln>
                          <a:solidFill>
                            <a:srgbClr val="008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071D3" id="Right Brace 705" o:spid="_x0000_s1026" type="#_x0000_t88" style="position:absolute;margin-left:370.15pt;margin-top:4.6pt;width:22.45pt;height:275.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" adj="147" strokecolor="green"/>
            </w:pict>
          </mc:Fallback>
        </mc:AlternateContent>
      </w:r>
      <w:r w:rsidR="00C57484" w:rsidRPr="00337B82">
        <w:rPr>
          <w:color w:val="00B050"/>
          <w:lang w:val="fr-FR"/>
        </w:rPr>
        <w:t xml:space="preserve">    &lt;segmentGroup&gt;</w:t>
      </w:r>
    </w:p>
    <w:p w14:paraId="1A32E2EA" w14:textId="77777777" w:rsidR="00C57484" w:rsidRPr="00D5230A" w:rsidRDefault="00C57484" w:rsidP="006B0CD5">
      <w:pPr>
        <w:pStyle w:val="XMLStyle"/>
        <w:rPr>
          <w:color w:val="00B050"/>
        </w:rPr>
      </w:pPr>
      <w:r w:rsidRPr="00337B82">
        <w:rPr>
          <w:color w:val="00B050"/>
          <w:lang w:val="fr-FR"/>
        </w:rPr>
        <w:t xml:space="preserve">      </w:t>
      </w:r>
      <w:r w:rsidRPr="00D5230A">
        <w:rPr>
          <w:color w:val="00B050"/>
        </w:rPr>
        <w:t>&lt;segmentInformation&gt;</w:t>
      </w:r>
    </w:p>
    <w:p w14:paraId="2D37DE43" w14:textId="77777777" w:rsidR="00C57484" w:rsidRPr="00D5230A" w:rsidRDefault="00C57484" w:rsidP="006B0CD5">
      <w:pPr>
        <w:pStyle w:val="XMLStyle"/>
        <w:rPr>
          <w:color w:val="00B050"/>
        </w:rPr>
      </w:pPr>
      <w:r w:rsidRPr="00D5230A">
        <w:rPr>
          <w:color w:val="00B050"/>
        </w:rPr>
        <w:t xml:space="preserve">        &lt;flightDate&gt;</w:t>
      </w:r>
    </w:p>
    <w:p w14:paraId="53566D1B" w14:textId="77777777" w:rsidR="00C57484" w:rsidRPr="00D5230A" w:rsidRDefault="00C57484" w:rsidP="006B0CD5">
      <w:pPr>
        <w:pStyle w:val="XMLStyle"/>
        <w:rPr>
          <w:color w:val="00B050"/>
        </w:rPr>
      </w:pPr>
      <w:r w:rsidRPr="00D5230A">
        <w:rPr>
          <w:color w:val="00B050"/>
        </w:rPr>
        <w:t xml:space="preserve">          &lt;departureDate&gt;030415&lt;/departureDate&gt;</w:t>
      </w:r>
    </w:p>
    <w:p w14:paraId="35A48A90" w14:textId="2CC7C9F9" w:rsidR="00C57484" w:rsidRPr="00D5230A" w:rsidRDefault="00C57484" w:rsidP="006B0CD5">
      <w:pPr>
        <w:pStyle w:val="XMLStyle"/>
        <w:rPr>
          <w:color w:val="00B050"/>
        </w:rPr>
      </w:pPr>
      <w:r w:rsidRPr="00D5230A">
        <w:rPr>
          <w:color w:val="00B050"/>
        </w:rPr>
        <w:t xml:space="preserve">        &lt;/flightDate&gt;</w:t>
      </w:r>
    </w:p>
    <w:p w14:paraId="0464836B" w14:textId="77777777" w:rsidR="00C57484" w:rsidRPr="00D5230A" w:rsidRDefault="00C57484" w:rsidP="006B0CD5">
      <w:pPr>
        <w:pStyle w:val="XMLStyle"/>
        <w:rPr>
          <w:color w:val="00B050"/>
        </w:rPr>
      </w:pPr>
      <w:r w:rsidRPr="00D5230A">
        <w:rPr>
          <w:color w:val="00B050"/>
        </w:rPr>
        <w:t xml:space="preserve">        &lt;boardPointDetails&gt;</w:t>
      </w:r>
    </w:p>
    <w:p w14:paraId="1F124FD4" w14:textId="77777777" w:rsidR="00C57484" w:rsidRPr="00D5230A" w:rsidRDefault="00C57484" w:rsidP="006B0CD5">
      <w:pPr>
        <w:pStyle w:val="XMLStyle"/>
        <w:rPr>
          <w:color w:val="00B050"/>
        </w:rPr>
      </w:pPr>
      <w:r w:rsidRPr="00D5230A">
        <w:rPr>
          <w:color w:val="00B050"/>
        </w:rPr>
        <w:t xml:space="preserve">          &lt;trueLocationId&gt;LHR&lt;/trueLocationId&gt;</w:t>
      </w:r>
    </w:p>
    <w:p w14:paraId="1C8D3516" w14:textId="77777777" w:rsidR="00C57484" w:rsidRPr="00D5230A" w:rsidRDefault="00C57484" w:rsidP="006B0CD5">
      <w:pPr>
        <w:pStyle w:val="XMLStyle"/>
        <w:rPr>
          <w:color w:val="00B050"/>
        </w:rPr>
      </w:pPr>
      <w:r w:rsidRPr="00D5230A">
        <w:rPr>
          <w:color w:val="00B050"/>
        </w:rPr>
        <w:t xml:space="preserve">        &lt;/boardPointDetails&gt;</w:t>
      </w:r>
    </w:p>
    <w:p w14:paraId="703A41E4" w14:textId="77777777" w:rsidR="00C57484" w:rsidRPr="00D5230A" w:rsidRDefault="00C57484" w:rsidP="006B0CD5">
      <w:pPr>
        <w:pStyle w:val="XMLStyle"/>
        <w:rPr>
          <w:color w:val="00B050"/>
        </w:rPr>
      </w:pPr>
      <w:r w:rsidRPr="00D5230A">
        <w:rPr>
          <w:color w:val="00B050"/>
        </w:rPr>
        <w:t xml:space="preserve">        &lt;offpointDetails&gt;</w:t>
      </w:r>
    </w:p>
    <w:p w14:paraId="05FEAAD0" w14:textId="77777777" w:rsidR="00C57484" w:rsidRPr="00D5230A" w:rsidRDefault="00C57484" w:rsidP="006B0CD5">
      <w:pPr>
        <w:pStyle w:val="XMLStyle"/>
        <w:rPr>
          <w:color w:val="00B050"/>
        </w:rPr>
      </w:pPr>
      <w:r w:rsidRPr="00D5230A">
        <w:rPr>
          <w:color w:val="00B050"/>
        </w:rPr>
        <w:t xml:space="preserve">          &lt;trueLocationId&gt;NRT&lt;/trueLocationId&gt;</w:t>
      </w:r>
    </w:p>
    <w:p w14:paraId="15EB9F18" w14:textId="77777777" w:rsidR="00C57484" w:rsidRPr="00D5230A" w:rsidRDefault="00C57484" w:rsidP="006B0CD5">
      <w:pPr>
        <w:pStyle w:val="XMLStyle"/>
        <w:rPr>
          <w:color w:val="00B050"/>
        </w:rPr>
      </w:pPr>
      <w:r w:rsidRPr="00D5230A">
        <w:rPr>
          <w:color w:val="00B050"/>
        </w:rPr>
        <w:t xml:space="preserve">        &lt;/offpointDetails&gt;</w:t>
      </w:r>
    </w:p>
    <w:p w14:paraId="0B4311AC" w14:textId="62C84DD9" w:rsidR="00C57484" w:rsidRPr="00D5230A" w:rsidRDefault="00D5230A" w:rsidP="006B0CD5">
      <w:pPr>
        <w:pStyle w:val="XMLStyle"/>
        <w:rPr>
          <w:color w:val="00B050"/>
        </w:rPr>
      </w:pPr>
      <w:r w:rsidRPr="00D5230A">
        <w:rPr>
          <w:noProof/>
          <w:color w:val="00B050"/>
          <w:lang w:val="en-IE" w:eastAsia="en-IE" w:bidi="ar-SA"/>
        </w:rPr>
        <mc:AlternateContent>
          <mc:Choice Requires="wps">
            <w:drawing>
              <wp:anchor distT="0" distB="0" distL="114300" distR="114300" simplePos="0" relativeHeight="251769856" behindDoc="0" locked="0" layoutInCell="1" allowOverlap="1" wp14:anchorId="2D96970E" wp14:editId="2E3CDBC0">
                <wp:simplePos x="0" y="0"/>
                <wp:positionH relativeFrom="column">
                  <wp:posOffset>5104765</wp:posOffset>
                </wp:positionH>
                <wp:positionV relativeFrom="paragraph">
                  <wp:posOffset>-2540</wp:posOffset>
                </wp:positionV>
                <wp:extent cx="972185" cy="4826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185" cy="482600"/>
                        </a:xfrm>
                        <a:prstGeom prst="rect">
                          <a:avLst/>
                        </a:prstGeom>
                        <a:noFill/>
                        <a:ln w="9525">
                          <a:noFill/>
                          <a:miter lim="800000"/>
                          <a:headEnd/>
                          <a:tailEnd/>
                        </a:ln>
                      </wps:spPr>
                      <wps:txbx>
                        <w:txbxContent>
                          <w:p w14:paraId="25706227" w14:textId="77777777" w:rsidR="002028E2" w:rsidRPr="00E16994" w:rsidRDefault="002028E2" w:rsidP="00D5230A">
                            <w:pPr>
                              <w:rPr>
                                <w:color w:val="008000"/>
                              </w:rPr>
                            </w:pPr>
                            <w:r>
                              <w:rPr>
                                <w:color w:val="008000"/>
                              </w:rPr>
                              <w:t>Segment</w:t>
                            </w:r>
                            <w:r w:rsidRPr="00E16994">
                              <w:rPr>
                                <w:color w:val="008000"/>
                              </w:rPr>
                              <w:t xml:space="preserve"> info</w:t>
                            </w:r>
                            <w:r>
                              <w:rPr>
                                <w:color w:val="008000"/>
                              </w:rPr>
                              <w:t>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6970E" id="_x0000_s1074" type="#_x0000_t202" style="position:absolute;margin-left:401.95pt;margin-top:-.2pt;width:76.55pt;height:3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" filled="f" stroked="f">
                <v:textbox>
                  <w:txbxContent>
                    <w:p w14:paraId="25706227" w14:textId="77777777" w:rsidR="002028E2" w:rsidRPr="00E16994" w:rsidRDefault="002028E2" w:rsidP="00D5230A">
                      <w:pPr>
                        <w:rPr>
                          <w:color w:val="008000"/>
                        </w:rPr>
                      </w:pPr>
                      <w:r>
                        <w:rPr>
                          <w:color w:val="008000"/>
                        </w:rPr>
                        <w:t>Segment</w:t>
                      </w:r>
                      <w:r w:rsidRPr="00E16994">
                        <w:rPr>
                          <w:color w:val="008000"/>
                        </w:rPr>
                        <w:t xml:space="preserve"> info</w:t>
                      </w:r>
                      <w:r>
                        <w:rPr>
                          <w:color w:val="008000"/>
                        </w:rPr>
                        <w:t>rmation</w:t>
                      </w:r>
                    </w:p>
                  </w:txbxContent>
                </v:textbox>
              </v:shape>
            </w:pict>
          </mc:Fallback>
        </mc:AlternateContent>
      </w:r>
      <w:r w:rsidR="00C57484" w:rsidRPr="00D5230A">
        <w:rPr>
          <w:color w:val="00B050"/>
        </w:rPr>
        <w:t xml:space="preserve">        &lt;companyDetails&gt;</w:t>
      </w:r>
    </w:p>
    <w:p w14:paraId="27099E92" w14:textId="77777777" w:rsidR="00C57484" w:rsidRPr="00D5230A" w:rsidRDefault="00C57484" w:rsidP="006B0CD5">
      <w:pPr>
        <w:pStyle w:val="XMLStyle"/>
        <w:rPr>
          <w:color w:val="00B050"/>
        </w:rPr>
      </w:pPr>
      <w:r w:rsidRPr="00D5230A">
        <w:rPr>
          <w:color w:val="00B050"/>
        </w:rPr>
        <w:t xml:space="preserve">          &lt;marketingCompany&gt;SU&lt;/marketingCompany&gt;</w:t>
      </w:r>
    </w:p>
    <w:p w14:paraId="37150B86" w14:textId="77777777" w:rsidR="00C57484" w:rsidRPr="00D5230A" w:rsidRDefault="00C57484" w:rsidP="006B0CD5">
      <w:pPr>
        <w:pStyle w:val="XMLStyle"/>
        <w:rPr>
          <w:color w:val="00B050"/>
        </w:rPr>
      </w:pPr>
      <w:r w:rsidRPr="00D5230A">
        <w:rPr>
          <w:color w:val="00B050"/>
        </w:rPr>
        <w:t xml:space="preserve">        &lt;/companyDetails&gt;</w:t>
      </w:r>
    </w:p>
    <w:p w14:paraId="3D67EE45" w14:textId="77777777" w:rsidR="00C57484" w:rsidRPr="00D5230A" w:rsidRDefault="00C57484" w:rsidP="006B0CD5">
      <w:pPr>
        <w:pStyle w:val="XMLStyle"/>
        <w:rPr>
          <w:color w:val="00B050"/>
        </w:rPr>
      </w:pPr>
      <w:r w:rsidRPr="00D5230A">
        <w:rPr>
          <w:color w:val="00B050"/>
        </w:rPr>
        <w:t xml:space="preserve">        &lt;flightIdentification&gt;</w:t>
      </w:r>
    </w:p>
    <w:p w14:paraId="572C97B2" w14:textId="77777777" w:rsidR="00C57484" w:rsidRPr="00D5230A" w:rsidRDefault="00C57484" w:rsidP="006B0CD5">
      <w:pPr>
        <w:pStyle w:val="XMLStyle"/>
        <w:rPr>
          <w:color w:val="00B050"/>
        </w:rPr>
      </w:pPr>
      <w:r w:rsidRPr="00D5230A">
        <w:rPr>
          <w:color w:val="00B050"/>
        </w:rPr>
        <w:t xml:space="preserve">          &lt;flightNumber&gt;262&lt;/flightNumber&gt;</w:t>
      </w:r>
    </w:p>
    <w:p w14:paraId="64C45E34" w14:textId="77777777" w:rsidR="00C57484" w:rsidRPr="00D5230A" w:rsidRDefault="00C57484" w:rsidP="006B0CD5">
      <w:pPr>
        <w:pStyle w:val="XMLStyle"/>
        <w:rPr>
          <w:color w:val="00B050"/>
        </w:rPr>
      </w:pPr>
      <w:r w:rsidRPr="00D5230A">
        <w:rPr>
          <w:color w:val="00B050"/>
        </w:rPr>
        <w:t xml:space="preserve">          &lt;bookingClass&gt;N&lt;/bookingClass&gt;</w:t>
      </w:r>
    </w:p>
    <w:p w14:paraId="5C5EE939" w14:textId="77777777" w:rsidR="00C57484" w:rsidRPr="00D5230A" w:rsidRDefault="00C57484" w:rsidP="006B0CD5">
      <w:pPr>
        <w:pStyle w:val="XMLStyle"/>
        <w:rPr>
          <w:color w:val="00B050"/>
        </w:rPr>
      </w:pPr>
      <w:r w:rsidRPr="00D5230A">
        <w:rPr>
          <w:color w:val="00B050"/>
        </w:rPr>
        <w:t xml:space="preserve">        &lt;/flightIdentification&gt;</w:t>
      </w:r>
    </w:p>
    <w:p w14:paraId="402624F8" w14:textId="1B0C7793" w:rsidR="00C57484" w:rsidRPr="007D134E" w:rsidRDefault="00D5230A" w:rsidP="006B0CD5">
      <w:pPr>
        <w:pStyle w:val="XMLStyle"/>
        <w:rPr>
          <w:color w:val="C00000"/>
        </w:rPr>
      </w:pPr>
      <w:r w:rsidRPr="007D134E">
        <w:rPr>
          <w:noProof/>
          <w:color w:val="C00000"/>
          <w:lang w:val="en-IE" w:eastAsia="en-IE" w:bidi="ar-SA"/>
        </w:rPr>
        <mc:AlternateContent>
          <mc:Choice Requires="wps">
            <w:drawing>
              <wp:anchor distT="0" distB="0" distL="114300" distR="114300" simplePos="0" relativeHeight="251767808" behindDoc="0" locked="0" layoutInCell="1" allowOverlap="1" wp14:anchorId="58041F27" wp14:editId="6FC72EE3">
                <wp:simplePos x="0" y="0"/>
                <wp:positionH relativeFrom="column">
                  <wp:posOffset>3228975</wp:posOffset>
                </wp:positionH>
                <wp:positionV relativeFrom="paragraph">
                  <wp:posOffset>67310</wp:posOffset>
                </wp:positionV>
                <wp:extent cx="1476375" cy="551180"/>
                <wp:effectExtent l="0" t="0" r="0" b="1270"/>
                <wp:wrapNone/>
                <wp:docPr id="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551180"/>
                        </a:xfrm>
                        <a:prstGeom prst="rect">
                          <a:avLst/>
                        </a:prstGeom>
                        <a:noFill/>
                        <a:ln w="9525">
                          <a:noFill/>
                          <a:miter lim="800000"/>
                          <a:headEnd/>
                          <a:tailEnd/>
                        </a:ln>
                      </wps:spPr>
                      <wps:txbx>
                        <w:txbxContent>
                          <w:p w14:paraId="7031964E" w14:textId="77777777" w:rsidR="002028E2" w:rsidRPr="007D134E" w:rsidRDefault="002028E2" w:rsidP="00D107D4">
                            <w:pPr>
                              <w:pStyle w:val="ListParagraph"/>
                              <w:numPr>
                                <w:ilvl w:val="0"/>
                                <w:numId w:val="24"/>
                              </w:numPr>
                              <w:rPr>
                                <w:color w:val="C00000"/>
                              </w:rPr>
                            </w:pPr>
                            <w:r w:rsidRPr="007D134E">
                              <w:rPr>
                                <w:color w:val="C00000"/>
                                <w:lang w:val="en-US"/>
                              </w:rPr>
                              <w:t>Connected segment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41F27" id="_x0000_s1075" type="#_x0000_t202" style="position:absolute;margin-left:254.25pt;margin-top:5.3pt;width:116.25pt;height:43.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" filled="f" stroked="f">
                <v:textbox>
                  <w:txbxContent>
                    <w:p w14:paraId="7031964E" w14:textId="77777777" w:rsidR="002028E2" w:rsidRPr="007D134E" w:rsidRDefault="002028E2" w:rsidP="00D107D4">
                      <w:pPr>
                        <w:pStyle w:val="ListParagraph"/>
                        <w:numPr>
                          <w:ilvl w:val="0"/>
                          <w:numId w:val="24"/>
                        </w:numPr>
                        <w:rPr>
                          <w:color w:val="C00000"/>
                        </w:rPr>
                      </w:pPr>
                      <w:r w:rsidRPr="007D134E">
                        <w:rPr>
                          <w:color w:val="C00000"/>
                          <w:lang w:val="en-US"/>
                        </w:rPr>
                        <w:t>Connected segment info.</w:t>
                      </w:r>
                    </w:p>
                  </w:txbxContent>
                </v:textbox>
              </v:shape>
            </w:pict>
          </mc:Fallback>
        </mc:AlternateContent>
      </w:r>
      <w:r w:rsidR="00C57484" w:rsidRPr="007D134E">
        <w:rPr>
          <w:color w:val="C00000"/>
        </w:rPr>
        <w:t xml:space="preserve">        &lt;flightTypeDetails&gt;</w:t>
      </w:r>
    </w:p>
    <w:p w14:paraId="12652233" w14:textId="595B34FB" w:rsidR="00C57484" w:rsidRPr="007D134E" w:rsidRDefault="00C57484" w:rsidP="006B0CD5">
      <w:pPr>
        <w:pStyle w:val="XMLStyle"/>
        <w:rPr>
          <w:color w:val="C00000"/>
        </w:rPr>
      </w:pPr>
      <w:r w:rsidRPr="007D134E">
        <w:rPr>
          <w:color w:val="C00000"/>
        </w:rPr>
        <w:t xml:space="preserve">          &lt;flightIndicator&gt;1&lt;/flightIndicator&gt;</w:t>
      </w:r>
    </w:p>
    <w:p w14:paraId="4CDDCBC7" w14:textId="77777777" w:rsidR="00C57484" w:rsidRPr="007D134E" w:rsidRDefault="00C57484" w:rsidP="006B0CD5">
      <w:pPr>
        <w:pStyle w:val="XMLStyle"/>
        <w:rPr>
          <w:color w:val="C00000"/>
        </w:rPr>
      </w:pPr>
      <w:r w:rsidRPr="007D134E">
        <w:rPr>
          <w:color w:val="C00000"/>
        </w:rPr>
        <w:t xml:space="preserve">        &lt;/flightTypeDetails&gt;</w:t>
      </w:r>
    </w:p>
    <w:p w14:paraId="73DF758B" w14:textId="77777777" w:rsidR="00C57484" w:rsidRPr="007D134E" w:rsidRDefault="00C57484" w:rsidP="006B0CD5">
      <w:pPr>
        <w:pStyle w:val="XMLStyle"/>
        <w:rPr>
          <w:color w:val="C00000"/>
        </w:rPr>
      </w:pPr>
      <w:r w:rsidRPr="007D134E">
        <w:rPr>
          <w:color w:val="C00000"/>
        </w:rPr>
        <w:t xml:space="preserve">        &lt;itemNumber&gt;1&lt;/itemNumber&gt;</w:t>
      </w:r>
    </w:p>
    <w:p w14:paraId="5EAD570C" w14:textId="1FF706B0" w:rsidR="00C57484" w:rsidRPr="00D5230A" w:rsidRDefault="00C57484" w:rsidP="006B0CD5">
      <w:pPr>
        <w:pStyle w:val="XMLStyle"/>
        <w:rPr>
          <w:color w:val="00B050"/>
        </w:rPr>
      </w:pPr>
      <w:r w:rsidRPr="00D5230A">
        <w:rPr>
          <w:color w:val="00B050"/>
        </w:rPr>
        <w:t xml:space="preserve">      &lt;/segmentInformation&gt;</w:t>
      </w:r>
    </w:p>
    <w:p w14:paraId="3AF14372" w14:textId="77777777" w:rsidR="00C57484" w:rsidRPr="00D5230A" w:rsidRDefault="00C57484" w:rsidP="006B0CD5">
      <w:pPr>
        <w:pStyle w:val="XMLStyle"/>
        <w:rPr>
          <w:color w:val="00B050"/>
        </w:rPr>
      </w:pPr>
      <w:r w:rsidRPr="00D5230A">
        <w:rPr>
          <w:color w:val="00B050"/>
        </w:rPr>
        <w:t xml:space="preserve">      &lt;trigger /&gt;</w:t>
      </w:r>
    </w:p>
    <w:p w14:paraId="54B54F52" w14:textId="77777777" w:rsidR="00C57484" w:rsidRPr="00D5230A" w:rsidRDefault="00C57484" w:rsidP="006B0CD5">
      <w:pPr>
        <w:pStyle w:val="XMLStyle"/>
        <w:rPr>
          <w:color w:val="00B050"/>
        </w:rPr>
      </w:pPr>
      <w:r w:rsidRPr="00D5230A">
        <w:rPr>
          <w:color w:val="00B050"/>
        </w:rPr>
        <w:t xml:space="preserve">    &lt;/segmentGroup&gt;</w:t>
      </w:r>
    </w:p>
    <w:p w14:paraId="4AB0CDA3" w14:textId="77777777" w:rsidR="00C57484" w:rsidRPr="00D5230A" w:rsidRDefault="00C57484" w:rsidP="006B0CD5">
      <w:pPr>
        <w:pStyle w:val="XMLStyle"/>
        <w:rPr>
          <w:color w:val="00B050"/>
        </w:rPr>
      </w:pPr>
      <w:r w:rsidRPr="00D5230A">
        <w:rPr>
          <w:color w:val="00B050"/>
        </w:rPr>
        <w:t xml:space="preserve">    &lt;segmentGroup&gt;</w:t>
      </w:r>
    </w:p>
    <w:p w14:paraId="7BCDBFAD" w14:textId="77777777" w:rsidR="00C57484" w:rsidRPr="00D5230A" w:rsidRDefault="00C57484" w:rsidP="006B0CD5">
      <w:pPr>
        <w:pStyle w:val="XMLStyle"/>
        <w:rPr>
          <w:color w:val="00B050"/>
        </w:rPr>
      </w:pPr>
      <w:r w:rsidRPr="00D5230A">
        <w:rPr>
          <w:color w:val="00B050"/>
        </w:rPr>
        <w:t xml:space="preserve">      &lt;segmentInformation&gt;</w:t>
      </w:r>
    </w:p>
    <w:p w14:paraId="1F3F4B68" w14:textId="77777777" w:rsidR="00C57484" w:rsidRPr="00D5230A" w:rsidRDefault="00C57484" w:rsidP="006B0CD5">
      <w:pPr>
        <w:pStyle w:val="XMLStyle"/>
        <w:rPr>
          <w:color w:val="00B050"/>
        </w:rPr>
      </w:pPr>
      <w:r w:rsidRPr="00D5230A">
        <w:rPr>
          <w:color w:val="00B050"/>
        </w:rPr>
        <w:t xml:space="preserve">        &lt;flightDate&gt;</w:t>
      </w:r>
    </w:p>
    <w:p w14:paraId="5A3C9C7D" w14:textId="77777777" w:rsidR="00C57484" w:rsidRPr="00D5230A" w:rsidRDefault="00C57484" w:rsidP="006B0CD5">
      <w:pPr>
        <w:pStyle w:val="XMLStyle"/>
        <w:rPr>
          <w:color w:val="00B050"/>
        </w:rPr>
      </w:pPr>
      <w:r w:rsidRPr="00D5230A">
        <w:rPr>
          <w:color w:val="00B050"/>
        </w:rPr>
        <w:t xml:space="preserve">          &lt;departureDate&gt;150415&lt;/departureDate&gt;</w:t>
      </w:r>
    </w:p>
    <w:p w14:paraId="624C3ABB" w14:textId="77777777" w:rsidR="00C57484" w:rsidRPr="00D5230A" w:rsidRDefault="00C57484" w:rsidP="006B0CD5">
      <w:pPr>
        <w:pStyle w:val="XMLStyle"/>
        <w:rPr>
          <w:color w:val="00B050"/>
        </w:rPr>
      </w:pPr>
      <w:r w:rsidRPr="00D5230A">
        <w:rPr>
          <w:color w:val="00B050"/>
        </w:rPr>
        <w:t xml:space="preserve">        &lt;/flightDate&gt;</w:t>
      </w:r>
    </w:p>
    <w:p w14:paraId="2175F12D" w14:textId="77777777" w:rsidR="00C57484" w:rsidRPr="00D5230A" w:rsidRDefault="00C57484" w:rsidP="006B0CD5">
      <w:pPr>
        <w:pStyle w:val="XMLStyle"/>
        <w:rPr>
          <w:color w:val="00B050"/>
        </w:rPr>
      </w:pPr>
      <w:r w:rsidRPr="00D5230A">
        <w:rPr>
          <w:color w:val="00B050"/>
        </w:rPr>
        <w:lastRenderedPageBreak/>
        <w:t xml:space="preserve">        &lt;boardPointDetails&gt;</w:t>
      </w:r>
    </w:p>
    <w:p w14:paraId="44B20BA3" w14:textId="77777777" w:rsidR="00C57484" w:rsidRPr="00D5230A" w:rsidRDefault="00C57484" w:rsidP="006B0CD5">
      <w:pPr>
        <w:pStyle w:val="XMLStyle"/>
        <w:rPr>
          <w:color w:val="00B050"/>
        </w:rPr>
      </w:pPr>
      <w:r w:rsidRPr="00D5230A">
        <w:rPr>
          <w:color w:val="00B050"/>
        </w:rPr>
        <w:t xml:space="preserve">          &lt;trueLocationId&gt;NRT&lt;/trueLocationId&gt;</w:t>
      </w:r>
    </w:p>
    <w:p w14:paraId="7D754035" w14:textId="77777777" w:rsidR="00C57484" w:rsidRPr="00D5230A" w:rsidRDefault="00C57484" w:rsidP="006B0CD5">
      <w:pPr>
        <w:pStyle w:val="XMLStyle"/>
        <w:rPr>
          <w:color w:val="00B050"/>
        </w:rPr>
      </w:pPr>
      <w:r w:rsidRPr="00D5230A">
        <w:rPr>
          <w:color w:val="00B050"/>
        </w:rPr>
        <w:t xml:space="preserve">        &lt;/boardPointDetails&gt;</w:t>
      </w:r>
    </w:p>
    <w:p w14:paraId="162D22D9" w14:textId="77777777" w:rsidR="00C57484" w:rsidRPr="00D5230A" w:rsidRDefault="00C57484" w:rsidP="006B0CD5">
      <w:pPr>
        <w:pStyle w:val="XMLStyle"/>
        <w:rPr>
          <w:color w:val="00B050"/>
        </w:rPr>
      </w:pPr>
      <w:r w:rsidRPr="00D5230A">
        <w:rPr>
          <w:color w:val="00B050"/>
        </w:rPr>
        <w:t xml:space="preserve">        &lt;offpointDetails&gt;</w:t>
      </w:r>
    </w:p>
    <w:p w14:paraId="5C9EA065" w14:textId="77777777" w:rsidR="00C57484" w:rsidRPr="00D5230A" w:rsidRDefault="00C57484" w:rsidP="006B0CD5">
      <w:pPr>
        <w:pStyle w:val="XMLStyle"/>
        <w:rPr>
          <w:color w:val="00B050"/>
        </w:rPr>
      </w:pPr>
      <w:r w:rsidRPr="00D5230A">
        <w:rPr>
          <w:color w:val="00B050"/>
        </w:rPr>
        <w:t xml:space="preserve">          &lt;trueLocationId&gt;SVO&lt;/trueLocationId&gt;</w:t>
      </w:r>
    </w:p>
    <w:p w14:paraId="4C7C1A0F" w14:textId="77777777" w:rsidR="00C57484" w:rsidRPr="00D5230A" w:rsidRDefault="00C57484" w:rsidP="006B0CD5">
      <w:pPr>
        <w:pStyle w:val="XMLStyle"/>
        <w:rPr>
          <w:color w:val="00B050"/>
        </w:rPr>
      </w:pPr>
      <w:r w:rsidRPr="00D5230A">
        <w:rPr>
          <w:color w:val="00B050"/>
        </w:rPr>
        <w:t xml:space="preserve">        &lt;/offpointDetails&gt;</w:t>
      </w:r>
    </w:p>
    <w:p w14:paraId="50008358" w14:textId="77777777" w:rsidR="00C57484" w:rsidRPr="00D5230A" w:rsidRDefault="00C57484" w:rsidP="006B0CD5">
      <w:pPr>
        <w:pStyle w:val="XMLStyle"/>
        <w:rPr>
          <w:color w:val="00B050"/>
        </w:rPr>
      </w:pPr>
      <w:r w:rsidRPr="00D5230A">
        <w:rPr>
          <w:color w:val="00B050"/>
        </w:rPr>
        <w:t xml:space="preserve">        &lt;companyDetails&gt;</w:t>
      </w:r>
    </w:p>
    <w:p w14:paraId="3EBBB543" w14:textId="77777777" w:rsidR="00C57484" w:rsidRPr="00D5230A" w:rsidRDefault="00C57484" w:rsidP="006B0CD5">
      <w:pPr>
        <w:pStyle w:val="XMLStyle"/>
        <w:rPr>
          <w:color w:val="00B050"/>
        </w:rPr>
      </w:pPr>
      <w:r w:rsidRPr="00D5230A">
        <w:rPr>
          <w:color w:val="00B050"/>
        </w:rPr>
        <w:t xml:space="preserve">          &lt;marketingCompany&gt;SU&lt;/marketingCompany&gt;</w:t>
      </w:r>
    </w:p>
    <w:p w14:paraId="4225B391" w14:textId="77777777" w:rsidR="00C57484" w:rsidRPr="00D5230A" w:rsidRDefault="00C57484" w:rsidP="006B0CD5">
      <w:pPr>
        <w:pStyle w:val="XMLStyle"/>
        <w:rPr>
          <w:color w:val="00B050"/>
        </w:rPr>
      </w:pPr>
      <w:r w:rsidRPr="00D5230A">
        <w:rPr>
          <w:color w:val="00B050"/>
        </w:rPr>
        <w:t xml:space="preserve">        &lt;/companyDetails&gt;</w:t>
      </w:r>
    </w:p>
    <w:p w14:paraId="3B668E8E" w14:textId="77777777" w:rsidR="00C57484" w:rsidRPr="00D5230A" w:rsidRDefault="00C57484" w:rsidP="006B0CD5">
      <w:pPr>
        <w:pStyle w:val="XMLStyle"/>
        <w:rPr>
          <w:color w:val="00B050"/>
        </w:rPr>
      </w:pPr>
      <w:r w:rsidRPr="00D5230A">
        <w:rPr>
          <w:color w:val="00B050"/>
        </w:rPr>
        <w:t xml:space="preserve">        &lt;flightIdentification&gt;</w:t>
      </w:r>
    </w:p>
    <w:p w14:paraId="68779EFF" w14:textId="77777777" w:rsidR="00C57484" w:rsidRPr="00D5230A" w:rsidRDefault="00C57484" w:rsidP="006B0CD5">
      <w:pPr>
        <w:pStyle w:val="XMLStyle"/>
        <w:rPr>
          <w:color w:val="00B050"/>
        </w:rPr>
      </w:pPr>
      <w:r w:rsidRPr="00D5230A">
        <w:rPr>
          <w:color w:val="00B050"/>
        </w:rPr>
        <w:t xml:space="preserve">          &lt;flightNumber&gt;261&lt;/flightNumber&gt;</w:t>
      </w:r>
    </w:p>
    <w:p w14:paraId="501B8C6E" w14:textId="77777777" w:rsidR="00C57484" w:rsidRPr="00D5230A" w:rsidRDefault="00C57484" w:rsidP="006B0CD5">
      <w:pPr>
        <w:pStyle w:val="XMLStyle"/>
        <w:rPr>
          <w:color w:val="00B050"/>
        </w:rPr>
      </w:pPr>
      <w:r w:rsidRPr="00D5230A">
        <w:rPr>
          <w:color w:val="00B050"/>
        </w:rPr>
        <w:t xml:space="preserve">          &lt;bookingClass&gt;N&lt;/bookingClass&gt;</w:t>
      </w:r>
    </w:p>
    <w:p w14:paraId="4BE73219" w14:textId="77777777" w:rsidR="00C57484" w:rsidRPr="00D5230A" w:rsidRDefault="00C57484" w:rsidP="006B0CD5">
      <w:pPr>
        <w:pStyle w:val="XMLStyle"/>
        <w:rPr>
          <w:color w:val="00B050"/>
        </w:rPr>
      </w:pPr>
      <w:r w:rsidRPr="00D5230A">
        <w:rPr>
          <w:color w:val="00B050"/>
        </w:rPr>
        <w:t xml:space="preserve">        &lt;/flightIdentification&gt;</w:t>
      </w:r>
    </w:p>
    <w:p w14:paraId="7F79D6A0" w14:textId="77777777" w:rsidR="00C57484" w:rsidRPr="007D134E" w:rsidRDefault="00C57484" w:rsidP="006B0CD5">
      <w:pPr>
        <w:pStyle w:val="XMLStyle"/>
        <w:rPr>
          <w:color w:val="C00000"/>
        </w:rPr>
      </w:pPr>
      <w:r w:rsidRPr="007D134E">
        <w:rPr>
          <w:color w:val="C00000"/>
        </w:rPr>
        <w:t xml:space="preserve">        &lt;flightTypeDetails&gt;</w:t>
      </w:r>
    </w:p>
    <w:p w14:paraId="002BA766" w14:textId="77777777" w:rsidR="00C57484" w:rsidRPr="007D134E" w:rsidRDefault="00C57484" w:rsidP="006B0CD5">
      <w:pPr>
        <w:pStyle w:val="XMLStyle"/>
        <w:rPr>
          <w:color w:val="C00000"/>
        </w:rPr>
      </w:pPr>
      <w:r w:rsidRPr="007D134E">
        <w:rPr>
          <w:color w:val="C00000"/>
        </w:rPr>
        <w:t xml:space="preserve">          &lt;flightIndicator&gt;2&lt;/flightIndicator&gt;</w:t>
      </w:r>
    </w:p>
    <w:p w14:paraId="25C19D7E" w14:textId="77777777" w:rsidR="00C57484" w:rsidRPr="007D134E" w:rsidRDefault="00C57484" w:rsidP="006B0CD5">
      <w:pPr>
        <w:pStyle w:val="XMLStyle"/>
        <w:rPr>
          <w:color w:val="C00000"/>
        </w:rPr>
      </w:pPr>
      <w:r w:rsidRPr="007D134E">
        <w:rPr>
          <w:color w:val="C00000"/>
        </w:rPr>
        <w:t xml:space="preserve">        &lt;/flightTypeDetails&gt;</w:t>
      </w:r>
    </w:p>
    <w:p w14:paraId="0FC3AF6A" w14:textId="77777777" w:rsidR="00C57484" w:rsidRPr="007D134E" w:rsidRDefault="00C57484" w:rsidP="006B0CD5">
      <w:pPr>
        <w:pStyle w:val="XMLStyle"/>
        <w:rPr>
          <w:color w:val="C00000"/>
        </w:rPr>
      </w:pPr>
      <w:r w:rsidRPr="007D134E">
        <w:rPr>
          <w:color w:val="C00000"/>
        </w:rPr>
        <w:t xml:space="preserve">        &lt;itemNumber&gt;1&lt;/itemNumber&gt;</w:t>
      </w:r>
    </w:p>
    <w:p w14:paraId="612D1FB1" w14:textId="77777777" w:rsidR="00C57484" w:rsidRPr="00D5230A" w:rsidRDefault="00C57484" w:rsidP="006B0CD5">
      <w:pPr>
        <w:pStyle w:val="XMLStyle"/>
        <w:rPr>
          <w:color w:val="00B050"/>
        </w:rPr>
      </w:pPr>
      <w:r w:rsidRPr="00D5230A">
        <w:rPr>
          <w:color w:val="00B050"/>
        </w:rPr>
        <w:t xml:space="preserve">      &lt;/segmentInformation&gt;</w:t>
      </w:r>
    </w:p>
    <w:p w14:paraId="1B25AD42" w14:textId="77777777" w:rsidR="00C57484" w:rsidRPr="00D5230A" w:rsidRDefault="00C57484" w:rsidP="006B0CD5">
      <w:pPr>
        <w:pStyle w:val="XMLStyle"/>
        <w:rPr>
          <w:color w:val="00B050"/>
        </w:rPr>
      </w:pPr>
      <w:r w:rsidRPr="00D5230A">
        <w:rPr>
          <w:color w:val="00B050"/>
        </w:rPr>
        <w:t xml:space="preserve">      &lt;trigger /&gt;</w:t>
      </w:r>
    </w:p>
    <w:p w14:paraId="0F747C4B" w14:textId="77777777" w:rsidR="00C57484" w:rsidRPr="00D5230A" w:rsidRDefault="00C57484" w:rsidP="006B0CD5">
      <w:pPr>
        <w:pStyle w:val="XMLStyle"/>
        <w:rPr>
          <w:color w:val="00B050"/>
        </w:rPr>
      </w:pPr>
      <w:r w:rsidRPr="00D5230A">
        <w:rPr>
          <w:color w:val="00B050"/>
        </w:rPr>
        <w:t xml:space="preserve">    &lt;/segmentGroup&gt;</w:t>
      </w:r>
    </w:p>
    <w:p w14:paraId="02D10F62" w14:textId="77777777" w:rsidR="00C57484" w:rsidRPr="00D5230A" w:rsidRDefault="00C57484" w:rsidP="006B0CD5">
      <w:pPr>
        <w:pStyle w:val="XMLStyle"/>
        <w:rPr>
          <w:color w:val="00B050"/>
        </w:rPr>
      </w:pPr>
      <w:r w:rsidRPr="00D5230A">
        <w:rPr>
          <w:color w:val="00B050"/>
        </w:rPr>
        <w:t xml:space="preserve">    &lt;segmentGroup&gt;</w:t>
      </w:r>
    </w:p>
    <w:p w14:paraId="2947D6AE" w14:textId="77777777" w:rsidR="00C57484" w:rsidRPr="00D5230A" w:rsidRDefault="00C57484" w:rsidP="006B0CD5">
      <w:pPr>
        <w:pStyle w:val="XMLStyle"/>
        <w:rPr>
          <w:color w:val="00B050"/>
        </w:rPr>
      </w:pPr>
      <w:r w:rsidRPr="00D5230A">
        <w:rPr>
          <w:color w:val="00B050"/>
        </w:rPr>
        <w:t xml:space="preserve">      &lt;segmentInformation&gt;</w:t>
      </w:r>
    </w:p>
    <w:p w14:paraId="44038DE8" w14:textId="77777777" w:rsidR="00C57484" w:rsidRPr="00D5230A" w:rsidRDefault="00C57484" w:rsidP="006B0CD5">
      <w:pPr>
        <w:pStyle w:val="XMLStyle"/>
        <w:rPr>
          <w:color w:val="00B050"/>
        </w:rPr>
      </w:pPr>
      <w:r w:rsidRPr="00D5230A">
        <w:rPr>
          <w:color w:val="00B050"/>
        </w:rPr>
        <w:t xml:space="preserve">        &lt;flightDate&gt;</w:t>
      </w:r>
    </w:p>
    <w:p w14:paraId="5767CCB4" w14:textId="77777777" w:rsidR="00C57484" w:rsidRPr="00D5230A" w:rsidRDefault="00C57484" w:rsidP="006B0CD5">
      <w:pPr>
        <w:pStyle w:val="XMLStyle"/>
        <w:rPr>
          <w:color w:val="00B050"/>
        </w:rPr>
      </w:pPr>
      <w:r w:rsidRPr="00D5230A">
        <w:rPr>
          <w:color w:val="00B050"/>
        </w:rPr>
        <w:t xml:space="preserve">          &lt;departureDate&gt;150415&lt;/departureDate&gt;</w:t>
      </w:r>
    </w:p>
    <w:p w14:paraId="442503E9" w14:textId="77777777" w:rsidR="00C57484" w:rsidRPr="00D5230A" w:rsidRDefault="00C57484" w:rsidP="006B0CD5">
      <w:pPr>
        <w:pStyle w:val="XMLStyle"/>
        <w:rPr>
          <w:color w:val="00B050"/>
        </w:rPr>
      </w:pPr>
      <w:r w:rsidRPr="00D5230A">
        <w:rPr>
          <w:color w:val="00B050"/>
        </w:rPr>
        <w:t xml:space="preserve">        &lt;/flightDate&gt;</w:t>
      </w:r>
    </w:p>
    <w:p w14:paraId="5B13D869" w14:textId="77777777" w:rsidR="00C57484" w:rsidRPr="00D5230A" w:rsidRDefault="00C57484" w:rsidP="006B0CD5">
      <w:pPr>
        <w:pStyle w:val="XMLStyle"/>
        <w:rPr>
          <w:color w:val="00B050"/>
        </w:rPr>
      </w:pPr>
      <w:r w:rsidRPr="00D5230A">
        <w:rPr>
          <w:color w:val="00B050"/>
        </w:rPr>
        <w:t xml:space="preserve">        &lt;boardPointDetails&gt;</w:t>
      </w:r>
    </w:p>
    <w:p w14:paraId="23621B06" w14:textId="77777777" w:rsidR="00C57484" w:rsidRPr="00D5230A" w:rsidRDefault="00C57484" w:rsidP="006B0CD5">
      <w:pPr>
        <w:pStyle w:val="XMLStyle"/>
        <w:rPr>
          <w:color w:val="00B050"/>
        </w:rPr>
      </w:pPr>
      <w:r w:rsidRPr="00D5230A">
        <w:rPr>
          <w:color w:val="00B050"/>
        </w:rPr>
        <w:t xml:space="preserve">          &lt;trueLocationId&gt;SVO&lt;/trueLocationId&gt;</w:t>
      </w:r>
    </w:p>
    <w:p w14:paraId="05B377B8" w14:textId="77777777" w:rsidR="00C57484" w:rsidRPr="00D5230A" w:rsidRDefault="00C57484" w:rsidP="006B0CD5">
      <w:pPr>
        <w:pStyle w:val="XMLStyle"/>
        <w:rPr>
          <w:color w:val="00B050"/>
        </w:rPr>
      </w:pPr>
      <w:r w:rsidRPr="00D5230A">
        <w:rPr>
          <w:color w:val="00B050"/>
        </w:rPr>
        <w:t xml:space="preserve">        &lt;/boardPointDetails&gt;</w:t>
      </w:r>
    </w:p>
    <w:p w14:paraId="51048CB5" w14:textId="77777777" w:rsidR="00C57484" w:rsidRPr="00D5230A" w:rsidRDefault="00C57484" w:rsidP="006B0CD5">
      <w:pPr>
        <w:pStyle w:val="XMLStyle"/>
        <w:rPr>
          <w:color w:val="00B050"/>
        </w:rPr>
      </w:pPr>
      <w:r w:rsidRPr="00D5230A">
        <w:rPr>
          <w:color w:val="00B050"/>
        </w:rPr>
        <w:t xml:space="preserve">        &lt;offpointDetails&gt;</w:t>
      </w:r>
    </w:p>
    <w:p w14:paraId="3696E4CE" w14:textId="77777777" w:rsidR="00C57484" w:rsidRPr="00D5230A" w:rsidRDefault="00C57484" w:rsidP="006B0CD5">
      <w:pPr>
        <w:pStyle w:val="XMLStyle"/>
        <w:rPr>
          <w:color w:val="00B050"/>
        </w:rPr>
      </w:pPr>
      <w:r w:rsidRPr="00D5230A">
        <w:rPr>
          <w:color w:val="00B050"/>
        </w:rPr>
        <w:t xml:space="preserve">          &lt;trueLocationId&gt;LHR&lt;/trueLocationId&gt;</w:t>
      </w:r>
    </w:p>
    <w:p w14:paraId="55D47FA3" w14:textId="77777777" w:rsidR="00C57484" w:rsidRPr="00D5230A" w:rsidRDefault="00C57484" w:rsidP="006B0CD5">
      <w:pPr>
        <w:pStyle w:val="XMLStyle"/>
        <w:rPr>
          <w:color w:val="00B050"/>
        </w:rPr>
      </w:pPr>
      <w:r w:rsidRPr="00D5230A">
        <w:rPr>
          <w:color w:val="00B050"/>
        </w:rPr>
        <w:t xml:space="preserve">        &lt;/offpointDetails&gt;</w:t>
      </w:r>
    </w:p>
    <w:p w14:paraId="54317105" w14:textId="77777777" w:rsidR="00C57484" w:rsidRPr="00D5230A" w:rsidRDefault="00C57484" w:rsidP="006B0CD5">
      <w:pPr>
        <w:pStyle w:val="XMLStyle"/>
        <w:rPr>
          <w:color w:val="00B050"/>
        </w:rPr>
      </w:pPr>
      <w:r w:rsidRPr="00D5230A">
        <w:rPr>
          <w:color w:val="00B050"/>
        </w:rPr>
        <w:t xml:space="preserve">        &lt;companyDetails&gt;</w:t>
      </w:r>
    </w:p>
    <w:p w14:paraId="07C9C0BC" w14:textId="77777777" w:rsidR="00C57484" w:rsidRPr="00D5230A" w:rsidRDefault="00C57484" w:rsidP="006B0CD5">
      <w:pPr>
        <w:pStyle w:val="XMLStyle"/>
        <w:rPr>
          <w:color w:val="00B050"/>
        </w:rPr>
      </w:pPr>
      <w:r w:rsidRPr="00D5230A">
        <w:rPr>
          <w:color w:val="00B050"/>
        </w:rPr>
        <w:t xml:space="preserve">          &lt;marketingCompany&gt;SU&lt;/marketingCompany&gt;</w:t>
      </w:r>
    </w:p>
    <w:p w14:paraId="61F39FB2" w14:textId="77777777" w:rsidR="00C57484" w:rsidRPr="00D5230A" w:rsidRDefault="00C57484" w:rsidP="006B0CD5">
      <w:pPr>
        <w:pStyle w:val="XMLStyle"/>
        <w:rPr>
          <w:color w:val="00B050"/>
        </w:rPr>
      </w:pPr>
      <w:r w:rsidRPr="00D5230A">
        <w:rPr>
          <w:color w:val="00B050"/>
        </w:rPr>
        <w:t xml:space="preserve">        &lt;/companyDetails&gt;</w:t>
      </w:r>
    </w:p>
    <w:p w14:paraId="5A4260BB" w14:textId="77777777" w:rsidR="00C57484" w:rsidRPr="00D5230A" w:rsidRDefault="00C57484" w:rsidP="006B0CD5">
      <w:pPr>
        <w:pStyle w:val="XMLStyle"/>
        <w:rPr>
          <w:color w:val="00B050"/>
        </w:rPr>
      </w:pPr>
      <w:r w:rsidRPr="00D5230A">
        <w:rPr>
          <w:color w:val="00B050"/>
        </w:rPr>
        <w:t xml:space="preserve">        &lt;flightIdentification&gt;</w:t>
      </w:r>
    </w:p>
    <w:p w14:paraId="3F85C372" w14:textId="77777777" w:rsidR="00C57484" w:rsidRPr="00D5230A" w:rsidRDefault="00C57484" w:rsidP="006B0CD5">
      <w:pPr>
        <w:pStyle w:val="XMLStyle"/>
        <w:rPr>
          <w:color w:val="00B050"/>
        </w:rPr>
      </w:pPr>
      <w:r w:rsidRPr="00D5230A">
        <w:rPr>
          <w:color w:val="00B050"/>
        </w:rPr>
        <w:t xml:space="preserve">          &lt;flightNumber&gt;2584&lt;/flightNumber&gt;</w:t>
      </w:r>
    </w:p>
    <w:p w14:paraId="09A7BA45" w14:textId="77777777" w:rsidR="00C57484" w:rsidRPr="00D5230A" w:rsidRDefault="00C57484" w:rsidP="006B0CD5">
      <w:pPr>
        <w:pStyle w:val="XMLStyle"/>
        <w:rPr>
          <w:color w:val="00B050"/>
        </w:rPr>
      </w:pPr>
      <w:r w:rsidRPr="00D5230A">
        <w:rPr>
          <w:color w:val="00B050"/>
        </w:rPr>
        <w:t xml:space="preserve">          &lt;bookingClass&gt;N&lt;/bookingClass&gt;</w:t>
      </w:r>
    </w:p>
    <w:p w14:paraId="02A191FB" w14:textId="77777777" w:rsidR="00C57484" w:rsidRPr="00D5230A" w:rsidRDefault="00C57484" w:rsidP="006B0CD5">
      <w:pPr>
        <w:pStyle w:val="XMLStyle"/>
        <w:rPr>
          <w:color w:val="00B050"/>
        </w:rPr>
      </w:pPr>
      <w:r w:rsidRPr="00D5230A">
        <w:rPr>
          <w:color w:val="00B050"/>
        </w:rPr>
        <w:t xml:space="preserve">        &lt;/flightIdentification&gt;</w:t>
      </w:r>
    </w:p>
    <w:p w14:paraId="0B6A0468" w14:textId="77777777" w:rsidR="00C57484" w:rsidRPr="007D134E" w:rsidRDefault="00C57484" w:rsidP="006B0CD5">
      <w:pPr>
        <w:pStyle w:val="XMLStyle"/>
        <w:rPr>
          <w:color w:val="C00000"/>
        </w:rPr>
      </w:pPr>
      <w:r w:rsidRPr="00D5230A">
        <w:rPr>
          <w:color w:val="00B050"/>
        </w:rPr>
        <w:t xml:space="preserve">        </w:t>
      </w:r>
      <w:r w:rsidRPr="007D134E">
        <w:rPr>
          <w:color w:val="C00000"/>
        </w:rPr>
        <w:t>&lt;flightTypeDetails&gt;</w:t>
      </w:r>
    </w:p>
    <w:p w14:paraId="7D37C26D" w14:textId="77777777" w:rsidR="00C57484" w:rsidRPr="007D134E" w:rsidRDefault="00C57484" w:rsidP="006B0CD5">
      <w:pPr>
        <w:pStyle w:val="XMLStyle"/>
        <w:rPr>
          <w:color w:val="C00000"/>
        </w:rPr>
      </w:pPr>
      <w:r w:rsidRPr="007D134E">
        <w:rPr>
          <w:color w:val="C00000"/>
        </w:rPr>
        <w:t xml:space="preserve">          &lt;flightIndicator&gt;2&lt;/flightIndicator&gt;</w:t>
      </w:r>
    </w:p>
    <w:p w14:paraId="5F2ACCB8" w14:textId="77777777" w:rsidR="00C57484" w:rsidRPr="007D134E" w:rsidRDefault="00C57484" w:rsidP="006B0CD5">
      <w:pPr>
        <w:pStyle w:val="XMLStyle"/>
        <w:rPr>
          <w:color w:val="C00000"/>
        </w:rPr>
      </w:pPr>
      <w:r w:rsidRPr="007D134E">
        <w:rPr>
          <w:color w:val="C00000"/>
        </w:rPr>
        <w:t xml:space="preserve">        &lt;/flightTypeDetails&gt;</w:t>
      </w:r>
    </w:p>
    <w:p w14:paraId="07FC8670" w14:textId="77777777" w:rsidR="00C57484" w:rsidRPr="007D134E" w:rsidRDefault="00C57484" w:rsidP="006B0CD5">
      <w:pPr>
        <w:pStyle w:val="XMLStyle"/>
        <w:rPr>
          <w:color w:val="C00000"/>
        </w:rPr>
      </w:pPr>
      <w:r w:rsidRPr="007D134E">
        <w:rPr>
          <w:color w:val="C00000"/>
        </w:rPr>
        <w:t xml:space="preserve">        &lt;itemNumber&gt;2&lt;/itemNumber&gt;</w:t>
      </w:r>
    </w:p>
    <w:p w14:paraId="7DBE371F" w14:textId="77777777" w:rsidR="00C57484" w:rsidRPr="00D5230A" w:rsidRDefault="00C57484" w:rsidP="006B0CD5">
      <w:pPr>
        <w:pStyle w:val="XMLStyle"/>
        <w:rPr>
          <w:color w:val="00B050"/>
        </w:rPr>
      </w:pPr>
      <w:r w:rsidRPr="00D5230A">
        <w:rPr>
          <w:color w:val="00B050"/>
        </w:rPr>
        <w:t xml:space="preserve">      &lt;/segmentInformation&gt;</w:t>
      </w:r>
    </w:p>
    <w:p w14:paraId="0555A88F" w14:textId="77777777" w:rsidR="00C57484" w:rsidRPr="00D5230A" w:rsidRDefault="00C57484" w:rsidP="006B0CD5">
      <w:pPr>
        <w:pStyle w:val="XMLStyle"/>
        <w:rPr>
          <w:color w:val="00B050"/>
        </w:rPr>
      </w:pPr>
      <w:r w:rsidRPr="00D5230A">
        <w:rPr>
          <w:color w:val="00B050"/>
        </w:rPr>
        <w:t xml:space="preserve">      &lt;trigger /&gt;</w:t>
      </w:r>
    </w:p>
    <w:p w14:paraId="42303903" w14:textId="77777777" w:rsidR="00C57484" w:rsidRPr="00D5230A" w:rsidRDefault="00C57484" w:rsidP="006B0CD5">
      <w:pPr>
        <w:pStyle w:val="XMLStyle"/>
        <w:rPr>
          <w:color w:val="00B050"/>
        </w:rPr>
      </w:pPr>
      <w:r w:rsidRPr="00D5230A">
        <w:rPr>
          <w:color w:val="00B050"/>
        </w:rPr>
        <w:t xml:space="preserve">    &lt;/segmentGroup&gt;</w:t>
      </w:r>
    </w:p>
    <w:p w14:paraId="4F07F15E" w14:textId="77777777" w:rsidR="00C57484" w:rsidRPr="00D5230A" w:rsidRDefault="00C57484" w:rsidP="006B0CD5">
      <w:pPr>
        <w:pStyle w:val="XMLStyle"/>
        <w:rPr>
          <w:color w:val="00B050"/>
        </w:rPr>
      </w:pPr>
      <w:r w:rsidRPr="00D5230A">
        <w:rPr>
          <w:color w:val="00B050"/>
        </w:rPr>
        <w:t xml:space="preserve">  &lt;/tripsGroup&gt;</w:t>
      </w:r>
    </w:p>
    <w:p w14:paraId="7EC395B6" w14:textId="77777777" w:rsidR="00C57484" w:rsidRDefault="00C57484" w:rsidP="006B0CD5">
      <w:pPr>
        <w:pStyle w:val="XMLStyle"/>
      </w:pPr>
      <w:r w:rsidRPr="00C57484">
        <w:t>&lt;/Fare_InformativePricingWithoutPNR&gt;</w:t>
      </w:r>
    </w:p>
    <w:p w14:paraId="561568A8" w14:textId="77777777" w:rsidR="006B0CD5" w:rsidRPr="00C57484" w:rsidRDefault="006B0CD5" w:rsidP="006B0CD5">
      <w:pPr>
        <w:pStyle w:val="XMLStyle"/>
      </w:pPr>
    </w:p>
    <w:p w14:paraId="46B8DBAE" w14:textId="37565435" w:rsidR="005C2FB4" w:rsidRDefault="005C2FB4" w:rsidP="00A45052">
      <w:r>
        <w:t>For this example, the</w:t>
      </w:r>
      <w:r w:rsidR="00831122">
        <w:t xml:space="preserve"> number of</w:t>
      </w:r>
      <w:r>
        <w:t xml:space="preserve"> seats </w:t>
      </w:r>
      <w:r w:rsidR="00831122">
        <w:t xml:space="preserve">on “N” class </w:t>
      </w:r>
      <w:r w:rsidR="00A00173">
        <w:t xml:space="preserve">is </w:t>
      </w:r>
      <w:r>
        <w:t xml:space="preserve">not sufficient for 3 passengers. </w:t>
      </w:r>
    </w:p>
    <w:p w14:paraId="7688C444" w14:textId="005530F4" w:rsidR="005C2FB4" w:rsidRPr="006B5BBB" w:rsidRDefault="005C2FB4" w:rsidP="0022156B">
      <w:pPr>
        <w:pStyle w:val="CrycticStyle"/>
      </w:pPr>
      <w:r w:rsidRPr="006B5BBB">
        <w:t>/$AN03APRLHRNRT/ASU (1A)</w:t>
      </w:r>
    </w:p>
    <w:p w14:paraId="77DE49B4" w14:textId="77777777" w:rsidR="005C2FB4" w:rsidRPr="006B5BBB" w:rsidRDefault="005C2FB4" w:rsidP="0022156B">
      <w:pPr>
        <w:pStyle w:val="CrycticStyle"/>
      </w:pPr>
      <w:r w:rsidRPr="006B5BBB">
        <w:t>** AMADEUS AVAILABILITY - AN ** NRT NARITA INTL.JP           178 FR 03APR 0000</w:t>
      </w:r>
    </w:p>
    <w:p w14:paraId="25BE78E6" w14:textId="77777777" w:rsidR="005C2FB4" w:rsidRPr="006B5BBB" w:rsidRDefault="005C2FB4" w:rsidP="0022156B">
      <w:pPr>
        <w:pStyle w:val="CrycticStyle"/>
        <w:rPr>
          <w:lang w:val="es-ES"/>
        </w:rPr>
      </w:pPr>
      <w:r w:rsidRPr="006B5BBB">
        <w:t xml:space="preserve"> </w:t>
      </w:r>
      <w:r w:rsidRPr="006B5BBB">
        <w:rPr>
          <w:lang w:val="es-ES"/>
        </w:rPr>
        <w:t>1   SU 262  J2 C2 D2 I2 Z4 Y4 B4  LHR 4 SVO D  1100    1650  E0/320</w:t>
      </w:r>
    </w:p>
    <w:p w14:paraId="1730E8CC" w14:textId="05E95551" w:rsidR="005C2FB4" w:rsidRDefault="005C2FB4" w:rsidP="0022156B">
      <w:pPr>
        <w:pStyle w:val="CrycticStyle"/>
        <w:rPr>
          <w:lang w:val="de-DE"/>
        </w:rPr>
      </w:pPr>
      <w:r w:rsidRPr="00925632">
        <w:rPr>
          <w:lang w:val="es-ES"/>
        </w:rPr>
        <w:t xml:space="preserve">             </w:t>
      </w:r>
      <w:r w:rsidRPr="006B5BBB">
        <w:rPr>
          <w:lang w:val="de-DE"/>
        </w:rPr>
        <w:t xml:space="preserve">M4 U4 K4 H4 L4 Q4 T4 </w:t>
      </w:r>
      <w:r w:rsidRPr="0092688D">
        <w:rPr>
          <w:b/>
          <w:bCs/>
          <w:lang w:val="de-DE"/>
        </w:rPr>
        <w:t>E4</w:t>
      </w:r>
      <w:r w:rsidRPr="005C2FB4">
        <w:rPr>
          <w:b/>
          <w:bCs/>
          <w:lang w:val="de-DE"/>
        </w:rPr>
        <w:t xml:space="preserve"> </w:t>
      </w:r>
      <w:r w:rsidRPr="006B5BBB">
        <w:rPr>
          <w:b/>
          <w:bCs/>
          <w:color w:val="FF0000"/>
          <w:lang w:val="de-DE"/>
        </w:rPr>
        <w:t>N</w:t>
      </w:r>
      <w:r w:rsidR="00831122">
        <w:rPr>
          <w:b/>
          <w:bCs/>
          <w:color w:val="FF0000"/>
          <w:lang w:val="de-DE"/>
        </w:rPr>
        <w:t>1</w:t>
      </w:r>
      <w:r w:rsidRPr="006B5BBB">
        <w:rPr>
          <w:lang w:val="de-DE"/>
        </w:rPr>
        <w:t xml:space="preserve"> R4 G0 V0</w:t>
      </w:r>
    </w:p>
    <w:p w14:paraId="656D8F96" w14:textId="77777777" w:rsidR="0022156B" w:rsidRPr="006B5BBB" w:rsidRDefault="0022156B" w:rsidP="0022156B">
      <w:pPr>
        <w:pStyle w:val="CrycticStyle"/>
        <w:rPr>
          <w:lang w:val="de-DE"/>
        </w:rPr>
      </w:pPr>
    </w:p>
    <w:p w14:paraId="27C0211D" w14:textId="17BDC857" w:rsidR="005C2FB4" w:rsidRDefault="005C2FB4" w:rsidP="00A45052">
      <w:r>
        <w:t xml:space="preserve">Therefore, Informative Pricing replies with an </w:t>
      </w:r>
      <w:r w:rsidRPr="000B6D98">
        <w:t xml:space="preserve">insufficient availability warning. </w:t>
      </w:r>
    </w:p>
    <w:p w14:paraId="10C32A22" w14:textId="77777777" w:rsidR="005C2FB4" w:rsidRPr="00BB6800" w:rsidRDefault="005C2FB4" w:rsidP="00BC49C6">
      <w:pPr>
        <w:pStyle w:val="XMLStyle"/>
        <w:rPr>
          <w:highlight w:val="white"/>
        </w:rPr>
      </w:pPr>
      <w:r w:rsidRPr="00BB6800">
        <w:rPr>
          <w:highlight w:val="white"/>
        </w:rPr>
        <w:t>&lt;textData&gt;</w:t>
      </w:r>
    </w:p>
    <w:p w14:paraId="2A34109A" w14:textId="77777777" w:rsidR="005C2FB4" w:rsidRPr="00BB6800" w:rsidRDefault="005C2FB4" w:rsidP="00BC49C6">
      <w:pPr>
        <w:pStyle w:val="XMLStyle"/>
        <w:rPr>
          <w:highlight w:val="white"/>
        </w:rPr>
      </w:pPr>
      <w:r w:rsidRPr="00BB6800">
        <w:rPr>
          <w:highlight w:val="white"/>
        </w:rPr>
        <w:t xml:space="preserve">     &lt;freeTextQualification&gt;</w:t>
      </w:r>
    </w:p>
    <w:p w14:paraId="2A6DAAE7" w14:textId="77777777" w:rsidR="005C2FB4" w:rsidRPr="00BB6800" w:rsidRDefault="005C2FB4" w:rsidP="00BC49C6">
      <w:pPr>
        <w:pStyle w:val="XMLStyle"/>
        <w:rPr>
          <w:highlight w:val="white"/>
        </w:rPr>
      </w:pPr>
      <w:r w:rsidRPr="00BB6800">
        <w:rPr>
          <w:highlight w:val="white"/>
        </w:rPr>
        <w:t xml:space="preserve">          &lt;textSubjectQualifier&gt;3&lt;/textSubjectQualifier&gt;</w:t>
      </w:r>
    </w:p>
    <w:p w14:paraId="4C423A48" w14:textId="77777777" w:rsidR="005C2FB4" w:rsidRPr="00BB6800" w:rsidRDefault="005C2FB4" w:rsidP="00BC49C6">
      <w:pPr>
        <w:pStyle w:val="XMLStyle"/>
        <w:rPr>
          <w:highlight w:val="white"/>
        </w:rPr>
      </w:pPr>
      <w:r w:rsidRPr="00BB6800">
        <w:rPr>
          <w:highlight w:val="white"/>
        </w:rPr>
        <w:lastRenderedPageBreak/>
        <w:t xml:space="preserve">          &lt;informationType&gt;710&lt;/informationType&gt;</w:t>
      </w:r>
    </w:p>
    <w:p w14:paraId="23C2B83F" w14:textId="77777777" w:rsidR="005C2FB4" w:rsidRPr="00BB6800" w:rsidRDefault="005C2FB4" w:rsidP="00BC49C6">
      <w:pPr>
        <w:pStyle w:val="XMLStyle"/>
        <w:rPr>
          <w:highlight w:val="white"/>
        </w:rPr>
      </w:pPr>
      <w:r w:rsidRPr="00BB6800">
        <w:rPr>
          <w:highlight w:val="white"/>
        </w:rPr>
        <w:t xml:space="preserve">     &lt;/freeTextQualification&gt;</w:t>
      </w:r>
    </w:p>
    <w:p w14:paraId="0023056F" w14:textId="77777777" w:rsidR="005C2FB4" w:rsidRPr="00BB6800" w:rsidRDefault="005C2FB4" w:rsidP="00BC49C6">
      <w:pPr>
        <w:pStyle w:val="XMLStyle"/>
        <w:rPr>
          <w:highlight w:val="white"/>
        </w:rPr>
      </w:pPr>
      <w:r w:rsidRPr="00BB6800">
        <w:rPr>
          <w:highlight w:val="white"/>
        </w:rPr>
        <w:t xml:space="preserve">     &lt;freeText&gt;</w:t>
      </w:r>
      <w:r w:rsidRPr="00BB6800">
        <w:rPr>
          <w:b/>
          <w:bCs/>
          <w:color w:val="CE0058" w:themeColor="accent2"/>
          <w:highlight w:val="white"/>
        </w:rPr>
        <w:t>WARNING - CLASS AVAILABILITY MAY NOT BE SUFFICIENT ON CERTAIN FLIGHTS</w:t>
      </w:r>
      <w:r w:rsidRPr="00BB6800">
        <w:rPr>
          <w:highlight w:val="white"/>
        </w:rPr>
        <w:t>&lt;/freeText&gt;</w:t>
      </w:r>
    </w:p>
    <w:p w14:paraId="5A941DCF" w14:textId="77777777" w:rsidR="005C2FB4" w:rsidRDefault="005C2FB4" w:rsidP="00BC49C6">
      <w:pPr>
        <w:pStyle w:val="XMLStyle"/>
        <w:rPr>
          <w:highlight w:val="white"/>
        </w:rPr>
      </w:pPr>
      <w:r w:rsidRPr="00BB6800">
        <w:rPr>
          <w:highlight w:val="white"/>
        </w:rPr>
        <w:t>&lt;/textData&gt;</w:t>
      </w:r>
    </w:p>
    <w:p w14:paraId="6A9E5AAB" w14:textId="77777777" w:rsidR="005C2FB4" w:rsidRPr="005C2FB4" w:rsidRDefault="005C2FB4" w:rsidP="00BC49C6">
      <w:pPr>
        <w:pStyle w:val="XMLStyle"/>
        <w:rPr>
          <w:lang w:val="de-DE"/>
        </w:rPr>
      </w:pPr>
    </w:p>
    <w:p w14:paraId="4C9281CC" w14:textId="666800B2" w:rsidR="007A3AA7" w:rsidRDefault="00A21E2E" w:rsidP="00EE55AA">
      <w:pPr>
        <w:pStyle w:val="Code-Plain"/>
        <w:jc w:val="both"/>
      </w:pPr>
      <w:r>
        <w:rPr>
          <w:rFonts w:ascii="Courier New" w:hAnsi="Courier New"/>
          <w:sz w:val="20"/>
          <w:szCs w:val="20"/>
        </w:rPr>
        <w:object w:dxaOrig="1551" w:dyaOrig="991" w14:anchorId="3FA8600E">
          <v:shape id="_x0000_i1028" type="#_x0000_t75" style="width:76.45pt;height:49.5pt" o:ole="">
            <v:imagedata r:id="rId34" o:title=""/>
          </v:shape>
          <o:OLEObject Type="Embed" ProgID="WordPad.Document.1" ShapeID="_x0000_i1028" DrawAspect="Icon" ObjectID="_1517037936" r:id="rId35"/>
        </w:object>
      </w:r>
    </w:p>
    <w:p w14:paraId="2B8A54A4" w14:textId="77777777" w:rsidR="007A3AA7" w:rsidRDefault="007A3AA7" w:rsidP="00EE55AA">
      <w:pPr>
        <w:pStyle w:val="Code-Plain"/>
        <w:jc w:val="both"/>
      </w:pPr>
    </w:p>
    <w:p w14:paraId="2E35AE6F" w14:textId="77777777" w:rsidR="00F072C3" w:rsidRDefault="00F072C3" w:rsidP="00A45052">
      <w:pPr>
        <w:rPr>
          <w:rFonts w:eastAsiaTheme="majorEastAsia" w:cstheme="majorBidi"/>
          <w:b/>
          <w:bCs/>
          <w:color w:val="005EB8" w:themeColor="accent1"/>
          <w:sz w:val="22"/>
          <w:szCs w:val="26"/>
        </w:rPr>
      </w:pPr>
      <w:r>
        <w:br w:type="page"/>
      </w:r>
    </w:p>
    <w:p w14:paraId="1FB5036D" w14:textId="2BCE8E4B" w:rsidR="008313C3" w:rsidRDefault="008313C3" w:rsidP="008313C3">
      <w:pPr>
        <w:pStyle w:val="Heading2"/>
        <w:jc w:val="both"/>
      </w:pPr>
      <w:bookmarkStart w:id="46" w:name="_Toc439171928"/>
      <w:r>
        <w:lastRenderedPageBreak/>
        <w:t>Fare_InformativeBestPricingWithoutPNR</w:t>
      </w:r>
      <w:bookmarkEnd w:id="46"/>
      <w:r>
        <w:t xml:space="preserve"> </w:t>
      </w:r>
    </w:p>
    <w:p w14:paraId="452306BB" w14:textId="587A488E" w:rsidR="00A266EF" w:rsidRDefault="000F4582" w:rsidP="00A45052">
      <w:r>
        <w:t>C</w:t>
      </w:r>
      <w:r w:rsidR="00A266EF">
        <w:t>ertain information is mandatory in a Fare_Informative</w:t>
      </w:r>
      <w:r>
        <w:t>Best</w:t>
      </w:r>
      <w:r w:rsidR="00A266EF">
        <w:t>PricingWithoutPNR</w:t>
      </w:r>
      <w:r w:rsidR="00A266EF" w:rsidRPr="00AC6D4F">
        <w:t xml:space="preserve"> query</w:t>
      </w:r>
    </w:p>
    <w:p w14:paraId="2E35B9B0" w14:textId="1CB424AF" w:rsidR="008F6915" w:rsidRDefault="00A266EF" w:rsidP="00D107D4">
      <w:pPr>
        <w:pStyle w:val="ListParagraph"/>
        <w:numPr>
          <w:ilvl w:val="0"/>
          <w:numId w:val="14"/>
        </w:numPr>
        <w:jc w:val="both"/>
      </w:pPr>
      <w:r w:rsidRPr="00AC6D4F">
        <w:rPr>
          <w:b/>
          <w:bCs/>
        </w:rPr>
        <w:t>Message</w:t>
      </w:r>
      <w:r>
        <w:rPr>
          <w:b/>
          <w:bCs/>
        </w:rPr>
        <w:t xml:space="preserve"> </w:t>
      </w:r>
      <w:r w:rsidRPr="00AC6D4F">
        <w:rPr>
          <w:b/>
          <w:bCs/>
        </w:rPr>
        <w:t>Function</w:t>
      </w:r>
      <w:r>
        <w:t xml:space="preserve"> </w:t>
      </w:r>
      <w:r w:rsidR="008F6915">
        <w:t xml:space="preserve">in messageDetails </w:t>
      </w:r>
      <w:r>
        <w:t xml:space="preserve">– </w:t>
      </w:r>
    </w:p>
    <w:p w14:paraId="6BC609E0" w14:textId="11E9E85F" w:rsidR="00A266EF" w:rsidRDefault="00A266EF" w:rsidP="00D107D4">
      <w:pPr>
        <w:pStyle w:val="ListParagraph"/>
        <w:numPr>
          <w:ilvl w:val="1"/>
          <w:numId w:val="14"/>
        </w:numPr>
        <w:jc w:val="both"/>
      </w:pPr>
      <w:r w:rsidRPr="008F6915">
        <w:rPr>
          <w:b/>
          <w:bCs/>
        </w:rPr>
        <w:t>messageFunction</w:t>
      </w:r>
      <w:r w:rsidRPr="00AC6D4F">
        <w:t xml:space="preserve"> </w:t>
      </w:r>
      <w:r>
        <w:t xml:space="preserve">must have the value 741, standing for </w:t>
      </w:r>
      <w:r w:rsidRPr="00AC6D4F">
        <w:rPr>
          <w:i/>
          <w:iCs/>
        </w:rPr>
        <w:t>Itinerary pricing for non-booked segments</w:t>
      </w:r>
      <w:r>
        <w:t xml:space="preserve">. </w:t>
      </w:r>
    </w:p>
    <w:p w14:paraId="43FF95D4" w14:textId="2A808527" w:rsidR="008F6915" w:rsidRDefault="008F6915" w:rsidP="00D107D4">
      <w:pPr>
        <w:pStyle w:val="ListParagraph"/>
        <w:numPr>
          <w:ilvl w:val="1"/>
          <w:numId w:val="14"/>
        </w:numPr>
        <w:jc w:val="both"/>
      </w:pPr>
      <w:r w:rsidRPr="008F6915">
        <w:rPr>
          <w:b/>
          <w:bCs/>
          <w:i/>
          <w:iCs/>
        </w:rPr>
        <w:t>additionalMessageFunction</w:t>
      </w:r>
      <w:r>
        <w:t xml:space="preserve"> must have the value 170, standing for </w:t>
      </w:r>
      <w:r>
        <w:rPr>
          <w:i/>
          <w:iCs/>
        </w:rPr>
        <w:t>Lowest fare across classes criteria</w:t>
      </w:r>
      <w:r>
        <w:t>, in order to trigger a Best Pricing request.</w:t>
      </w:r>
    </w:p>
    <w:p w14:paraId="2775BD54" w14:textId="77777777" w:rsidR="00A266EF" w:rsidRDefault="00A266EF" w:rsidP="00D107D4">
      <w:pPr>
        <w:pStyle w:val="ListParagraph"/>
        <w:numPr>
          <w:ilvl w:val="0"/>
          <w:numId w:val="14"/>
        </w:numPr>
        <w:jc w:val="both"/>
        <w:rPr>
          <w:lang w:val="en-US"/>
        </w:rPr>
      </w:pPr>
      <w:r>
        <w:rPr>
          <w:b/>
          <w:bCs/>
        </w:rPr>
        <w:t xml:space="preserve">Passenger information </w:t>
      </w:r>
      <w:r w:rsidRPr="00880BDD">
        <w:rPr>
          <w:lang w:val="en-US"/>
        </w:rPr>
        <w:t xml:space="preserve">   </w:t>
      </w:r>
    </w:p>
    <w:p w14:paraId="6AED0905" w14:textId="77777777" w:rsidR="00A266EF" w:rsidRPr="00880BDD" w:rsidRDefault="00A266EF" w:rsidP="00D107D4">
      <w:pPr>
        <w:pStyle w:val="ListParagraph"/>
        <w:numPr>
          <w:ilvl w:val="1"/>
          <w:numId w:val="14"/>
        </w:numPr>
        <w:rPr>
          <w:lang w:val="en-US"/>
        </w:rPr>
      </w:pPr>
      <w:r w:rsidRPr="00880BDD">
        <w:rPr>
          <w:b/>
          <w:bCs/>
          <w:lang w:val="en-US"/>
        </w:rPr>
        <w:t>Passenger group ID</w:t>
      </w:r>
      <w:r w:rsidRPr="00880BDD">
        <w:rPr>
          <w:lang w:val="en-US"/>
        </w:rPr>
        <w:t xml:space="preserve"> (segmentRepetitionControl/segmentControlDetails/quantity). Should be numbered 1, 2, 3...</w:t>
      </w:r>
    </w:p>
    <w:p w14:paraId="227FE5ED" w14:textId="77777777" w:rsidR="00A266EF" w:rsidRPr="00880BDD" w:rsidRDefault="00A266EF" w:rsidP="00D107D4">
      <w:pPr>
        <w:pStyle w:val="ListParagraph"/>
        <w:numPr>
          <w:ilvl w:val="1"/>
          <w:numId w:val="14"/>
        </w:numPr>
        <w:rPr>
          <w:lang w:val="en-US"/>
        </w:rPr>
      </w:pPr>
      <w:r w:rsidRPr="00880BDD">
        <w:rPr>
          <w:b/>
          <w:bCs/>
          <w:lang w:val="en-US"/>
        </w:rPr>
        <w:t>Number of passengers</w:t>
      </w:r>
      <w:r w:rsidRPr="00880BDD">
        <w:rPr>
          <w:lang w:val="en-US"/>
        </w:rPr>
        <w:t xml:space="preserve"> </w:t>
      </w:r>
      <w:r w:rsidRPr="00880BDD">
        <w:rPr>
          <w:b/>
          <w:bCs/>
          <w:lang w:val="en-US"/>
        </w:rPr>
        <w:t>in this group</w:t>
      </w:r>
      <w:r w:rsidRPr="00880BDD">
        <w:rPr>
          <w:lang w:val="en-US"/>
        </w:rPr>
        <w:t xml:space="preserve"> (segmentRepetitionControl/segmentControlDetails/numberOfUnits)</w:t>
      </w:r>
    </w:p>
    <w:p w14:paraId="1FA47829" w14:textId="616D00FB" w:rsidR="00A266EF" w:rsidRPr="00880BDD" w:rsidRDefault="00A266EF" w:rsidP="00D107D4">
      <w:pPr>
        <w:pStyle w:val="ListParagraph"/>
        <w:numPr>
          <w:ilvl w:val="1"/>
          <w:numId w:val="14"/>
        </w:numPr>
        <w:rPr>
          <w:lang w:val="en-US"/>
        </w:rPr>
      </w:pPr>
      <w:r w:rsidRPr="00880BDD">
        <w:rPr>
          <w:b/>
          <w:bCs/>
          <w:lang w:val="en-US"/>
        </w:rPr>
        <w:t>Passenger IDs</w:t>
      </w:r>
      <w:r w:rsidRPr="00880BDD">
        <w:rPr>
          <w:lang w:val="en-US"/>
        </w:rPr>
        <w:t xml:space="preserve"> (travellersID/travellerDetails/measurementValue). </w:t>
      </w:r>
      <w:r w:rsidR="00850DD8">
        <w:t xml:space="preserve">Contains the tattoos of the passengers. </w:t>
      </w:r>
      <w:r w:rsidRPr="00880BDD">
        <w:rPr>
          <w:lang w:val="en-US"/>
        </w:rPr>
        <w:t>Should be numbered 1, 2, 3...</w:t>
      </w:r>
    </w:p>
    <w:p w14:paraId="03A2862E" w14:textId="0028FA0A" w:rsidR="00A266EF" w:rsidRPr="00880BDD" w:rsidRDefault="00A266EF" w:rsidP="00D107D4">
      <w:pPr>
        <w:pStyle w:val="ListParagraph"/>
        <w:numPr>
          <w:ilvl w:val="1"/>
          <w:numId w:val="14"/>
        </w:numPr>
        <w:rPr>
          <w:lang w:val="en-US"/>
        </w:rPr>
      </w:pPr>
      <w:r w:rsidRPr="00880BDD">
        <w:rPr>
          <w:b/>
          <w:bCs/>
          <w:lang w:val="en-US"/>
        </w:rPr>
        <w:t>Passenger Type Code (PTC), Fare Discounts (FD)</w:t>
      </w:r>
      <w:r w:rsidRPr="00880BDD">
        <w:rPr>
          <w:lang w:val="en-US"/>
        </w:rPr>
        <w:t xml:space="preserve">  </w:t>
      </w:r>
      <w:r w:rsidR="00850DD8">
        <w:rPr>
          <w:lang w:val="en-US"/>
        </w:rPr>
        <w:t>(</w:t>
      </w:r>
      <w:r w:rsidRPr="00880BDD">
        <w:rPr>
          <w:lang w:val="en-US"/>
        </w:rPr>
        <w:t>ptcGroup/discountPTC/valueQualifier</w:t>
      </w:r>
      <w:r w:rsidR="00850DD8">
        <w:rPr>
          <w:lang w:val="en-US"/>
        </w:rPr>
        <w:t>)</w:t>
      </w:r>
    </w:p>
    <w:p w14:paraId="0D02388E" w14:textId="5854BDE8" w:rsidR="00A266EF" w:rsidRDefault="00A266EF" w:rsidP="00D107D4">
      <w:pPr>
        <w:pStyle w:val="ListParagraph"/>
        <w:numPr>
          <w:ilvl w:val="1"/>
          <w:numId w:val="14"/>
        </w:numPr>
        <w:rPr>
          <w:lang w:val="en-US"/>
        </w:rPr>
      </w:pPr>
      <w:r w:rsidRPr="00880BDD">
        <w:rPr>
          <w:b/>
          <w:bCs/>
          <w:lang w:val="en-US"/>
        </w:rPr>
        <w:t>Infant indicator</w:t>
      </w:r>
      <w:r w:rsidRPr="00880BDD">
        <w:rPr>
          <w:lang w:val="en-US"/>
        </w:rPr>
        <w:t xml:space="preserve"> (please note that this is mandatory)</w:t>
      </w:r>
    </w:p>
    <w:p w14:paraId="294048A6" w14:textId="77777777" w:rsidR="00A266EF" w:rsidRDefault="00A266EF" w:rsidP="00D107D4">
      <w:pPr>
        <w:pStyle w:val="ListParagraph"/>
        <w:numPr>
          <w:ilvl w:val="0"/>
          <w:numId w:val="14"/>
        </w:numPr>
        <w:jc w:val="both"/>
        <w:rPr>
          <w:lang w:val="en-US"/>
        </w:rPr>
      </w:pPr>
      <w:r w:rsidRPr="00294EAD">
        <w:rPr>
          <w:b/>
          <w:bCs/>
        </w:rPr>
        <w:t xml:space="preserve">Segment information </w:t>
      </w:r>
    </w:p>
    <w:p w14:paraId="222FD076" w14:textId="77777777" w:rsidR="00A266EF" w:rsidRPr="006C79DC" w:rsidRDefault="00A266EF" w:rsidP="00D107D4">
      <w:pPr>
        <w:pStyle w:val="ListParagraph"/>
        <w:numPr>
          <w:ilvl w:val="1"/>
          <w:numId w:val="14"/>
        </w:numPr>
        <w:rPr>
          <w:lang w:val="en-US"/>
        </w:rPr>
      </w:pPr>
      <w:r w:rsidRPr="006C79DC">
        <w:rPr>
          <w:b/>
          <w:bCs/>
          <w:lang w:val="en-US"/>
        </w:rPr>
        <w:t>Airport code pair</w:t>
      </w:r>
      <w:r w:rsidRPr="006C79DC">
        <w:rPr>
          <w:lang w:val="en-US"/>
        </w:rPr>
        <w:t>: boardPointDetails/trueLocationId and offpointDetails/trueLocationId</w:t>
      </w:r>
    </w:p>
    <w:p w14:paraId="1F5D15A3" w14:textId="3754AF81" w:rsidR="00A266EF" w:rsidRPr="006C79DC" w:rsidRDefault="00A266EF" w:rsidP="00D107D4">
      <w:pPr>
        <w:pStyle w:val="ListParagraph"/>
        <w:numPr>
          <w:ilvl w:val="1"/>
          <w:numId w:val="14"/>
        </w:numPr>
        <w:rPr>
          <w:b/>
          <w:bCs/>
          <w:lang w:val="en-US"/>
        </w:rPr>
      </w:pPr>
      <w:r w:rsidRPr="006C79DC">
        <w:rPr>
          <w:b/>
          <w:bCs/>
          <w:lang w:val="en-US"/>
        </w:rPr>
        <w:t>Departure Date</w:t>
      </w:r>
      <w:r w:rsidR="00850DD8">
        <w:rPr>
          <w:b/>
          <w:bCs/>
          <w:lang w:val="en-US"/>
        </w:rPr>
        <w:t xml:space="preserve"> </w:t>
      </w:r>
      <w:r w:rsidR="00850DD8" w:rsidRPr="000F4582">
        <w:rPr>
          <w:lang w:val="en-US"/>
        </w:rPr>
        <w:t>(flightDate/departureDate)</w:t>
      </w:r>
    </w:p>
    <w:p w14:paraId="5113CEBA" w14:textId="3F0CFF0A" w:rsidR="00A266EF" w:rsidRPr="006C79DC" w:rsidRDefault="00A266EF" w:rsidP="00D107D4">
      <w:pPr>
        <w:pStyle w:val="ListParagraph"/>
        <w:numPr>
          <w:ilvl w:val="1"/>
          <w:numId w:val="14"/>
        </w:numPr>
        <w:rPr>
          <w:lang w:val="en-US"/>
        </w:rPr>
      </w:pPr>
      <w:r w:rsidRPr="006C79DC">
        <w:rPr>
          <w:b/>
          <w:bCs/>
          <w:lang w:val="en-US"/>
        </w:rPr>
        <w:t>Carrier code</w:t>
      </w:r>
      <w:r w:rsidRPr="006C79DC">
        <w:rPr>
          <w:lang w:val="en-US"/>
        </w:rPr>
        <w:t xml:space="preserve"> </w:t>
      </w:r>
      <w:r w:rsidR="00850DD8">
        <w:rPr>
          <w:lang w:val="en-US"/>
        </w:rPr>
        <w:t>(</w:t>
      </w:r>
      <w:r w:rsidR="00850DD8" w:rsidRPr="006C79DC">
        <w:rPr>
          <w:lang w:val="en-US"/>
        </w:rPr>
        <w:t>companyDetails</w:t>
      </w:r>
      <w:r w:rsidR="00850DD8">
        <w:rPr>
          <w:lang w:val="en-US"/>
        </w:rPr>
        <w:t>/</w:t>
      </w:r>
      <w:r w:rsidR="00850DD8" w:rsidRPr="00337B82">
        <w:rPr>
          <w:lang w:val="en-US"/>
        </w:rPr>
        <w:t>marketingCompany)</w:t>
      </w:r>
    </w:p>
    <w:p w14:paraId="7FEE9E77" w14:textId="7B01489D" w:rsidR="00A266EF" w:rsidRPr="006C79DC" w:rsidRDefault="00A266EF" w:rsidP="00D107D4">
      <w:pPr>
        <w:pStyle w:val="ListParagraph"/>
        <w:numPr>
          <w:ilvl w:val="1"/>
          <w:numId w:val="14"/>
        </w:numPr>
        <w:rPr>
          <w:b/>
          <w:bCs/>
          <w:lang w:val="en-US"/>
        </w:rPr>
      </w:pPr>
      <w:r w:rsidRPr="006C79DC">
        <w:rPr>
          <w:b/>
          <w:bCs/>
          <w:lang w:val="en-US"/>
        </w:rPr>
        <w:t>Flight Number</w:t>
      </w:r>
      <w:r w:rsidR="00850DD8">
        <w:rPr>
          <w:b/>
          <w:bCs/>
          <w:lang w:val="en-US"/>
        </w:rPr>
        <w:t xml:space="preserve"> </w:t>
      </w:r>
      <w:r w:rsidR="00850DD8" w:rsidRPr="00337B82">
        <w:rPr>
          <w:lang w:val="en-US"/>
        </w:rPr>
        <w:t>(flightIdentification/flightNumber)</w:t>
      </w:r>
    </w:p>
    <w:p w14:paraId="004246D3" w14:textId="74084C07" w:rsidR="00A266EF" w:rsidRDefault="00A266EF" w:rsidP="00D107D4">
      <w:pPr>
        <w:pStyle w:val="ListParagraph"/>
        <w:numPr>
          <w:ilvl w:val="1"/>
          <w:numId w:val="14"/>
        </w:numPr>
        <w:rPr>
          <w:b/>
          <w:bCs/>
          <w:lang w:val="en-US"/>
        </w:rPr>
      </w:pPr>
      <w:r w:rsidRPr="006C79DC">
        <w:rPr>
          <w:b/>
          <w:bCs/>
          <w:lang w:val="en-US"/>
        </w:rPr>
        <w:t>Booking Class</w:t>
      </w:r>
      <w:r w:rsidR="00850DD8">
        <w:rPr>
          <w:b/>
          <w:bCs/>
          <w:lang w:val="en-US"/>
        </w:rPr>
        <w:t xml:space="preserve"> </w:t>
      </w:r>
      <w:r w:rsidR="00850DD8" w:rsidRPr="00337B82">
        <w:rPr>
          <w:lang w:val="en-US"/>
        </w:rPr>
        <w:t>(flightIdentification/bookingClass)</w:t>
      </w:r>
    </w:p>
    <w:p w14:paraId="09E0ABF1" w14:textId="77777777" w:rsidR="00850DD8" w:rsidRPr="00337B82" w:rsidRDefault="00850DD8" w:rsidP="00E17F57">
      <w:pPr>
        <w:ind w:left="1080"/>
        <w:rPr>
          <w:b/>
          <w:bCs/>
        </w:rPr>
      </w:pPr>
    </w:p>
    <w:p w14:paraId="63614019" w14:textId="77777777" w:rsidR="00A266EF" w:rsidRDefault="00A266EF" w:rsidP="00A45052">
      <w:pPr>
        <w:autoSpaceDE w:val="0"/>
        <w:autoSpaceDN w:val="0"/>
        <w:adjustRightInd w:val="0"/>
        <w:rPr>
          <w:rFonts w:ascii="Courier New" w:hAnsi="Courier New" w:cs="Courier New"/>
          <w:sz w:val="20"/>
          <w:szCs w:val="20"/>
        </w:rPr>
      </w:pPr>
    </w:p>
    <w:p w14:paraId="2F17BD20" w14:textId="77777777" w:rsidR="00BB597E" w:rsidRDefault="00BB597E" w:rsidP="00A45052">
      <w:pPr>
        <w:rPr>
          <w:rFonts w:ascii="Courier New" w:hAnsi="Courier New" w:cs="Courier New"/>
          <w:sz w:val="20"/>
          <w:szCs w:val="20"/>
        </w:rPr>
      </w:pPr>
      <w:r>
        <w:rPr>
          <w:rFonts w:ascii="Courier New" w:hAnsi="Courier New" w:cs="Courier New"/>
          <w:sz w:val="20"/>
          <w:szCs w:val="20"/>
        </w:rPr>
        <w:br w:type="page"/>
      </w:r>
    </w:p>
    <w:p w14:paraId="1EB5DE1D" w14:textId="3DD6641B" w:rsidR="00C624F7" w:rsidRPr="001566E3" w:rsidRDefault="00BB597E" w:rsidP="00BC49C6">
      <w:pPr>
        <w:pStyle w:val="XMLStyle"/>
      </w:pPr>
      <w:r w:rsidRPr="00BB597E">
        <w:rPr>
          <w:noProof/>
          <w:lang w:val="en-IE" w:eastAsia="en-IE" w:bidi="ar-SA"/>
        </w:rPr>
        <w:lastRenderedPageBreak/>
        <mc:AlternateContent>
          <mc:Choice Requires="wps">
            <w:drawing>
              <wp:anchor distT="0" distB="0" distL="114300" distR="114300" simplePos="0" relativeHeight="251779072" behindDoc="0" locked="0" layoutInCell="1" allowOverlap="1" wp14:anchorId="1A6B0863" wp14:editId="475EA803">
                <wp:simplePos x="0" y="0"/>
                <wp:positionH relativeFrom="column">
                  <wp:posOffset>4798060</wp:posOffset>
                </wp:positionH>
                <wp:positionV relativeFrom="paragraph">
                  <wp:posOffset>2446655</wp:posOffset>
                </wp:positionV>
                <wp:extent cx="285115" cy="2931795"/>
                <wp:effectExtent l="0" t="0" r="19685" b="20955"/>
                <wp:wrapNone/>
                <wp:docPr id="716" name="Right Brace 716"/>
                <wp:cNvGraphicFramePr/>
                <a:graphic xmlns:a="http://schemas.openxmlformats.org/drawingml/2006/main">
                  <a:graphicData uri="http://schemas.microsoft.com/office/word/2010/wordprocessingShape">
                    <wps:wsp>
                      <wps:cNvSpPr/>
                      <wps:spPr>
                        <a:xfrm>
                          <a:off x="0" y="0"/>
                          <a:ext cx="285115" cy="2931795"/>
                        </a:xfrm>
                        <a:prstGeom prst="rightBrac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D7971" id="Right Brace 716" o:spid="_x0000_s1026" type="#_x0000_t88" style="position:absolute;margin-left:377.8pt;margin-top:192.65pt;width:22.45pt;height:230.8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" adj="175" strokecolor="#532477 [2407]"/>
            </w:pict>
          </mc:Fallback>
        </mc:AlternateContent>
      </w:r>
      <w:r w:rsidRPr="00BB597E">
        <w:rPr>
          <w:noProof/>
          <w:lang w:val="en-IE" w:eastAsia="en-IE" w:bidi="ar-SA"/>
        </w:rPr>
        <mc:AlternateContent>
          <mc:Choice Requires="wps">
            <w:drawing>
              <wp:anchor distT="0" distB="0" distL="114300" distR="114300" simplePos="0" relativeHeight="251780096" behindDoc="0" locked="0" layoutInCell="1" allowOverlap="1" wp14:anchorId="49A45CD6" wp14:editId="156043FF">
                <wp:simplePos x="0" y="0"/>
                <wp:positionH relativeFrom="column">
                  <wp:posOffset>5082540</wp:posOffset>
                </wp:positionH>
                <wp:positionV relativeFrom="paragraph">
                  <wp:posOffset>3688715</wp:posOffset>
                </wp:positionV>
                <wp:extent cx="448310" cy="482600"/>
                <wp:effectExtent l="0" t="0" r="0" b="0"/>
                <wp:wrapNone/>
                <wp:docPr id="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482600"/>
                        </a:xfrm>
                        <a:prstGeom prst="rect">
                          <a:avLst/>
                        </a:prstGeom>
                        <a:noFill/>
                        <a:ln w="9525">
                          <a:noFill/>
                          <a:miter lim="800000"/>
                          <a:headEnd/>
                          <a:tailEnd/>
                        </a:ln>
                      </wps:spPr>
                      <wps:txbx>
                        <w:txbxContent>
                          <w:p w14:paraId="46EDDE2B" w14:textId="77777777" w:rsidR="002028E2" w:rsidRPr="00880BDD" w:rsidRDefault="002028E2" w:rsidP="00BB597E">
                            <w:pPr>
                              <w:rPr>
                                <w:color w:val="532477" w:themeColor="accent4" w:themeShade="BF"/>
                              </w:rPr>
                            </w:pPr>
                            <w:r>
                              <w:rPr>
                                <w:color w:val="532477" w:themeColor="accent4" w:themeShade="BF"/>
                              </w:rPr>
                              <w:t>Pax i</w:t>
                            </w:r>
                            <w:r w:rsidRPr="00880BDD">
                              <w:rPr>
                                <w:color w:val="532477" w:themeColor="accent4" w:themeShade="BF"/>
                              </w:rPr>
                              <w:t>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45CD6" id="_x0000_s1076" type="#_x0000_t202" style="position:absolute;margin-left:400.2pt;margin-top:290.45pt;width:35.3pt;height:3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" filled="f" stroked="f">
                <v:textbox>
                  <w:txbxContent>
                    <w:p w14:paraId="46EDDE2B" w14:textId="77777777" w:rsidR="002028E2" w:rsidRPr="00880BDD" w:rsidRDefault="002028E2" w:rsidP="00BB597E">
                      <w:pPr>
                        <w:rPr>
                          <w:color w:val="532477" w:themeColor="accent4" w:themeShade="BF"/>
                        </w:rPr>
                      </w:pPr>
                      <w:r>
                        <w:rPr>
                          <w:color w:val="532477" w:themeColor="accent4" w:themeShade="BF"/>
                        </w:rPr>
                        <w:t>Pax i</w:t>
                      </w:r>
                      <w:r w:rsidRPr="00880BDD">
                        <w:rPr>
                          <w:color w:val="532477" w:themeColor="accent4" w:themeShade="BF"/>
                        </w:rPr>
                        <w:t>nfo</w:t>
                      </w:r>
                    </w:p>
                  </w:txbxContent>
                </v:textbox>
              </v:shape>
            </w:pict>
          </mc:Fallback>
        </mc:AlternateContent>
      </w:r>
      <w:r w:rsidRPr="00BB597E">
        <w:rPr>
          <w:noProof/>
          <w:lang w:val="en-IE" w:eastAsia="en-IE" w:bidi="ar-SA"/>
        </w:rPr>
        <mc:AlternateContent>
          <mc:Choice Requires="wps">
            <w:drawing>
              <wp:anchor distT="0" distB="0" distL="114300" distR="114300" simplePos="0" relativeHeight="251782144" behindDoc="0" locked="0" layoutInCell="1" allowOverlap="1" wp14:anchorId="6489C153" wp14:editId="291D5D5D">
                <wp:simplePos x="0" y="0"/>
                <wp:positionH relativeFrom="column">
                  <wp:posOffset>3141345</wp:posOffset>
                </wp:positionH>
                <wp:positionV relativeFrom="paragraph">
                  <wp:posOffset>2964180</wp:posOffset>
                </wp:positionV>
                <wp:extent cx="1802765" cy="241300"/>
                <wp:effectExtent l="0" t="0" r="0" b="6350"/>
                <wp:wrapNone/>
                <wp:docPr id="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241300"/>
                        </a:xfrm>
                        <a:prstGeom prst="rect">
                          <a:avLst/>
                        </a:prstGeom>
                        <a:noFill/>
                        <a:ln w="9525">
                          <a:noFill/>
                          <a:miter lim="800000"/>
                          <a:headEnd/>
                          <a:tailEnd/>
                        </a:ln>
                      </wps:spPr>
                      <wps:txbx>
                        <w:txbxContent>
                          <w:p w14:paraId="3D2B7634" w14:textId="77777777" w:rsidR="002028E2" w:rsidRPr="007D134E" w:rsidRDefault="002028E2" w:rsidP="00D107D4">
                            <w:pPr>
                              <w:pStyle w:val="ListParagraph"/>
                              <w:numPr>
                                <w:ilvl w:val="0"/>
                                <w:numId w:val="15"/>
                              </w:numPr>
                              <w:rPr>
                                <w:color w:val="532477" w:themeColor="accent4" w:themeShade="BF"/>
                              </w:rPr>
                            </w:pPr>
                            <w:r w:rsidRPr="007D134E">
                              <w:rPr>
                                <w:color w:val="532477" w:themeColor="accent4" w:themeShade="BF"/>
                                <w:lang w:val="en-US"/>
                              </w:rPr>
                              <w:t>No# of passengers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9C153" id="_x0000_s1077" type="#_x0000_t202" style="position:absolute;margin-left:247.35pt;margin-top:233.4pt;width:141.95pt;height:1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" filled="f" stroked="f">
                <v:textbox>
                  <w:txbxContent>
                    <w:p w14:paraId="3D2B7634" w14:textId="77777777" w:rsidR="002028E2" w:rsidRPr="007D134E" w:rsidRDefault="002028E2" w:rsidP="00D107D4">
                      <w:pPr>
                        <w:pStyle w:val="ListParagraph"/>
                        <w:numPr>
                          <w:ilvl w:val="0"/>
                          <w:numId w:val="15"/>
                        </w:numPr>
                        <w:rPr>
                          <w:color w:val="532477" w:themeColor="accent4" w:themeShade="BF"/>
                        </w:rPr>
                      </w:pPr>
                      <w:r w:rsidRPr="007D134E">
                        <w:rPr>
                          <w:color w:val="532477" w:themeColor="accent4" w:themeShade="BF"/>
                          <w:lang w:val="en-US"/>
                        </w:rPr>
                        <w:t>No# of passengers</w:t>
                      </w:r>
                    </w:p>
                  </w:txbxContent>
                </v:textbox>
              </v:shape>
            </w:pict>
          </mc:Fallback>
        </mc:AlternateContent>
      </w:r>
      <w:r w:rsidRPr="00BB597E">
        <w:rPr>
          <w:noProof/>
          <w:lang w:val="en-IE" w:eastAsia="en-IE" w:bidi="ar-SA"/>
        </w:rPr>
        <mc:AlternateContent>
          <mc:Choice Requires="wps">
            <w:drawing>
              <wp:anchor distT="0" distB="0" distL="114300" distR="114300" simplePos="0" relativeHeight="251783168" behindDoc="0" locked="0" layoutInCell="1" allowOverlap="1" wp14:anchorId="5B98197F" wp14:editId="66937673">
                <wp:simplePos x="0" y="0"/>
                <wp:positionH relativeFrom="column">
                  <wp:posOffset>3142615</wp:posOffset>
                </wp:positionH>
                <wp:positionV relativeFrom="paragraph">
                  <wp:posOffset>3508375</wp:posOffset>
                </wp:positionV>
                <wp:extent cx="1802765" cy="241300"/>
                <wp:effectExtent l="0" t="0" r="0" b="6350"/>
                <wp:wrapNone/>
                <wp:docPr id="7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241300"/>
                        </a:xfrm>
                        <a:prstGeom prst="rect">
                          <a:avLst/>
                        </a:prstGeom>
                        <a:noFill/>
                        <a:ln w="9525">
                          <a:noFill/>
                          <a:miter lim="800000"/>
                          <a:headEnd/>
                          <a:tailEnd/>
                        </a:ln>
                      </wps:spPr>
                      <wps:txbx>
                        <w:txbxContent>
                          <w:p w14:paraId="476289D9" w14:textId="77777777" w:rsidR="002028E2" w:rsidRPr="007D134E" w:rsidRDefault="002028E2" w:rsidP="00D107D4">
                            <w:pPr>
                              <w:pStyle w:val="ListParagraph"/>
                              <w:numPr>
                                <w:ilvl w:val="0"/>
                                <w:numId w:val="16"/>
                              </w:numPr>
                              <w:rPr>
                                <w:color w:val="532477" w:themeColor="accent4" w:themeShade="BF"/>
                              </w:rPr>
                            </w:pPr>
                            <w:r w:rsidRPr="007D134E">
                              <w:rPr>
                                <w:color w:val="532477" w:themeColor="accent4" w:themeShade="BF"/>
                                <w:lang w:val="en-US"/>
                              </w:rPr>
                              <w:t>Passenger IDs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8197F" id="_x0000_s1078" type="#_x0000_t202" style="position:absolute;margin-left:247.45pt;margin-top:276.25pt;width:141.95pt;height:1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" filled="f" stroked="f">
                <v:textbox>
                  <w:txbxContent>
                    <w:p w14:paraId="476289D9" w14:textId="77777777" w:rsidR="002028E2" w:rsidRPr="007D134E" w:rsidRDefault="002028E2" w:rsidP="00D107D4">
                      <w:pPr>
                        <w:pStyle w:val="ListParagraph"/>
                        <w:numPr>
                          <w:ilvl w:val="0"/>
                          <w:numId w:val="16"/>
                        </w:numPr>
                        <w:rPr>
                          <w:color w:val="532477" w:themeColor="accent4" w:themeShade="BF"/>
                        </w:rPr>
                      </w:pPr>
                      <w:r w:rsidRPr="007D134E">
                        <w:rPr>
                          <w:color w:val="532477" w:themeColor="accent4" w:themeShade="BF"/>
                          <w:lang w:val="en-US"/>
                        </w:rPr>
                        <w:t>Passenger IDs</w:t>
                      </w:r>
                    </w:p>
                  </w:txbxContent>
                </v:textbox>
              </v:shape>
            </w:pict>
          </mc:Fallback>
        </mc:AlternateContent>
      </w:r>
      <w:r w:rsidRPr="00BB597E">
        <w:rPr>
          <w:noProof/>
          <w:lang w:val="en-IE" w:eastAsia="en-IE" w:bidi="ar-SA"/>
        </w:rPr>
        <mc:AlternateContent>
          <mc:Choice Requires="wps">
            <w:drawing>
              <wp:anchor distT="0" distB="0" distL="114300" distR="114300" simplePos="0" relativeHeight="251784192" behindDoc="0" locked="0" layoutInCell="1" allowOverlap="1" wp14:anchorId="117193EE" wp14:editId="4234066C">
                <wp:simplePos x="0" y="0"/>
                <wp:positionH relativeFrom="column">
                  <wp:posOffset>3257550</wp:posOffset>
                </wp:positionH>
                <wp:positionV relativeFrom="paragraph">
                  <wp:posOffset>4847590</wp:posOffset>
                </wp:positionV>
                <wp:extent cx="1688465" cy="551180"/>
                <wp:effectExtent l="0" t="0" r="0" b="1270"/>
                <wp:wrapNone/>
                <wp:docPr id="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8465" cy="551180"/>
                        </a:xfrm>
                        <a:prstGeom prst="rect">
                          <a:avLst/>
                        </a:prstGeom>
                        <a:noFill/>
                        <a:ln w="9525">
                          <a:noFill/>
                          <a:miter lim="800000"/>
                          <a:headEnd/>
                          <a:tailEnd/>
                        </a:ln>
                      </wps:spPr>
                      <wps:txbx>
                        <w:txbxContent>
                          <w:p w14:paraId="2A4F2552" w14:textId="77777777" w:rsidR="002028E2" w:rsidRPr="007D134E" w:rsidRDefault="002028E2" w:rsidP="00D107D4">
                            <w:pPr>
                              <w:pStyle w:val="ListParagraph"/>
                              <w:numPr>
                                <w:ilvl w:val="0"/>
                                <w:numId w:val="17"/>
                              </w:numPr>
                              <w:rPr>
                                <w:color w:val="532477" w:themeColor="accent4" w:themeShade="BF"/>
                              </w:rPr>
                            </w:pPr>
                            <w:r w:rsidRPr="007D134E">
                              <w:rPr>
                                <w:color w:val="532477" w:themeColor="accent4" w:themeShade="BF"/>
                                <w:lang w:val="en-US"/>
                              </w:rPr>
                              <w:t>Passenger Type codes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193EE" id="_x0000_s1079" type="#_x0000_t202" style="position:absolute;margin-left:256.5pt;margin-top:381.7pt;width:132.95pt;height:43.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" filled="f" stroked="f">
                <v:textbox>
                  <w:txbxContent>
                    <w:p w14:paraId="2A4F2552" w14:textId="77777777" w:rsidR="002028E2" w:rsidRPr="007D134E" w:rsidRDefault="002028E2" w:rsidP="00D107D4">
                      <w:pPr>
                        <w:pStyle w:val="ListParagraph"/>
                        <w:numPr>
                          <w:ilvl w:val="0"/>
                          <w:numId w:val="17"/>
                        </w:numPr>
                        <w:rPr>
                          <w:color w:val="532477" w:themeColor="accent4" w:themeShade="BF"/>
                        </w:rPr>
                      </w:pPr>
                      <w:r w:rsidRPr="007D134E">
                        <w:rPr>
                          <w:color w:val="532477" w:themeColor="accent4" w:themeShade="BF"/>
                          <w:lang w:val="en-US"/>
                        </w:rPr>
                        <w:t>Passenger Type codes</w:t>
                      </w:r>
                    </w:p>
                  </w:txbxContent>
                </v:textbox>
              </v:shape>
            </w:pict>
          </mc:Fallback>
        </mc:AlternateContent>
      </w:r>
      <w:r w:rsidR="00C624F7" w:rsidRPr="001566E3">
        <w:t>&lt;Fare_I</w:t>
      </w:r>
      <w:r w:rsidR="0097021E" w:rsidRPr="001566E3">
        <w:t>nformativeBestPricingWithoutPNR&gt;</w:t>
      </w:r>
    </w:p>
    <w:p w14:paraId="4216B947" w14:textId="77777777" w:rsidR="00C624F7" w:rsidRPr="001566E3" w:rsidRDefault="00C624F7" w:rsidP="00BC49C6">
      <w:pPr>
        <w:pStyle w:val="XMLStyle"/>
      </w:pPr>
      <w:r w:rsidRPr="001566E3">
        <w:t xml:space="preserve">  &lt;messageDetails&gt;</w:t>
      </w:r>
    </w:p>
    <w:p w14:paraId="7CCEC237" w14:textId="64CB2737" w:rsidR="00C624F7" w:rsidRPr="001566E3" w:rsidRDefault="00855DC6" w:rsidP="00BC49C6">
      <w:pPr>
        <w:pStyle w:val="XMLStyle"/>
      </w:pPr>
      <w:r w:rsidRPr="00BB597E">
        <w:rPr>
          <w:noProof/>
          <w:lang w:val="en-IE" w:eastAsia="en-IE" w:bidi="ar-SA"/>
        </w:rPr>
        <mc:AlternateContent>
          <mc:Choice Requires="wps">
            <w:drawing>
              <wp:anchor distT="0" distB="0" distL="114300" distR="114300" simplePos="0" relativeHeight="251776000" behindDoc="0" locked="0" layoutInCell="1" allowOverlap="1" wp14:anchorId="567ED684" wp14:editId="60E7459C">
                <wp:simplePos x="0" y="0"/>
                <wp:positionH relativeFrom="column">
                  <wp:posOffset>4422775</wp:posOffset>
                </wp:positionH>
                <wp:positionV relativeFrom="paragraph">
                  <wp:posOffset>132715</wp:posOffset>
                </wp:positionV>
                <wp:extent cx="1857375" cy="495300"/>
                <wp:effectExtent l="0" t="0" r="0" b="0"/>
                <wp:wrapNone/>
                <wp:docPr id="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495300"/>
                        </a:xfrm>
                        <a:prstGeom prst="rect">
                          <a:avLst/>
                        </a:prstGeom>
                        <a:noFill/>
                        <a:ln w="9525">
                          <a:noFill/>
                          <a:miter lim="800000"/>
                          <a:headEnd/>
                          <a:tailEnd/>
                        </a:ln>
                      </wps:spPr>
                      <wps:txbx>
                        <w:txbxContent>
                          <w:p w14:paraId="3CBF3118" w14:textId="77777777" w:rsidR="002028E2" w:rsidRPr="00E35787" w:rsidRDefault="002028E2" w:rsidP="00BB597E">
                            <w:pPr>
                              <w:rPr>
                                <w:color w:val="CE0058" w:themeColor="accent2"/>
                              </w:rPr>
                            </w:pPr>
                            <w:r w:rsidRPr="00E35787">
                              <w:rPr>
                                <w:color w:val="CE0058" w:themeColor="accent2"/>
                              </w:rPr>
                              <w:t>Itinerary pricing for non-booked segments</w:t>
                            </w:r>
                            <w:r>
                              <w:rPr>
                                <w:color w:val="CE0058" w:themeColor="accent2"/>
                              </w:rPr>
                              <w:t xml:space="preserve"> option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ED684" id="_x0000_s1080" type="#_x0000_t202" style="position:absolute;margin-left:348.25pt;margin-top:10.45pt;width:146.25pt;height:3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" filled="f" stroked="f">
                <v:textbox>
                  <w:txbxContent>
                    <w:p w14:paraId="3CBF3118" w14:textId="77777777" w:rsidR="002028E2" w:rsidRPr="00E35787" w:rsidRDefault="002028E2" w:rsidP="00BB597E">
                      <w:pPr>
                        <w:rPr>
                          <w:color w:val="CE0058" w:themeColor="accent2"/>
                        </w:rPr>
                      </w:pPr>
                      <w:r w:rsidRPr="00E35787">
                        <w:rPr>
                          <w:color w:val="CE0058" w:themeColor="accent2"/>
                        </w:rPr>
                        <w:t>Itinerary pricing for non-booked segments</w:t>
                      </w:r>
                      <w:r>
                        <w:rPr>
                          <w:color w:val="CE0058" w:themeColor="accent2"/>
                        </w:rPr>
                        <w:t xml:space="preserve"> option</w:t>
                      </w:r>
                    </w:p>
                  </w:txbxContent>
                </v:textbox>
              </v:shape>
            </w:pict>
          </mc:Fallback>
        </mc:AlternateContent>
      </w:r>
      <w:r w:rsidR="00C624F7" w:rsidRPr="001566E3">
        <w:t xml:space="preserve">    &lt;messageFunctionDetails&gt;</w:t>
      </w:r>
    </w:p>
    <w:p w14:paraId="22FDA7A0" w14:textId="23B8CEC8" w:rsidR="00C624F7" w:rsidRPr="001566E3" w:rsidRDefault="00855DC6" w:rsidP="00BC49C6">
      <w:pPr>
        <w:pStyle w:val="XMLStyle"/>
      </w:pPr>
      <w:r w:rsidRPr="00BB597E">
        <w:rPr>
          <w:noProof/>
          <w:lang w:val="en-IE" w:eastAsia="en-IE" w:bidi="ar-SA"/>
        </w:rPr>
        <mc:AlternateContent>
          <mc:Choice Requires="wps">
            <w:drawing>
              <wp:anchor distT="0" distB="0" distL="114300" distR="114300" simplePos="0" relativeHeight="251774976" behindDoc="0" locked="0" layoutInCell="1" allowOverlap="1" wp14:anchorId="22B11327" wp14:editId="23664C7D">
                <wp:simplePos x="0" y="0"/>
                <wp:positionH relativeFrom="column">
                  <wp:posOffset>4175125</wp:posOffset>
                </wp:positionH>
                <wp:positionV relativeFrom="paragraph">
                  <wp:posOffset>122555</wp:posOffset>
                </wp:positionV>
                <wp:extent cx="190500" cy="209550"/>
                <wp:effectExtent l="0" t="0" r="19050" b="19050"/>
                <wp:wrapNone/>
                <wp:docPr id="712" name="Right Brace 712"/>
                <wp:cNvGraphicFramePr/>
                <a:graphic xmlns:a="http://schemas.openxmlformats.org/drawingml/2006/main">
                  <a:graphicData uri="http://schemas.microsoft.com/office/word/2010/wordprocessingShape">
                    <wps:wsp>
                      <wps:cNvSpPr/>
                      <wps:spPr>
                        <a:xfrm>
                          <a:off x="0" y="0"/>
                          <a:ext cx="190500" cy="209550"/>
                        </a:xfrm>
                        <a:prstGeom prst="rightBrac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D4AC6" id="Right Brace 712" o:spid="_x0000_s1026" type="#_x0000_t88" style="position:absolute;margin-left:328.75pt;margin-top:9.65pt;width:15pt;height:1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" adj="1636" strokecolor="#ce0058 [3205]"/>
            </w:pict>
          </mc:Fallback>
        </mc:AlternateContent>
      </w:r>
      <w:r w:rsidR="00C624F7" w:rsidRPr="001566E3">
        <w:t xml:space="preserve">      &lt;businessFunction&gt;1&lt;/businessFunction&gt;</w:t>
      </w:r>
    </w:p>
    <w:p w14:paraId="78147153" w14:textId="77777777" w:rsidR="00C624F7" w:rsidRPr="00D90DA1" w:rsidRDefault="00C624F7" w:rsidP="00BC49C6">
      <w:pPr>
        <w:pStyle w:val="XMLStyle"/>
        <w:rPr>
          <w:b/>
          <w:bCs/>
          <w:color w:val="CE0058" w:themeColor="accent2"/>
        </w:rPr>
      </w:pPr>
      <w:r w:rsidRPr="00D90DA1">
        <w:rPr>
          <w:b/>
          <w:bCs/>
          <w:color w:val="CE0058" w:themeColor="accent2"/>
        </w:rPr>
        <w:t xml:space="preserve">      &lt;messageFunction&gt;741&lt;/messageFunction&gt;</w:t>
      </w:r>
    </w:p>
    <w:p w14:paraId="434C72F1" w14:textId="77777777" w:rsidR="00C624F7" w:rsidRPr="001566E3" w:rsidRDefault="00C624F7" w:rsidP="00BC49C6">
      <w:pPr>
        <w:pStyle w:val="XMLStyle"/>
      </w:pPr>
      <w:r w:rsidRPr="001566E3">
        <w:t xml:space="preserve">      &lt;responsibleAgency&gt;1A&lt;/responsibleAgency&gt;</w:t>
      </w:r>
    </w:p>
    <w:p w14:paraId="66E24FB4" w14:textId="77777777" w:rsidR="00C624F7" w:rsidRPr="00D90DA1" w:rsidRDefault="00C624F7" w:rsidP="00BC49C6">
      <w:pPr>
        <w:pStyle w:val="XMLStyle"/>
        <w:rPr>
          <w:b/>
          <w:bCs/>
          <w:color w:val="CE0058" w:themeColor="accent2"/>
        </w:rPr>
      </w:pPr>
      <w:r w:rsidRPr="00D90DA1">
        <w:rPr>
          <w:b/>
          <w:bCs/>
          <w:color w:val="CE0058" w:themeColor="accent2"/>
        </w:rPr>
        <w:t xml:space="preserve">      &lt;additionalMessageFunction&gt;170&lt;/additionalMessageFunction&gt;</w:t>
      </w:r>
    </w:p>
    <w:p w14:paraId="1318A986" w14:textId="77777777" w:rsidR="00C624F7" w:rsidRPr="001566E3" w:rsidRDefault="00C624F7" w:rsidP="00BC49C6">
      <w:pPr>
        <w:pStyle w:val="XMLStyle"/>
      </w:pPr>
      <w:r w:rsidRPr="001566E3">
        <w:t xml:space="preserve">    &lt;/messageFunctionDetails&gt;</w:t>
      </w:r>
    </w:p>
    <w:p w14:paraId="342C3A32" w14:textId="77777777" w:rsidR="00C624F7" w:rsidRPr="001566E3" w:rsidRDefault="00C624F7" w:rsidP="00BC49C6">
      <w:pPr>
        <w:pStyle w:val="XMLStyle"/>
      </w:pPr>
      <w:r w:rsidRPr="001566E3">
        <w:t xml:space="preserve">  &lt;/messageDetails&gt;</w:t>
      </w:r>
    </w:p>
    <w:p w14:paraId="350876C2" w14:textId="77777777" w:rsidR="00D90DA1" w:rsidRPr="00C57484" w:rsidRDefault="00D90DA1" w:rsidP="00BC49C6">
      <w:pPr>
        <w:pStyle w:val="XMLStyle"/>
        <w:rPr>
          <w:b/>
          <w:bCs/>
          <w:color w:val="0070C0"/>
        </w:rPr>
      </w:pPr>
      <w:r w:rsidRPr="00C57484">
        <w:rPr>
          <w:b/>
          <w:bCs/>
          <w:color w:val="0070C0"/>
        </w:rPr>
        <w:t xml:space="preserve">  &lt;corporateFares&gt;</w:t>
      </w:r>
    </w:p>
    <w:p w14:paraId="20C0AF58" w14:textId="6EC89855" w:rsidR="00D90DA1" w:rsidRPr="00C57484" w:rsidRDefault="00BB597E" w:rsidP="00BC49C6">
      <w:pPr>
        <w:pStyle w:val="XMLStyle"/>
        <w:rPr>
          <w:b/>
          <w:bCs/>
          <w:color w:val="0070C0"/>
        </w:rPr>
      </w:pPr>
      <w:r w:rsidRPr="00C57484">
        <w:rPr>
          <w:b/>
          <w:bCs/>
          <w:noProof/>
          <w:color w:val="0070C0"/>
          <w:lang w:val="en-IE" w:eastAsia="en-IE" w:bidi="ar-SA"/>
        </w:rPr>
        <mc:AlternateContent>
          <mc:Choice Requires="wps">
            <w:drawing>
              <wp:anchor distT="0" distB="0" distL="114300" distR="114300" simplePos="0" relativeHeight="251771904" behindDoc="0" locked="0" layoutInCell="1" allowOverlap="1" wp14:anchorId="33BCB05E" wp14:editId="26911095">
                <wp:simplePos x="0" y="0"/>
                <wp:positionH relativeFrom="column">
                  <wp:posOffset>4191000</wp:posOffset>
                </wp:positionH>
                <wp:positionV relativeFrom="paragraph">
                  <wp:posOffset>3175</wp:posOffset>
                </wp:positionV>
                <wp:extent cx="190500" cy="904875"/>
                <wp:effectExtent l="0" t="0" r="19050" b="28575"/>
                <wp:wrapNone/>
                <wp:docPr id="711" name="Right Brace 711"/>
                <wp:cNvGraphicFramePr/>
                <a:graphic xmlns:a="http://schemas.openxmlformats.org/drawingml/2006/main">
                  <a:graphicData uri="http://schemas.microsoft.com/office/word/2010/wordprocessingShape">
                    <wps:wsp>
                      <wps:cNvSpPr/>
                      <wps:spPr>
                        <a:xfrm>
                          <a:off x="0" y="0"/>
                          <a:ext cx="190500" cy="9048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1692A" id="Right Brace 711" o:spid="_x0000_s1026" type="#_x0000_t88" style="position:absolute;margin-left:330pt;margin-top:.25pt;width:15pt;height:71.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" adj="379" strokecolor="#0058ae [3044]"/>
            </w:pict>
          </mc:Fallback>
        </mc:AlternateContent>
      </w:r>
      <w:r w:rsidR="00D90DA1" w:rsidRPr="00C57484">
        <w:rPr>
          <w:b/>
          <w:bCs/>
          <w:color w:val="0070C0"/>
        </w:rPr>
        <w:t xml:space="preserve">    &lt;corporateFareIdentifiers&gt;</w:t>
      </w:r>
    </w:p>
    <w:p w14:paraId="1B1385A8" w14:textId="77777777" w:rsidR="00D90DA1" w:rsidRPr="00C57484" w:rsidRDefault="00D90DA1" w:rsidP="00BC49C6">
      <w:pPr>
        <w:pStyle w:val="XMLStyle"/>
        <w:rPr>
          <w:b/>
          <w:bCs/>
          <w:color w:val="0070C0"/>
        </w:rPr>
      </w:pPr>
      <w:r w:rsidRPr="00C57484">
        <w:rPr>
          <w:b/>
          <w:bCs/>
          <w:color w:val="0070C0"/>
        </w:rPr>
        <w:t xml:space="preserve">      &lt;fareQualifier&gt;P&lt;/fareQualifier&gt;</w:t>
      </w:r>
    </w:p>
    <w:p w14:paraId="56FB4AD5" w14:textId="2088DF94" w:rsidR="00D90DA1" w:rsidRPr="00C57484" w:rsidRDefault="00BB597E" w:rsidP="00BC49C6">
      <w:pPr>
        <w:pStyle w:val="XMLStyle"/>
        <w:rPr>
          <w:b/>
          <w:bCs/>
          <w:color w:val="0070C0"/>
        </w:rPr>
      </w:pPr>
      <w:r w:rsidRPr="00C57484">
        <w:rPr>
          <w:b/>
          <w:bCs/>
          <w:noProof/>
          <w:color w:val="0070C0"/>
          <w:lang w:val="en-IE" w:eastAsia="en-IE" w:bidi="ar-SA"/>
        </w:rPr>
        <mc:AlternateContent>
          <mc:Choice Requires="wps">
            <w:drawing>
              <wp:anchor distT="0" distB="0" distL="114300" distR="114300" simplePos="0" relativeHeight="251772928" behindDoc="0" locked="0" layoutInCell="1" allowOverlap="1" wp14:anchorId="15EF6E0E" wp14:editId="2635EE4F">
                <wp:simplePos x="0" y="0"/>
                <wp:positionH relativeFrom="column">
                  <wp:posOffset>4429125</wp:posOffset>
                </wp:positionH>
                <wp:positionV relativeFrom="paragraph">
                  <wp:posOffset>73660</wp:posOffset>
                </wp:positionV>
                <wp:extent cx="1857375" cy="285750"/>
                <wp:effectExtent l="0" t="0" r="0" b="0"/>
                <wp:wrapNone/>
                <wp:docPr id="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85750"/>
                        </a:xfrm>
                        <a:prstGeom prst="rect">
                          <a:avLst/>
                        </a:prstGeom>
                        <a:noFill/>
                        <a:ln w="9525">
                          <a:noFill/>
                          <a:miter lim="800000"/>
                          <a:headEnd/>
                          <a:tailEnd/>
                        </a:ln>
                      </wps:spPr>
                      <wps:txbx>
                        <w:txbxContent>
                          <w:p w14:paraId="35AFD198" w14:textId="77777777" w:rsidR="002028E2" w:rsidRPr="00E35787" w:rsidRDefault="002028E2" w:rsidP="00D90DA1">
                            <w:pPr>
                              <w:rPr>
                                <w:color w:val="005EB8" w:themeColor="accent1"/>
                              </w:rPr>
                            </w:pPr>
                            <w:r>
                              <w:rPr>
                                <w:color w:val="005EB8" w:themeColor="accent1"/>
                              </w:rPr>
                              <w:t>Pricing option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F6E0E" id="_x0000_s1081" type="#_x0000_t202" style="position:absolute;margin-left:348.75pt;margin-top:5.8pt;width:146.25pt;height:2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" filled="f" stroked="f">
                <v:textbox>
                  <w:txbxContent>
                    <w:p w14:paraId="35AFD198" w14:textId="77777777" w:rsidR="002028E2" w:rsidRPr="00E35787" w:rsidRDefault="002028E2" w:rsidP="00D90DA1">
                      <w:pPr>
                        <w:rPr>
                          <w:color w:val="005EB8" w:themeColor="accent1"/>
                        </w:rPr>
                      </w:pPr>
                      <w:r>
                        <w:rPr>
                          <w:color w:val="005EB8" w:themeColor="accent1"/>
                        </w:rPr>
                        <w:t>Pricing option</w:t>
                      </w:r>
                    </w:p>
                  </w:txbxContent>
                </v:textbox>
              </v:shape>
            </w:pict>
          </mc:Fallback>
        </mc:AlternateContent>
      </w:r>
      <w:r w:rsidR="00D90DA1" w:rsidRPr="00C57484">
        <w:rPr>
          <w:b/>
          <w:bCs/>
          <w:color w:val="0070C0"/>
        </w:rPr>
        <w:t xml:space="preserve">    &lt;/corporateFareIdentifiers&gt;</w:t>
      </w:r>
    </w:p>
    <w:p w14:paraId="0172AE31" w14:textId="77777777" w:rsidR="00D90DA1" w:rsidRPr="00C57484" w:rsidRDefault="00D90DA1" w:rsidP="00BC49C6">
      <w:pPr>
        <w:pStyle w:val="XMLStyle"/>
        <w:rPr>
          <w:b/>
          <w:bCs/>
          <w:color w:val="0070C0"/>
        </w:rPr>
      </w:pPr>
      <w:r w:rsidRPr="00C57484">
        <w:rPr>
          <w:b/>
          <w:bCs/>
          <w:color w:val="0070C0"/>
        </w:rPr>
        <w:t xml:space="preserve">    &lt;corporateFareIdentifiers&gt;</w:t>
      </w:r>
    </w:p>
    <w:p w14:paraId="279134FD" w14:textId="77777777" w:rsidR="00D90DA1" w:rsidRPr="00C57484" w:rsidRDefault="00D90DA1" w:rsidP="00BC49C6">
      <w:pPr>
        <w:pStyle w:val="XMLStyle"/>
        <w:rPr>
          <w:b/>
          <w:bCs/>
          <w:color w:val="0070C0"/>
        </w:rPr>
      </w:pPr>
      <w:r w:rsidRPr="00C57484">
        <w:rPr>
          <w:b/>
          <w:bCs/>
          <w:color w:val="0070C0"/>
        </w:rPr>
        <w:t xml:space="preserve">      &lt;fareQualifier&gt;U&lt;/fareQualifier&gt;</w:t>
      </w:r>
    </w:p>
    <w:p w14:paraId="08AAA7AE" w14:textId="77777777" w:rsidR="00D90DA1" w:rsidRPr="00C57484" w:rsidRDefault="00D90DA1" w:rsidP="00BC49C6">
      <w:pPr>
        <w:pStyle w:val="XMLStyle"/>
        <w:rPr>
          <w:b/>
          <w:bCs/>
          <w:color w:val="0070C0"/>
        </w:rPr>
      </w:pPr>
      <w:r w:rsidRPr="00C57484">
        <w:rPr>
          <w:b/>
          <w:bCs/>
          <w:color w:val="0070C0"/>
        </w:rPr>
        <w:t xml:space="preserve">    &lt;/corporateFareIdentifiers&gt;</w:t>
      </w:r>
    </w:p>
    <w:p w14:paraId="2A1C9CC2" w14:textId="77777777" w:rsidR="00C624F7" w:rsidRPr="00855DC6" w:rsidRDefault="00C624F7" w:rsidP="00BC49C6">
      <w:pPr>
        <w:pStyle w:val="XMLStyle"/>
        <w:rPr>
          <w:b/>
          <w:bCs/>
          <w:color w:val="0070C0"/>
        </w:rPr>
      </w:pPr>
      <w:r w:rsidRPr="00855DC6">
        <w:rPr>
          <w:b/>
          <w:bCs/>
          <w:color w:val="0070C0"/>
        </w:rPr>
        <w:t xml:space="preserve">  &lt;/corporateFareInfo&gt;</w:t>
      </w:r>
    </w:p>
    <w:p w14:paraId="26B68C07" w14:textId="77777777" w:rsidR="00C624F7" w:rsidRPr="008B2395" w:rsidRDefault="00C624F7" w:rsidP="00BC49C6">
      <w:pPr>
        <w:pStyle w:val="XMLStyle"/>
        <w:rPr>
          <w:b/>
          <w:bCs/>
          <w:color w:val="7030A0"/>
          <w:lang w:val="fr-FR"/>
        </w:rPr>
      </w:pPr>
      <w:r w:rsidRPr="00855DC6">
        <w:rPr>
          <w:b/>
          <w:bCs/>
          <w:color w:val="7030A0"/>
        </w:rPr>
        <w:t xml:space="preserve">  </w:t>
      </w:r>
      <w:r w:rsidRPr="008B2395">
        <w:rPr>
          <w:b/>
          <w:bCs/>
          <w:color w:val="7030A0"/>
          <w:lang w:val="fr-FR"/>
        </w:rPr>
        <w:t>&lt;passengersGroup&gt;</w:t>
      </w:r>
    </w:p>
    <w:p w14:paraId="4426C24F" w14:textId="77777777" w:rsidR="00C624F7" w:rsidRPr="008B2395" w:rsidRDefault="00C624F7" w:rsidP="00BC49C6">
      <w:pPr>
        <w:pStyle w:val="XMLStyle"/>
        <w:rPr>
          <w:b/>
          <w:bCs/>
          <w:color w:val="7030A0"/>
          <w:lang w:val="fr-FR"/>
        </w:rPr>
      </w:pPr>
      <w:r w:rsidRPr="008B2395">
        <w:rPr>
          <w:b/>
          <w:bCs/>
          <w:color w:val="7030A0"/>
          <w:lang w:val="fr-FR"/>
        </w:rPr>
        <w:t xml:space="preserve">    &lt;segmentRepetitionControl&gt;</w:t>
      </w:r>
    </w:p>
    <w:p w14:paraId="1DF91B68" w14:textId="2DB88D56" w:rsidR="00C624F7" w:rsidRPr="008B2395" w:rsidRDefault="00BB597E" w:rsidP="00BC49C6">
      <w:pPr>
        <w:pStyle w:val="XMLStyle"/>
        <w:rPr>
          <w:b/>
          <w:bCs/>
          <w:color w:val="7030A0"/>
          <w:lang w:val="fr-FR"/>
        </w:rPr>
      </w:pPr>
      <w:r w:rsidRPr="00BB597E">
        <w:rPr>
          <w:noProof/>
          <w:lang w:val="en-IE" w:eastAsia="en-IE" w:bidi="ar-SA"/>
        </w:rPr>
        <mc:AlternateContent>
          <mc:Choice Requires="wps">
            <w:drawing>
              <wp:anchor distT="0" distB="0" distL="114300" distR="114300" simplePos="0" relativeHeight="251781120" behindDoc="0" locked="0" layoutInCell="1" allowOverlap="1" wp14:anchorId="75822773" wp14:editId="7E041FCB">
                <wp:simplePos x="0" y="0"/>
                <wp:positionH relativeFrom="column">
                  <wp:posOffset>3143250</wp:posOffset>
                </wp:positionH>
                <wp:positionV relativeFrom="paragraph">
                  <wp:posOffset>56515</wp:posOffset>
                </wp:positionV>
                <wp:extent cx="1733550" cy="241300"/>
                <wp:effectExtent l="0" t="0" r="0" b="6350"/>
                <wp:wrapNone/>
                <wp:docPr id="7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41300"/>
                        </a:xfrm>
                        <a:prstGeom prst="rect">
                          <a:avLst/>
                        </a:prstGeom>
                        <a:noFill/>
                        <a:ln w="9525">
                          <a:noFill/>
                          <a:miter lim="800000"/>
                          <a:headEnd/>
                          <a:tailEnd/>
                        </a:ln>
                      </wps:spPr>
                      <wps:txbx>
                        <w:txbxContent>
                          <w:p w14:paraId="2E70EC71" w14:textId="77777777" w:rsidR="002028E2" w:rsidRPr="00BB597E" w:rsidRDefault="002028E2" w:rsidP="00D107D4">
                            <w:pPr>
                              <w:pStyle w:val="ListParagraph"/>
                              <w:numPr>
                                <w:ilvl w:val="0"/>
                                <w:numId w:val="25"/>
                              </w:numPr>
                              <w:rPr>
                                <w:color w:val="532477" w:themeColor="accent4" w:themeShade="BF"/>
                              </w:rPr>
                            </w:pPr>
                            <w:r w:rsidRPr="00BB597E">
                              <w:rPr>
                                <w:color w:val="532477" w:themeColor="accent4" w:themeShade="BF"/>
                                <w:lang w:val="en-US"/>
                              </w:rPr>
                              <w:t>Passenger group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22773" id="_x0000_s1082" type="#_x0000_t202" style="position:absolute;margin-left:247.5pt;margin-top:4.45pt;width:136.5pt;height:1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" filled="f" stroked="f">
                <v:textbox>
                  <w:txbxContent>
                    <w:p w14:paraId="2E70EC71" w14:textId="77777777" w:rsidR="002028E2" w:rsidRPr="00BB597E" w:rsidRDefault="002028E2" w:rsidP="00D107D4">
                      <w:pPr>
                        <w:pStyle w:val="ListParagraph"/>
                        <w:numPr>
                          <w:ilvl w:val="0"/>
                          <w:numId w:val="25"/>
                        </w:numPr>
                        <w:rPr>
                          <w:color w:val="532477" w:themeColor="accent4" w:themeShade="BF"/>
                        </w:rPr>
                      </w:pPr>
                      <w:r w:rsidRPr="00BB597E">
                        <w:rPr>
                          <w:color w:val="532477" w:themeColor="accent4" w:themeShade="BF"/>
                          <w:lang w:val="en-US"/>
                        </w:rPr>
                        <w:t>Passenger group ID</w:t>
                      </w:r>
                    </w:p>
                  </w:txbxContent>
                </v:textbox>
              </v:shape>
            </w:pict>
          </mc:Fallback>
        </mc:AlternateContent>
      </w:r>
      <w:r w:rsidR="00C624F7" w:rsidRPr="008B2395">
        <w:rPr>
          <w:b/>
          <w:bCs/>
          <w:color w:val="7030A0"/>
          <w:lang w:val="fr-FR"/>
        </w:rPr>
        <w:t xml:space="preserve">      &lt;segmentControlDetails&gt;</w:t>
      </w:r>
    </w:p>
    <w:p w14:paraId="789D1BED" w14:textId="77777777" w:rsidR="00C624F7" w:rsidRPr="008B2395" w:rsidRDefault="00C624F7" w:rsidP="00BC49C6">
      <w:pPr>
        <w:pStyle w:val="XMLStyle"/>
        <w:rPr>
          <w:b/>
          <w:bCs/>
          <w:color w:val="7030A0"/>
          <w:lang w:val="fr-FR"/>
        </w:rPr>
      </w:pPr>
      <w:r w:rsidRPr="008B2395">
        <w:rPr>
          <w:b/>
          <w:bCs/>
          <w:color w:val="7030A0"/>
          <w:lang w:val="fr-FR"/>
        </w:rPr>
        <w:t xml:space="preserve">        &lt;quantity&gt;1&lt;/quantity&gt;</w:t>
      </w:r>
    </w:p>
    <w:p w14:paraId="3E454750" w14:textId="77777777" w:rsidR="00C624F7" w:rsidRPr="00337B82" w:rsidRDefault="00C624F7" w:rsidP="00BC49C6">
      <w:pPr>
        <w:pStyle w:val="XMLStyle"/>
        <w:rPr>
          <w:b/>
          <w:bCs/>
          <w:color w:val="7030A0"/>
        </w:rPr>
      </w:pPr>
      <w:r w:rsidRPr="008B2395">
        <w:rPr>
          <w:b/>
          <w:bCs/>
          <w:color w:val="7030A0"/>
          <w:lang w:val="fr-FR"/>
        </w:rPr>
        <w:t xml:space="preserve">        </w:t>
      </w:r>
      <w:r w:rsidRPr="00337B82">
        <w:rPr>
          <w:b/>
          <w:bCs/>
          <w:color w:val="7030A0"/>
        </w:rPr>
        <w:t>&lt;numberOfUnits&gt;2&lt;/numberOfUnits&gt;</w:t>
      </w:r>
    </w:p>
    <w:p w14:paraId="02CD976A" w14:textId="77777777" w:rsidR="00C624F7" w:rsidRPr="00337B82" w:rsidRDefault="00C624F7" w:rsidP="00BC49C6">
      <w:pPr>
        <w:pStyle w:val="XMLStyle"/>
        <w:rPr>
          <w:b/>
          <w:bCs/>
          <w:color w:val="7030A0"/>
        </w:rPr>
      </w:pPr>
      <w:r w:rsidRPr="00337B82">
        <w:rPr>
          <w:b/>
          <w:bCs/>
          <w:color w:val="7030A0"/>
        </w:rPr>
        <w:t xml:space="preserve">      &lt;/segmentControlDetails&gt;</w:t>
      </w:r>
    </w:p>
    <w:p w14:paraId="24367EB3" w14:textId="77777777" w:rsidR="00C624F7" w:rsidRPr="00337B82" w:rsidRDefault="00C624F7" w:rsidP="00BC49C6">
      <w:pPr>
        <w:pStyle w:val="XMLStyle"/>
        <w:rPr>
          <w:b/>
          <w:bCs/>
          <w:color w:val="7030A0"/>
        </w:rPr>
      </w:pPr>
      <w:r w:rsidRPr="00337B82">
        <w:rPr>
          <w:b/>
          <w:bCs/>
          <w:color w:val="7030A0"/>
        </w:rPr>
        <w:t xml:space="preserve">    &lt;/segmentRepetitionControl&gt;</w:t>
      </w:r>
    </w:p>
    <w:p w14:paraId="59A74D8E" w14:textId="77777777" w:rsidR="00C624F7" w:rsidRPr="00337B82" w:rsidRDefault="00C624F7" w:rsidP="00BC49C6">
      <w:pPr>
        <w:pStyle w:val="XMLStyle"/>
        <w:rPr>
          <w:b/>
          <w:bCs/>
          <w:color w:val="7030A0"/>
        </w:rPr>
      </w:pPr>
      <w:r w:rsidRPr="00337B82">
        <w:rPr>
          <w:b/>
          <w:bCs/>
          <w:color w:val="7030A0"/>
        </w:rPr>
        <w:t xml:space="preserve">    &lt;travellersID&gt;</w:t>
      </w:r>
    </w:p>
    <w:p w14:paraId="025717BB" w14:textId="77777777" w:rsidR="00C624F7" w:rsidRPr="00337B82" w:rsidRDefault="00C624F7" w:rsidP="00BC49C6">
      <w:pPr>
        <w:pStyle w:val="XMLStyle"/>
        <w:rPr>
          <w:b/>
          <w:bCs/>
          <w:color w:val="7030A0"/>
        </w:rPr>
      </w:pPr>
      <w:r w:rsidRPr="00337B82">
        <w:rPr>
          <w:b/>
          <w:bCs/>
          <w:color w:val="7030A0"/>
        </w:rPr>
        <w:t xml:space="preserve">      &lt;travellerDetails&gt;</w:t>
      </w:r>
    </w:p>
    <w:p w14:paraId="62361DEC" w14:textId="77777777" w:rsidR="00C624F7" w:rsidRPr="00337B82" w:rsidRDefault="00C624F7" w:rsidP="00BC49C6">
      <w:pPr>
        <w:pStyle w:val="XMLStyle"/>
        <w:rPr>
          <w:b/>
          <w:bCs/>
          <w:color w:val="7030A0"/>
        </w:rPr>
      </w:pPr>
      <w:r w:rsidRPr="00337B82">
        <w:rPr>
          <w:b/>
          <w:bCs/>
          <w:color w:val="7030A0"/>
        </w:rPr>
        <w:t xml:space="preserve">        &lt;measurementValue&gt;1&lt;/measurementValue&gt;</w:t>
      </w:r>
    </w:p>
    <w:p w14:paraId="5126E165" w14:textId="77777777" w:rsidR="00C624F7" w:rsidRPr="00337B82" w:rsidRDefault="00C624F7" w:rsidP="00BC49C6">
      <w:pPr>
        <w:pStyle w:val="XMLStyle"/>
        <w:rPr>
          <w:b/>
          <w:bCs/>
          <w:color w:val="7030A0"/>
        </w:rPr>
      </w:pPr>
      <w:r w:rsidRPr="00337B82">
        <w:rPr>
          <w:b/>
          <w:bCs/>
          <w:color w:val="7030A0"/>
        </w:rPr>
        <w:t xml:space="preserve">      &lt;/travellerDetails&gt;</w:t>
      </w:r>
    </w:p>
    <w:p w14:paraId="5BA1B76E" w14:textId="77777777" w:rsidR="00C624F7" w:rsidRPr="00337B82" w:rsidRDefault="00C624F7" w:rsidP="00BC49C6">
      <w:pPr>
        <w:pStyle w:val="XMLStyle"/>
        <w:rPr>
          <w:b/>
          <w:bCs/>
          <w:color w:val="7030A0"/>
        </w:rPr>
      </w:pPr>
      <w:r w:rsidRPr="00337B82">
        <w:rPr>
          <w:b/>
          <w:bCs/>
          <w:color w:val="7030A0"/>
        </w:rPr>
        <w:t xml:space="preserve">      &lt;travellerDetails&gt;</w:t>
      </w:r>
    </w:p>
    <w:p w14:paraId="6606EBB2" w14:textId="77777777" w:rsidR="00C624F7" w:rsidRPr="00337B82" w:rsidRDefault="00C624F7" w:rsidP="00BC49C6">
      <w:pPr>
        <w:pStyle w:val="XMLStyle"/>
        <w:rPr>
          <w:b/>
          <w:bCs/>
          <w:color w:val="7030A0"/>
        </w:rPr>
      </w:pPr>
      <w:r w:rsidRPr="00337B82">
        <w:rPr>
          <w:b/>
          <w:bCs/>
          <w:color w:val="7030A0"/>
        </w:rPr>
        <w:t xml:space="preserve">        &lt;measurementValue&gt;2&lt;/measurementValue&gt;</w:t>
      </w:r>
    </w:p>
    <w:p w14:paraId="328D0BB8" w14:textId="77777777" w:rsidR="00C624F7" w:rsidRPr="00337B82" w:rsidRDefault="00C624F7" w:rsidP="00BC49C6">
      <w:pPr>
        <w:pStyle w:val="XMLStyle"/>
        <w:rPr>
          <w:b/>
          <w:bCs/>
          <w:color w:val="7030A0"/>
        </w:rPr>
      </w:pPr>
      <w:r w:rsidRPr="00337B82">
        <w:rPr>
          <w:b/>
          <w:bCs/>
          <w:color w:val="7030A0"/>
        </w:rPr>
        <w:t xml:space="preserve">      &lt;/travellerDetails&gt;</w:t>
      </w:r>
    </w:p>
    <w:p w14:paraId="68075594" w14:textId="77777777" w:rsidR="00C624F7" w:rsidRPr="00337B82" w:rsidRDefault="00C624F7" w:rsidP="00BC49C6">
      <w:pPr>
        <w:pStyle w:val="XMLStyle"/>
        <w:rPr>
          <w:b/>
          <w:bCs/>
          <w:color w:val="7030A0"/>
        </w:rPr>
      </w:pPr>
      <w:r w:rsidRPr="00337B82">
        <w:rPr>
          <w:b/>
          <w:bCs/>
          <w:color w:val="7030A0"/>
        </w:rPr>
        <w:t xml:space="preserve">    &lt;/travellersID&gt;</w:t>
      </w:r>
    </w:p>
    <w:p w14:paraId="7C6AF065" w14:textId="77777777" w:rsidR="00C624F7" w:rsidRPr="00337B82" w:rsidRDefault="00C624F7" w:rsidP="00BC49C6">
      <w:pPr>
        <w:pStyle w:val="XMLStyle"/>
        <w:rPr>
          <w:b/>
          <w:bCs/>
          <w:color w:val="7030A0"/>
        </w:rPr>
      </w:pPr>
      <w:r w:rsidRPr="00337B82">
        <w:rPr>
          <w:b/>
          <w:bCs/>
          <w:color w:val="7030A0"/>
        </w:rPr>
        <w:t xml:space="preserve">    &lt;ptcGroup&gt;</w:t>
      </w:r>
    </w:p>
    <w:p w14:paraId="2D954688" w14:textId="77777777" w:rsidR="00C624F7" w:rsidRPr="00337B82" w:rsidRDefault="00C624F7" w:rsidP="00BC49C6">
      <w:pPr>
        <w:pStyle w:val="XMLStyle"/>
        <w:rPr>
          <w:b/>
          <w:bCs/>
          <w:color w:val="7030A0"/>
        </w:rPr>
      </w:pPr>
      <w:r w:rsidRPr="00337B82">
        <w:rPr>
          <w:b/>
          <w:bCs/>
          <w:color w:val="7030A0"/>
        </w:rPr>
        <w:t xml:space="preserve">      &lt;discountPtc&gt;</w:t>
      </w:r>
    </w:p>
    <w:p w14:paraId="52BFA234" w14:textId="77777777" w:rsidR="00C624F7" w:rsidRPr="00337B82" w:rsidRDefault="00C624F7" w:rsidP="00BC49C6">
      <w:pPr>
        <w:pStyle w:val="XMLStyle"/>
        <w:rPr>
          <w:b/>
          <w:bCs/>
          <w:color w:val="7030A0"/>
        </w:rPr>
      </w:pPr>
      <w:r w:rsidRPr="00337B82">
        <w:rPr>
          <w:b/>
          <w:bCs/>
          <w:color w:val="7030A0"/>
        </w:rPr>
        <w:t xml:space="preserve">        &lt;valueQualifier&gt;ADT&lt;/valueQualifier&gt;</w:t>
      </w:r>
    </w:p>
    <w:p w14:paraId="1CBE73B8" w14:textId="77777777" w:rsidR="00C624F7" w:rsidRPr="00337B82" w:rsidRDefault="00C624F7" w:rsidP="00BC49C6">
      <w:pPr>
        <w:pStyle w:val="XMLStyle"/>
        <w:rPr>
          <w:b/>
          <w:bCs/>
          <w:color w:val="7030A0"/>
        </w:rPr>
      </w:pPr>
      <w:r w:rsidRPr="00337B82">
        <w:rPr>
          <w:b/>
          <w:bCs/>
          <w:color w:val="7030A0"/>
        </w:rPr>
        <w:t xml:space="preserve">      &lt;/discountPtc&gt;</w:t>
      </w:r>
    </w:p>
    <w:p w14:paraId="516A109E" w14:textId="77777777" w:rsidR="00C624F7" w:rsidRPr="00855DC6" w:rsidRDefault="00C624F7" w:rsidP="00BC49C6">
      <w:pPr>
        <w:pStyle w:val="XMLStyle"/>
        <w:rPr>
          <w:b/>
          <w:bCs/>
          <w:color w:val="7030A0"/>
        </w:rPr>
      </w:pPr>
      <w:r w:rsidRPr="00337B82">
        <w:rPr>
          <w:b/>
          <w:bCs/>
          <w:color w:val="7030A0"/>
        </w:rPr>
        <w:t xml:space="preserve">    </w:t>
      </w:r>
      <w:r w:rsidRPr="00855DC6">
        <w:rPr>
          <w:b/>
          <w:bCs/>
          <w:color w:val="7030A0"/>
        </w:rPr>
        <w:t>&lt;/ptcGroup&gt;</w:t>
      </w:r>
    </w:p>
    <w:p w14:paraId="6D0C4EC5" w14:textId="77777777" w:rsidR="00C624F7" w:rsidRPr="00855DC6" w:rsidRDefault="00C624F7" w:rsidP="00BC49C6">
      <w:pPr>
        <w:pStyle w:val="XMLStyle"/>
        <w:rPr>
          <w:b/>
          <w:bCs/>
          <w:color w:val="7030A0"/>
        </w:rPr>
      </w:pPr>
      <w:r w:rsidRPr="00855DC6">
        <w:rPr>
          <w:b/>
          <w:bCs/>
          <w:color w:val="7030A0"/>
        </w:rPr>
        <w:t xml:space="preserve">  &lt;/passengersGroup&gt;</w:t>
      </w:r>
    </w:p>
    <w:p w14:paraId="0C36BF73" w14:textId="77777777" w:rsidR="00C624F7" w:rsidRPr="008B2395" w:rsidRDefault="00C624F7" w:rsidP="00BC49C6">
      <w:pPr>
        <w:pStyle w:val="XMLStyle"/>
        <w:rPr>
          <w:color w:val="7030A0"/>
          <w:lang w:val="fr-FR"/>
        </w:rPr>
      </w:pPr>
      <w:r w:rsidRPr="00855DC6">
        <w:rPr>
          <w:color w:val="7030A0"/>
        </w:rPr>
        <w:t xml:space="preserve">  </w:t>
      </w:r>
      <w:r w:rsidRPr="008B2395">
        <w:rPr>
          <w:color w:val="7030A0"/>
          <w:lang w:val="fr-FR"/>
        </w:rPr>
        <w:t>&lt;passengersGroup&gt;</w:t>
      </w:r>
    </w:p>
    <w:p w14:paraId="2B5B5733" w14:textId="77777777" w:rsidR="00C624F7" w:rsidRPr="008B2395" w:rsidRDefault="00C624F7" w:rsidP="00BC49C6">
      <w:pPr>
        <w:pStyle w:val="XMLStyle"/>
        <w:rPr>
          <w:color w:val="7030A0"/>
          <w:lang w:val="fr-FR"/>
        </w:rPr>
      </w:pPr>
      <w:r w:rsidRPr="008B2395">
        <w:rPr>
          <w:color w:val="7030A0"/>
          <w:lang w:val="fr-FR"/>
        </w:rPr>
        <w:t xml:space="preserve">    &lt;segmentRepetitionControl&gt;</w:t>
      </w:r>
    </w:p>
    <w:p w14:paraId="6A2D10BF" w14:textId="77777777" w:rsidR="00C624F7" w:rsidRPr="008B2395" w:rsidRDefault="00C624F7" w:rsidP="00BC49C6">
      <w:pPr>
        <w:pStyle w:val="XMLStyle"/>
        <w:rPr>
          <w:color w:val="7030A0"/>
          <w:lang w:val="fr-FR"/>
        </w:rPr>
      </w:pPr>
      <w:r w:rsidRPr="008B2395">
        <w:rPr>
          <w:color w:val="7030A0"/>
          <w:lang w:val="fr-FR"/>
        </w:rPr>
        <w:t xml:space="preserve">      &lt;segmentControlDetails&gt;</w:t>
      </w:r>
    </w:p>
    <w:p w14:paraId="5DE86BB1" w14:textId="77777777" w:rsidR="00C624F7" w:rsidRPr="008B2395" w:rsidRDefault="00C624F7" w:rsidP="00BC49C6">
      <w:pPr>
        <w:pStyle w:val="XMLStyle"/>
        <w:rPr>
          <w:color w:val="7030A0"/>
          <w:lang w:val="fr-FR"/>
        </w:rPr>
      </w:pPr>
      <w:r w:rsidRPr="008B2395">
        <w:rPr>
          <w:color w:val="7030A0"/>
          <w:lang w:val="fr-FR"/>
        </w:rPr>
        <w:t xml:space="preserve">        &lt;quantity&gt;2&lt;/quantity&gt;</w:t>
      </w:r>
    </w:p>
    <w:p w14:paraId="38784C41" w14:textId="77777777" w:rsidR="00C624F7" w:rsidRPr="00CC7625" w:rsidRDefault="00C624F7" w:rsidP="00BC49C6">
      <w:pPr>
        <w:pStyle w:val="XMLStyle"/>
        <w:rPr>
          <w:color w:val="7030A0"/>
        </w:rPr>
      </w:pPr>
      <w:r w:rsidRPr="008B2395">
        <w:rPr>
          <w:color w:val="7030A0"/>
          <w:lang w:val="fr-FR"/>
        </w:rPr>
        <w:t xml:space="preserve">        </w:t>
      </w:r>
      <w:r w:rsidRPr="00CC7625">
        <w:rPr>
          <w:color w:val="7030A0"/>
        </w:rPr>
        <w:t>&lt;numberOfUnits&gt;1&lt;/numberOfUnits&gt;</w:t>
      </w:r>
    </w:p>
    <w:p w14:paraId="7A12231D" w14:textId="77777777" w:rsidR="00C624F7" w:rsidRPr="00CC7625" w:rsidRDefault="00C624F7" w:rsidP="00BC49C6">
      <w:pPr>
        <w:pStyle w:val="XMLStyle"/>
        <w:rPr>
          <w:color w:val="7030A0"/>
        </w:rPr>
      </w:pPr>
      <w:r w:rsidRPr="00CC7625">
        <w:rPr>
          <w:color w:val="7030A0"/>
        </w:rPr>
        <w:t xml:space="preserve">      &lt;/segmentControlDetails&gt;</w:t>
      </w:r>
    </w:p>
    <w:p w14:paraId="24DA1702" w14:textId="77777777" w:rsidR="00C624F7" w:rsidRPr="00CC7625" w:rsidRDefault="00C624F7" w:rsidP="00BC49C6">
      <w:pPr>
        <w:pStyle w:val="XMLStyle"/>
        <w:rPr>
          <w:color w:val="7030A0"/>
        </w:rPr>
      </w:pPr>
      <w:r w:rsidRPr="00CC7625">
        <w:rPr>
          <w:color w:val="7030A0"/>
        </w:rPr>
        <w:t xml:space="preserve">    &lt;/segmentRepetitionControl&gt;</w:t>
      </w:r>
    </w:p>
    <w:p w14:paraId="5DB16AC9" w14:textId="77777777" w:rsidR="00C624F7" w:rsidRPr="00CC7625" w:rsidRDefault="00C624F7" w:rsidP="00BC49C6">
      <w:pPr>
        <w:pStyle w:val="XMLStyle"/>
        <w:rPr>
          <w:color w:val="7030A0"/>
        </w:rPr>
      </w:pPr>
      <w:r w:rsidRPr="00CC7625">
        <w:rPr>
          <w:color w:val="7030A0"/>
        </w:rPr>
        <w:t xml:space="preserve">    &lt;travellersID&gt;</w:t>
      </w:r>
    </w:p>
    <w:p w14:paraId="7A5A90A9" w14:textId="77777777" w:rsidR="00C624F7" w:rsidRPr="00CC7625" w:rsidRDefault="00C624F7" w:rsidP="00BC49C6">
      <w:pPr>
        <w:pStyle w:val="XMLStyle"/>
        <w:rPr>
          <w:color w:val="7030A0"/>
        </w:rPr>
      </w:pPr>
      <w:r w:rsidRPr="00CC7625">
        <w:rPr>
          <w:color w:val="7030A0"/>
        </w:rPr>
        <w:t xml:space="preserve">      &lt;travellerDetails&gt;</w:t>
      </w:r>
    </w:p>
    <w:p w14:paraId="7F6C95F5" w14:textId="77777777" w:rsidR="00C624F7" w:rsidRPr="00CC7625" w:rsidRDefault="00C624F7" w:rsidP="00BC49C6">
      <w:pPr>
        <w:pStyle w:val="XMLStyle"/>
        <w:rPr>
          <w:color w:val="7030A0"/>
        </w:rPr>
      </w:pPr>
      <w:r w:rsidRPr="00CC7625">
        <w:rPr>
          <w:color w:val="7030A0"/>
        </w:rPr>
        <w:t xml:space="preserve">        &lt;measurementValue&gt;3&lt;/measurementValue&gt;</w:t>
      </w:r>
    </w:p>
    <w:p w14:paraId="03C1CDDF" w14:textId="77777777" w:rsidR="00C624F7" w:rsidRPr="00CC7625" w:rsidRDefault="00C624F7" w:rsidP="00BC49C6">
      <w:pPr>
        <w:pStyle w:val="XMLStyle"/>
        <w:rPr>
          <w:color w:val="7030A0"/>
        </w:rPr>
      </w:pPr>
      <w:r w:rsidRPr="00CC7625">
        <w:rPr>
          <w:color w:val="7030A0"/>
        </w:rPr>
        <w:t xml:space="preserve">      &lt;/travellerDetails&gt;</w:t>
      </w:r>
    </w:p>
    <w:p w14:paraId="3D038CD9" w14:textId="77777777" w:rsidR="00C624F7" w:rsidRPr="00CC7625" w:rsidRDefault="00C624F7" w:rsidP="00BC49C6">
      <w:pPr>
        <w:pStyle w:val="XMLStyle"/>
        <w:rPr>
          <w:color w:val="7030A0"/>
        </w:rPr>
      </w:pPr>
      <w:r w:rsidRPr="00CC7625">
        <w:rPr>
          <w:color w:val="7030A0"/>
        </w:rPr>
        <w:t xml:space="preserve">    &lt;/travellersID&gt;</w:t>
      </w:r>
    </w:p>
    <w:p w14:paraId="4C3F3A72" w14:textId="77777777" w:rsidR="00C624F7" w:rsidRPr="00CC7625" w:rsidRDefault="00C624F7" w:rsidP="00BC49C6">
      <w:pPr>
        <w:pStyle w:val="XMLStyle"/>
        <w:rPr>
          <w:color w:val="7030A0"/>
        </w:rPr>
      </w:pPr>
      <w:r w:rsidRPr="00CC7625">
        <w:rPr>
          <w:color w:val="7030A0"/>
        </w:rPr>
        <w:t xml:space="preserve">    &lt;ptcGroup&gt;</w:t>
      </w:r>
    </w:p>
    <w:p w14:paraId="30B20A8C" w14:textId="77777777" w:rsidR="00C624F7" w:rsidRPr="00CC7625" w:rsidRDefault="00C624F7" w:rsidP="00BC49C6">
      <w:pPr>
        <w:pStyle w:val="XMLStyle"/>
        <w:rPr>
          <w:color w:val="7030A0"/>
        </w:rPr>
      </w:pPr>
      <w:r w:rsidRPr="00CC7625">
        <w:rPr>
          <w:color w:val="7030A0"/>
        </w:rPr>
        <w:t xml:space="preserve">      &lt;discountPtc&gt;</w:t>
      </w:r>
    </w:p>
    <w:p w14:paraId="394B5C40" w14:textId="77777777" w:rsidR="00C624F7" w:rsidRPr="00CC7625" w:rsidRDefault="00C624F7" w:rsidP="00BC49C6">
      <w:pPr>
        <w:pStyle w:val="XMLStyle"/>
        <w:rPr>
          <w:color w:val="7030A0"/>
        </w:rPr>
      </w:pPr>
      <w:r w:rsidRPr="00CC7625">
        <w:rPr>
          <w:color w:val="7030A0"/>
        </w:rPr>
        <w:t xml:space="preserve">        &lt;valueQualifier&gt;CH&lt;/valueQualifier&gt;</w:t>
      </w:r>
    </w:p>
    <w:p w14:paraId="1B1ED05B" w14:textId="77777777" w:rsidR="00C624F7" w:rsidRPr="00CC7625" w:rsidRDefault="00C624F7" w:rsidP="00BC49C6">
      <w:pPr>
        <w:pStyle w:val="XMLStyle"/>
        <w:rPr>
          <w:color w:val="7030A0"/>
        </w:rPr>
      </w:pPr>
      <w:r w:rsidRPr="00CC7625">
        <w:rPr>
          <w:color w:val="7030A0"/>
        </w:rPr>
        <w:t xml:space="preserve">      &lt;/discountPtc&gt;</w:t>
      </w:r>
    </w:p>
    <w:p w14:paraId="082BE304" w14:textId="77777777" w:rsidR="00C624F7" w:rsidRPr="00CC7625" w:rsidRDefault="00C624F7" w:rsidP="00BC49C6">
      <w:pPr>
        <w:pStyle w:val="XMLStyle"/>
        <w:rPr>
          <w:color w:val="7030A0"/>
        </w:rPr>
      </w:pPr>
      <w:r w:rsidRPr="00CC7625">
        <w:rPr>
          <w:color w:val="7030A0"/>
        </w:rPr>
        <w:t xml:space="preserve">    &lt;/ptcGroup&gt;</w:t>
      </w:r>
    </w:p>
    <w:p w14:paraId="16B0CD86" w14:textId="77777777" w:rsidR="00C624F7" w:rsidRPr="00CC7625" w:rsidRDefault="00C624F7" w:rsidP="00BC49C6">
      <w:pPr>
        <w:pStyle w:val="XMLStyle"/>
        <w:rPr>
          <w:color w:val="7030A0"/>
        </w:rPr>
      </w:pPr>
      <w:r w:rsidRPr="00CC7625">
        <w:rPr>
          <w:color w:val="7030A0"/>
        </w:rPr>
        <w:t xml:space="preserve">  &lt;/passengersGroup&gt;</w:t>
      </w:r>
    </w:p>
    <w:p w14:paraId="17C94295" w14:textId="77777777" w:rsidR="00C624F7" w:rsidRPr="008B2395" w:rsidRDefault="00C624F7" w:rsidP="00BC49C6">
      <w:pPr>
        <w:pStyle w:val="XMLStyle"/>
        <w:rPr>
          <w:color w:val="7030A0"/>
          <w:lang w:val="fr-FR"/>
        </w:rPr>
      </w:pPr>
      <w:r w:rsidRPr="00CC7625">
        <w:rPr>
          <w:color w:val="7030A0"/>
        </w:rPr>
        <w:t xml:space="preserve">  </w:t>
      </w:r>
      <w:r w:rsidRPr="008B2395">
        <w:rPr>
          <w:color w:val="7030A0"/>
          <w:lang w:val="fr-FR"/>
        </w:rPr>
        <w:t>&lt;passengersGroup&gt;</w:t>
      </w:r>
    </w:p>
    <w:p w14:paraId="1F0C0AC0" w14:textId="77777777" w:rsidR="00C624F7" w:rsidRPr="008B2395" w:rsidRDefault="00C624F7" w:rsidP="00BC49C6">
      <w:pPr>
        <w:pStyle w:val="XMLStyle"/>
        <w:rPr>
          <w:color w:val="7030A0"/>
          <w:lang w:val="fr-FR"/>
        </w:rPr>
      </w:pPr>
      <w:r w:rsidRPr="008B2395">
        <w:rPr>
          <w:color w:val="7030A0"/>
          <w:lang w:val="fr-FR"/>
        </w:rPr>
        <w:t xml:space="preserve">    &lt;segmentRepetitionControl&gt;</w:t>
      </w:r>
    </w:p>
    <w:p w14:paraId="2C051934" w14:textId="77777777" w:rsidR="00C624F7" w:rsidRPr="008B2395" w:rsidRDefault="00C624F7" w:rsidP="00BC49C6">
      <w:pPr>
        <w:pStyle w:val="XMLStyle"/>
        <w:rPr>
          <w:color w:val="7030A0"/>
          <w:lang w:val="fr-FR"/>
        </w:rPr>
      </w:pPr>
      <w:r w:rsidRPr="008B2395">
        <w:rPr>
          <w:color w:val="7030A0"/>
          <w:lang w:val="fr-FR"/>
        </w:rPr>
        <w:t xml:space="preserve">      &lt;segmentControlDetails&gt;</w:t>
      </w:r>
    </w:p>
    <w:p w14:paraId="5AA4B53C" w14:textId="77777777" w:rsidR="00C624F7" w:rsidRPr="008B2395" w:rsidRDefault="00C624F7" w:rsidP="00BC49C6">
      <w:pPr>
        <w:pStyle w:val="XMLStyle"/>
        <w:rPr>
          <w:color w:val="7030A0"/>
          <w:lang w:val="fr-FR"/>
        </w:rPr>
      </w:pPr>
      <w:r w:rsidRPr="008B2395">
        <w:rPr>
          <w:color w:val="7030A0"/>
          <w:lang w:val="fr-FR"/>
        </w:rPr>
        <w:lastRenderedPageBreak/>
        <w:t xml:space="preserve">        &lt;quantity&gt;3&lt;/quantity&gt;</w:t>
      </w:r>
    </w:p>
    <w:p w14:paraId="7BC9945D" w14:textId="77777777" w:rsidR="00C624F7" w:rsidRPr="00337B82" w:rsidRDefault="00C624F7" w:rsidP="00BC49C6">
      <w:pPr>
        <w:pStyle w:val="XMLStyle"/>
        <w:rPr>
          <w:color w:val="7030A0"/>
        </w:rPr>
      </w:pPr>
      <w:r w:rsidRPr="008B2395">
        <w:rPr>
          <w:color w:val="7030A0"/>
          <w:lang w:val="fr-FR"/>
        </w:rPr>
        <w:t xml:space="preserve">        </w:t>
      </w:r>
      <w:r w:rsidRPr="00337B82">
        <w:rPr>
          <w:color w:val="7030A0"/>
        </w:rPr>
        <w:t>&lt;numberOfUnits&gt;1&lt;/numberOfUnits&gt;</w:t>
      </w:r>
    </w:p>
    <w:p w14:paraId="7F4D9E41" w14:textId="77777777" w:rsidR="00C624F7" w:rsidRPr="00337B82" w:rsidRDefault="00C624F7" w:rsidP="00BC49C6">
      <w:pPr>
        <w:pStyle w:val="XMLStyle"/>
        <w:rPr>
          <w:color w:val="7030A0"/>
        </w:rPr>
      </w:pPr>
      <w:r w:rsidRPr="00337B82">
        <w:rPr>
          <w:color w:val="7030A0"/>
        </w:rPr>
        <w:t xml:space="preserve">      &lt;/segmentControlDetails&gt;</w:t>
      </w:r>
    </w:p>
    <w:p w14:paraId="5FBD2829" w14:textId="77777777" w:rsidR="00C624F7" w:rsidRPr="00337B82" w:rsidRDefault="00C624F7" w:rsidP="00BC49C6">
      <w:pPr>
        <w:pStyle w:val="XMLStyle"/>
        <w:rPr>
          <w:color w:val="7030A0"/>
        </w:rPr>
      </w:pPr>
      <w:r w:rsidRPr="00337B82">
        <w:rPr>
          <w:color w:val="7030A0"/>
        </w:rPr>
        <w:t xml:space="preserve">    &lt;/segmentRepetitionControl&gt;</w:t>
      </w:r>
    </w:p>
    <w:p w14:paraId="76BA932B" w14:textId="66EB3E55" w:rsidR="00C624F7" w:rsidRPr="00337B82" w:rsidRDefault="00C624F7" w:rsidP="00BC49C6">
      <w:pPr>
        <w:pStyle w:val="XMLStyle"/>
        <w:rPr>
          <w:color w:val="7030A0"/>
        </w:rPr>
      </w:pPr>
      <w:r w:rsidRPr="00337B82">
        <w:rPr>
          <w:color w:val="7030A0"/>
        </w:rPr>
        <w:t xml:space="preserve">    &lt;travellersID&gt;</w:t>
      </w:r>
      <w:r w:rsidR="00BB597E" w:rsidRPr="00BB597E">
        <w:rPr>
          <w:noProof/>
          <w:color w:val="7030A0"/>
          <w:lang w:val="en-IE" w:eastAsia="en-IE" w:bidi="ar-SA"/>
        </w:rPr>
        <mc:AlternateContent>
          <mc:Choice Requires="wps">
            <w:drawing>
              <wp:anchor distT="0" distB="0" distL="114300" distR="114300" simplePos="0" relativeHeight="251786240" behindDoc="0" locked="0" layoutInCell="1" allowOverlap="1" wp14:anchorId="6F5C6A9C" wp14:editId="7F449971">
                <wp:simplePos x="0" y="0"/>
                <wp:positionH relativeFrom="column">
                  <wp:posOffset>4377690</wp:posOffset>
                </wp:positionH>
                <wp:positionV relativeFrom="paragraph">
                  <wp:posOffset>937895</wp:posOffset>
                </wp:positionV>
                <wp:extent cx="1745615" cy="416560"/>
                <wp:effectExtent l="0" t="0" r="0" b="2540"/>
                <wp:wrapNone/>
                <wp:docPr id="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416560"/>
                        </a:xfrm>
                        <a:prstGeom prst="rect">
                          <a:avLst/>
                        </a:prstGeom>
                        <a:noFill/>
                        <a:ln w="9525">
                          <a:noFill/>
                          <a:miter lim="800000"/>
                          <a:headEnd/>
                          <a:tailEnd/>
                        </a:ln>
                      </wps:spPr>
                      <wps:txbx>
                        <w:txbxContent>
                          <w:p w14:paraId="3B1BA7FF" w14:textId="77777777" w:rsidR="002028E2" w:rsidRPr="00870435" w:rsidRDefault="002028E2" w:rsidP="00BB597E">
                            <w:pPr>
                              <w:rPr>
                                <w:color w:val="7030A0"/>
                              </w:rPr>
                            </w:pPr>
                            <w:r>
                              <w:rPr>
                                <w:color w:val="7030A0"/>
                              </w:rPr>
                              <w:t>Infant Association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C6A9C" id="_x0000_s1083" type="#_x0000_t202" style="position:absolute;margin-left:344.7pt;margin-top:73.85pt;width:137.45pt;height:32.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" filled="f" stroked="f">
                <v:textbox>
                  <w:txbxContent>
                    <w:p w14:paraId="3B1BA7FF" w14:textId="77777777" w:rsidR="002028E2" w:rsidRPr="00870435" w:rsidRDefault="002028E2" w:rsidP="00BB597E">
                      <w:pPr>
                        <w:rPr>
                          <w:color w:val="7030A0"/>
                        </w:rPr>
                      </w:pPr>
                      <w:r>
                        <w:rPr>
                          <w:color w:val="7030A0"/>
                        </w:rPr>
                        <w:t>Infant Association</w:t>
                      </w:r>
                    </w:p>
                  </w:txbxContent>
                </v:textbox>
              </v:shape>
            </w:pict>
          </mc:Fallback>
        </mc:AlternateContent>
      </w:r>
      <w:r w:rsidR="00BB597E" w:rsidRPr="00BB597E">
        <w:rPr>
          <w:noProof/>
          <w:color w:val="7030A0"/>
          <w:lang w:val="en-IE" w:eastAsia="en-IE" w:bidi="ar-SA"/>
        </w:rPr>
        <mc:AlternateContent>
          <mc:Choice Requires="wps">
            <w:drawing>
              <wp:anchor distT="0" distB="0" distL="114300" distR="114300" simplePos="0" relativeHeight="251787264" behindDoc="0" locked="0" layoutInCell="1" allowOverlap="1" wp14:anchorId="1A3AA25F" wp14:editId="05BF7712">
                <wp:simplePos x="0" y="0"/>
                <wp:positionH relativeFrom="column">
                  <wp:posOffset>4038600</wp:posOffset>
                </wp:positionH>
                <wp:positionV relativeFrom="paragraph">
                  <wp:posOffset>175895</wp:posOffset>
                </wp:positionV>
                <wp:extent cx="285115" cy="1762125"/>
                <wp:effectExtent l="0" t="0" r="19685" b="28575"/>
                <wp:wrapNone/>
                <wp:docPr id="723" name="Right Brace 723"/>
                <wp:cNvGraphicFramePr/>
                <a:graphic xmlns:a="http://schemas.openxmlformats.org/drawingml/2006/main">
                  <a:graphicData uri="http://schemas.microsoft.com/office/word/2010/wordprocessingShape">
                    <wps:wsp>
                      <wps:cNvSpPr/>
                      <wps:spPr>
                        <a:xfrm>
                          <a:off x="0" y="0"/>
                          <a:ext cx="285115" cy="1762125"/>
                        </a:xfrm>
                        <a:prstGeom prst="rightBrac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464BE" id="Right Brace 723" o:spid="_x0000_s1026" type="#_x0000_t88" style="position:absolute;margin-left:318pt;margin-top:13.85pt;width:22.45pt;height:138.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" adj="291" strokecolor="#7030a0"/>
            </w:pict>
          </mc:Fallback>
        </mc:AlternateContent>
      </w:r>
      <w:r w:rsidR="00BB597E" w:rsidRPr="00BB597E">
        <w:rPr>
          <w:noProof/>
          <w:color w:val="7030A0"/>
          <w:lang w:val="en-IE" w:eastAsia="en-IE" w:bidi="ar-SA"/>
        </w:rPr>
        <mc:AlternateContent>
          <mc:Choice Requires="wps">
            <w:drawing>
              <wp:anchor distT="0" distB="0" distL="114300" distR="114300" simplePos="0" relativeHeight="251790336" behindDoc="0" locked="0" layoutInCell="1" allowOverlap="1" wp14:anchorId="03D22016" wp14:editId="1D479A20">
                <wp:simplePos x="0" y="0"/>
                <wp:positionH relativeFrom="column">
                  <wp:posOffset>5005705</wp:posOffset>
                </wp:positionH>
                <wp:positionV relativeFrom="paragraph">
                  <wp:posOffset>3959860</wp:posOffset>
                </wp:positionV>
                <wp:extent cx="285115" cy="3502025"/>
                <wp:effectExtent l="0" t="0" r="19685" b="22225"/>
                <wp:wrapNone/>
                <wp:docPr id="726" name="Right Brace 726"/>
                <wp:cNvGraphicFramePr/>
                <a:graphic xmlns:a="http://schemas.openxmlformats.org/drawingml/2006/main">
                  <a:graphicData uri="http://schemas.microsoft.com/office/word/2010/wordprocessingShape">
                    <wps:wsp>
                      <wps:cNvSpPr/>
                      <wps:spPr>
                        <a:xfrm>
                          <a:off x="0" y="0"/>
                          <a:ext cx="285115" cy="3502025"/>
                        </a:xfrm>
                        <a:prstGeom prst="rightBrace">
                          <a:avLst/>
                        </a:prstGeom>
                        <a:ln>
                          <a:solidFill>
                            <a:srgbClr val="008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3993A" id="Right Brace 726" o:spid="_x0000_s1026" type="#_x0000_t88" style="position:absolute;margin-left:394.15pt;margin-top:311.8pt;width:22.45pt;height:275.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" adj="147" strokecolor="green"/>
            </w:pict>
          </mc:Fallback>
        </mc:AlternateContent>
      </w:r>
      <w:r w:rsidR="00BB597E" w:rsidRPr="00BB597E">
        <w:rPr>
          <w:noProof/>
          <w:color w:val="7030A0"/>
          <w:lang w:val="en-IE" w:eastAsia="en-IE" w:bidi="ar-SA"/>
        </w:rPr>
        <mc:AlternateContent>
          <mc:Choice Requires="wps">
            <w:drawing>
              <wp:anchor distT="0" distB="0" distL="114300" distR="114300" simplePos="0" relativeHeight="251792384" behindDoc="0" locked="0" layoutInCell="1" allowOverlap="1" wp14:anchorId="596E1B5B" wp14:editId="5EF07405">
                <wp:simplePos x="0" y="0"/>
                <wp:positionH relativeFrom="column">
                  <wp:posOffset>5409565</wp:posOffset>
                </wp:positionH>
                <wp:positionV relativeFrom="paragraph">
                  <wp:posOffset>5481955</wp:posOffset>
                </wp:positionV>
                <wp:extent cx="972185" cy="482600"/>
                <wp:effectExtent l="0" t="0" r="0" b="0"/>
                <wp:wrapNone/>
                <wp:docPr id="7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185" cy="482600"/>
                        </a:xfrm>
                        <a:prstGeom prst="rect">
                          <a:avLst/>
                        </a:prstGeom>
                        <a:noFill/>
                        <a:ln w="9525">
                          <a:noFill/>
                          <a:miter lim="800000"/>
                          <a:headEnd/>
                          <a:tailEnd/>
                        </a:ln>
                      </wps:spPr>
                      <wps:txbx>
                        <w:txbxContent>
                          <w:p w14:paraId="161B8BE8" w14:textId="77777777" w:rsidR="002028E2" w:rsidRPr="00E16994" w:rsidRDefault="002028E2" w:rsidP="00BB597E">
                            <w:pPr>
                              <w:rPr>
                                <w:color w:val="008000"/>
                              </w:rPr>
                            </w:pPr>
                            <w:r>
                              <w:rPr>
                                <w:color w:val="008000"/>
                              </w:rPr>
                              <w:t>Segment</w:t>
                            </w:r>
                            <w:r w:rsidRPr="00E16994">
                              <w:rPr>
                                <w:color w:val="008000"/>
                              </w:rPr>
                              <w:t xml:space="preserve"> info</w:t>
                            </w:r>
                            <w:r>
                              <w:rPr>
                                <w:color w:val="008000"/>
                              </w:rPr>
                              <w:t>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E1B5B" id="_x0000_s1084" type="#_x0000_t202" style="position:absolute;margin-left:425.95pt;margin-top:431.65pt;width:76.55pt;height:3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" filled="f" stroked="f">
                <v:textbox>
                  <w:txbxContent>
                    <w:p w14:paraId="161B8BE8" w14:textId="77777777" w:rsidR="002028E2" w:rsidRPr="00E16994" w:rsidRDefault="002028E2" w:rsidP="00BB597E">
                      <w:pPr>
                        <w:rPr>
                          <w:color w:val="008000"/>
                        </w:rPr>
                      </w:pPr>
                      <w:r>
                        <w:rPr>
                          <w:color w:val="008000"/>
                        </w:rPr>
                        <w:t>Segment</w:t>
                      </w:r>
                      <w:r w:rsidRPr="00E16994">
                        <w:rPr>
                          <w:color w:val="008000"/>
                        </w:rPr>
                        <w:t xml:space="preserve"> info</w:t>
                      </w:r>
                      <w:r>
                        <w:rPr>
                          <w:color w:val="008000"/>
                        </w:rPr>
                        <w:t>rmation</w:t>
                      </w:r>
                    </w:p>
                  </w:txbxContent>
                </v:textbox>
              </v:shape>
            </w:pict>
          </mc:Fallback>
        </mc:AlternateContent>
      </w:r>
    </w:p>
    <w:p w14:paraId="6EACD680" w14:textId="77777777" w:rsidR="00C624F7" w:rsidRPr="00337B82" w:rsidRDefault="00C624F7" w:rsidP="00BC49C6">
      <w:pPr>
        <w:pStyle w:val="XMLStyle"/>
        <w:rPr>
          <w:color w:val="7030A0"/>
        </w:rPr>
      </w:pPr>
      <w:r w:rsidRPr="00337B82">
        <w:rPr>
          <w:color w:val="7030A0"/>
        </w:rPr>
        <w:t xml:space="preserve">      &lt;travellerDetails&gt;</w:t>
      </w:r>
    </w:p>
    <w:p w14:paraId="77ADCC55" w14:textId="77777777" w:rsidR="00C624F7" w:rsidRPr="00337B82" w:rsidRDefault="00C624F7" w:rsidP="00BC49C6">
      <w:pPr>
        <w:pStyle w:val="XMLStyle"/>
        <w:rPr>
          <w:color w:val="7030A0"/>
        </w:rPr>
      </w:pPr>
      <w:r w:rsidRPr="00337B82">
        <w:rPr>
          <w:color w:val="7030A0"/>
        </w:rPr>
        <w:t xml:space="preserve">        &lt;measurementValue&gt;1&lt;/measurementValue&gt;</w:t>
      </w:r>
    </w:p>
    <w:p w14:paraId="6184BF01" w14:textId="77777777" w:rsidR="00C624F7" w:rsidRPr="00337B82" w:rsidRDefault="00C624F7" w:rsidP="00BC49C6">
      <w:pPr>
        <w:pStyle w:val="XMLStyle"/>
        <w:rPr>
          <w:color w:val="7030A0"/>
        </w:rPr>
      </w:pPr>
      <w:r w:rsidRPr="00337B82">
        <w:rPr>
          <w:color w:val="7030A0"/>
        </w:rPr>
        <w:t xml:space="preserve">      &lt;/travellerDetails&gt;</w:t>
      </w:r>
    </w:p>
    <w:p w14:paraId="3CA07962" w14:textId="77777777" w:rsidR="00C624F7" w:rsidRPr="00337B82" w:rsidRDefault="00C624F7" w:rsidP="00BC49C6">
      <w:pPr>
        <w:pStyle w:val="XMLStyle"/>
        <w:rPr>
          <w:color w:val="7030A0"/>
        </w:rPr>
      </w:pPr>
      <w:r w:rsidRPr="00337B82">
        <w:rPr>
          <w:color w:val="7030A0"/>
        </w:rPr>
        <w:t xml:space="preserve">    &lt;/travellersID&gt;</w:t>
      </w:r>
    </w:p>
    <w:p w14:paraId="735D6D47" w14:textId="77777777" w:rsidR="00C624F7" w:rsidRPr="00337B82" w:rsidRDefault="00C624F7" w:rsidP="00BC49C6">
      <w:pPr>
        <w:pStyle w:val="XMLStyle"/>
        <w:rPr>
          <w:color w:val="7030A0"/>
        </w:rPr>
      </w:pPr>
      <w:r w:rsidRPr="00337B82">
        <w:rPr>
          <w:color w:val="7030A0"/>
        </w:rPr>
        <w:t xml:space="preserve">    &lt;ptcGroup&gt;</w:t>
      </w:r>
    </w:p>
    <w:p w14:paraId="62364456" w14:textId="77777777" w:rsidR="00C624F7" w:rsidRPr="00337B82" w:rsidRDefault="00C624F7" w:rsidP="00BC49C6">
      <w:pPr>
        <w:pStyle w:val="XMLStyle"/>
        <w:rPr>
          <w:color w:val="7030A0"/>
        </w:rPr>
      </w:pPr>
      <w:r w:rsidRPr="00337B82">
        <w:rPr>
          <w:color w:val="7030A0"/>
        </w:rPr>
        <w:t xml:space="preserve">      &lt;discountPtc&gt;</w:t>
      </w:r>
    </w:p>
    <w:p w14:paraId="56E887B5" w14:textId="77777777" w:rsidR="00C624F7" w:rsidRPr="00337B82" w:rsidRDefault="00C624F7" w:rsidP="00BC49C6">
      <w:pPr>
        <w:pStyle w:val="XMLStyle"/>
        <w:rPr>
          <w:color w:val="7030A0"/>
        </w:rPr>
      </w:pPr>
      <w:r w:rsidRPr="00337B82">
        <w:rPr>
          <w:color w:val="7030A0"/>
        </w:rPr>
        <w:t xml:space="preserve">        &lt;valueQualifier&gt;INF&lt;/valueQualifier&gt;</w:t>
      </w:r>
    </w:p>
    <w:p w14:paraId="31AB1D3F" w14:textId="77777777" w:rsidR="00C624F7" w:rsidRPr="00337B82" w:rsidRDefault="00C624F7" w:rsidP="00BC49C6">
      <w:pPr>
        <w:pStyle w:val="XMLStyle"/>
        <w:rPr>
          <w:color w:val="7030A0"/>
        </w:rPr>
      </w:pPr>
      <w:r w:rsidRPr="00337B82">
        <w:rPr>
          <w:color w:val="7030A0"/>
        </w:rPr>
        <w:t xml:space="preserve">        &lt;fareDetails&gt;</w:t>
      </w:r>
    </w:p>
    <w:p w14:paraId="0C8DC259" w14:textId="77777777" w:rsidR="00C624F7" w:rsidRPr="00D90DA1" w:rsidRDefault="00C624F7" w:rsidP="00BC49C6">
      <w:pPr>
        <w:pStyle w:val="XMLStyle"/>
        <w:rPr>
          <w:color w:val="7030A0"/>
        </w:rPr>
      </w:pPr>
      <w:r w:rsidRPr="00337B82">
        <w:rPr>
          <w:color w:val="7030A0"/>
        </w:rPr>
        <w:t xml:space="preserve">          </w:t>
      </w:r>
      <w:r w:rsidRPr="00D90DA1">
        <w:rPr>
          <w:color w:val="7030A0"/>
        </w:rPr>
        <w:t>&lt;qualifier&gt;766&lt;/qualifier&gt;</w:t>
      </w:r>
    </w:p>
    <w:p w14:paraId="3565763F" w14:textId="77777777" w:rsidR="00C624F7" w:rsidRPr="00D90DA1" w:rsidRDefault="00C624F7" w:rsidP="00BC49C6">
      <w:pPr>
        <w:pStyle w:val="XMLStyle"/>
        <w:rPr>
          <w:color w:val="7030A0"/>
        </w:rPr>
      </w:pPr>
      <w:r w:rsidRPr="00D90DA1">
        <w:rPr>
          <w:color w:val="7030A0"/>
        </w:rPr>
        <w:t xml:space="preserve">        &lt;/fareDetails&gt;</w:t>
      </w:r>
    </w:p>
    <w:p w14:paraId="10762548" w14:textId="77777777" w:rsidR="00C624F7" w:rsidRPr="00D90DA1" w:rsidRDefault="00C624F7" w:rsidP="00BC49C6">
      <w:pPr>
        <w:pStyle w:val="XMLStyle"/>
        <w:rPr>
          <w:color w:val="7030A0"/>
        </w:rPr>
      </w:pPr>
      <w:r w:rsidRPr="00D90DA1">
        <w:rPr>
          <w:color w:val="7030A0"/>
        </w:rPr>
        <w:t xml:space="preserve">      &lt;/discountPtc&gt;</w:t>
      </w:r>
    </w:p>
    <w:p w14:paraId="1F80FF32" w14:textId="77777777" w:rsidR="00C624F7" w:rsidRPr="00D90DA1" w:rsidRDefault="00C624F7" w:rsidP="00BC49C6">
      <w:pPr>
        <w:pStyle w:val="XMLStyle"/>
        <w:rPr>
          <w:color w:val="7030A0"/>
        </w:rPr>
      </w:pPr>
      <w:r w:rsidRPr="00D90DA1">
        <w:rPr>
          <w:color w:val="7030A0"/>
        </w:rPr>
        <w:t xml:space="preserve">    &lt;/ptcGroup&gt;</w:t>
      </w:r>
    </w:p>
    <w:p w14:paraId="32CAD1F2" w14:textId="77777777" w:rsidR="00C624F7" w:rsidRPr="00D90DA1" w:rsidRDefault="00C624F7" w:rsidP="00BC49C6">
      <w:pPr>
        <w:pStyle w:val="XMLStyle"/>
        <w:rPr>
          <w:color w:val="7030A0"/>
        </w:rPr>
      </w:pPr>
      <w:r w:rsidRPr="00D90DA1">
        <w:rPr>
          <w:color w:val="7030A0"/>
        </w:rPr>
        <w:t xml:space="preserve">  &lt;/passengersGroup&gt;</w:t>
      </w:r>
    </w:p>
    <w:p w14:paraId="29E4EDE8" w14:textId="77777777" w:rsidR="00C624F7" w:rsidRPr="001566E3" w:rsidRDefault="00C624F7" w:rsidP="00BC49C6">
      <w:pPr>
        <w:pStyle w:val="XMLStyle"/>
      </w:pPr>
      <w:r w:rsidRPr="001566E3">
        <w:t xml:space="preserve">  &lt;pricingOptionsGroup&gt;</w:t>
      </w:r>
    </w:p>
    <w:p w14:paraId="4E87B193" w14:textId="63A8AE39" w:rsidR="00C624F7" w:rsidRPr="001566E3" w:rsidRDefault="00C624F7" w:rsidP="00BC49C6">
      <w:pPr>
        <w:pStyle w:val="XMLStyle"/>
      </w:pPr>
      <w:r w:rsidRPr="001566E3">
        <w:t xml:space="preserve">    &lt;pricingDetails&gt;</w:t>
      </w:r>
    </w:p>
    <w:p w14:paraId="46B43B81" w14:textId="5930AE2D" w:rsidR="00C624F7" w:rsidRPr="00D90DA1" w:rsidRDefault="00BB597E" w:rsidP="00BC49C6">
      <w:pPr>
        <w:pStyle w:val="XMLStyle"/>
        <w:rPr>
          <w:color w:val="0000FF"/>
        </w:rPr>
      </w:pPr>
      <w:r w:rsidRPr="00BB597E">
        <w:rPr>
          <w:noProof/>
          <w:color w:val="7030A0"/>
          <w:lang w:val="en-IE" w:eastAsia="en-IE" w:bidi="ar-SA"/>
        </w:rPr>
        <mc:AlternateContent>
          <mc:Choice Requires="wps">
            <w:drawing>
              <wp:anchor distT="0" distB="0" distL="114300" distR="114300" simplePos="0" relativeHeight="251796480" behindDoc="0" locked="0" layoutInCell="1" allowOverlap="1" wp14:anchorId="7057CD0A" wp14:editId="499FDF13">
                <wp:simplePos x="0" y="0"/>
                <wp:positionH relativeFrom="column">
                  <wp:posOffset>4362450</wp:posOffset>
                </wp:positionH>
                <wp:positionV relativeFrom="paragraph">
                  <wp:posOffset>27305</wp:posOffset>
                </wp:positionV>
                <wp:extent cx="1771650" cy="504825"/>
                <wp:effectExtent l="0" t="0" r="0" b="0"/>
                <wp:wrapNone/>
                <wp:docPr id="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504825"/>
                        </a:xfrm>
                        <a:prstGeom prst="rect">
                          <a:avLst/>
                        </a:prstGeom>
                        <a:noFill/>
                        <a:ln w="9525">
                          <a:noFill/>
                          <a:miter lim="800000"/>
                          <a:headEnd/>
                          <a:tailEnd/>
                        </a:ln>
                      </wps:spPr>
                      <wps:txbx>
                        <w:txbxContent>
                          <w:p w14:paraId="05D5AC9A" w14:textId="5D04A473" w:rsidR="002028E2" w:rsidRPr="00BB597E" w:rsidRDefault="002028E2" w:rsidP="00BB597E">
                            <w:pPr>
                              <w:rPr>
                                <w:color w:val="0000FF"/>
                              </w:rPr>
                            </w:pPr>
                            <w:r w:rsidRPr="00BB597E">
                              <w:rPr>
                                <w:color w:val="0000FF"/>
                              </w:rPr>
                              <w:t>Verify Original Availability</w:t>
                            </w:r>
                            <w:r>
                              <w:rPr>
                                <w:color w:val="0000FF"/>
                              </w:rPr>
                              <w:t xml:space="preserve"> option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7CD0A" id="_x0000_s1085" type="#_x0000_t202" style="position:absolute;margin-left:343.5pt;margin-top:2.15pt;width:139.5pt;height:39.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" filled="f" stroked="f">
                <v:textbox>
                  <w:txbxContent>
                    <w:p w14:paraId="05D5AC9A" w14:textId="5D04A473" w:rsidR="002028E2" w:rsidRPr="00BB597E" w:rsidRDefault="002028E2" w:rsidP="00BB597E">
                      <w:pPr>
                        <w:rPr>
                          <w:color w:val="0000FF"/>
                        </w:rPr>
                      </w:pPr>
                      <w:r w:rsidRPr="00BB597E">
                        <w:rPr>
                          <w:color w:val="0000FF"/>
                        </w:rPr>
                        <w:t>Verify Original Availability</w:t>
                      </w:r>
                      <w:r>
                        <w:rPr>
                          <w:color w:val="0000FF"/>
                        </w:rPr>
                        <w:t xml:space="preserve"> option </w:t>
                      </w:r>
                    </w:p>
                  </w:txbxContent>
                </v:textbox>
              </v:shape>
            </w:pict>
          </mc:Fallback>
        </mc:AlternateContent>
      </w:r>
      <w:r w:rsidRPr="00BB597E">
        <w:rPr>
          <w:noProof/>
          <w:color w:val="7030A0"/>
          <w:lang w:val="en-IE" w:eastAsia="en-IE" w:bidi="ar-SA"/>
        </w:rPr>
        <mc:AlternateContent>
          <mc:Choice Requires="wps">
            <w:drawing>
              <wp:anchor distT="0" distB="0" distL="114300" distR="114300" simplePos="0" relativeHeight="251794432" behindDoc="0" locked="0" layoutInCell="1" allowOverlap="1" wp14:anchorId="2D6500FE" wp14:editId="153DAE07">
                <wp:simplePos x="0" y="0"/>
                <wp:positionH relativeFrom="column">
                  <wp:posOffset>4038600</wp:posOffset>
                </wp:positionH>
                <wp:positionV relativeFrom="paragraph">
                  <wp:posOffset>65405</wp:posOffset>
                </wp:positionV>
                <wp:extent cx="275590" cy="333375"/>
                <wp:effectExtent l="0" t="0" r="10160" b="28575"/>
                <wp:wrapNone/>
                <wp:docPr id="729" name="Right Brace 729"/>
                <wp:cNvGraphicFramePr/>
                <a:graphic xmlns:a="http://schemas.openxmlformats.org/drawingml/2006/main">
                  <a:graphicData uri="http://schemas.microsoft.com/office/word/2010/wordprocessingShape">
                    <wps:wsp>
                      <wps:cNvSpPr/>
                      <wps:spPr>
                        <a:xfrm>
                          <a:off x="0" y="0"/>
                          <a:ext cx="275590" cy="333375"/>
                        </a:xfrm>
                        <a:prstGeom prst="rightBrace">
                          <a:avLst/>
                        </a:prstGeom>
                        <a:ln>
                          <a:solidFill>
                            <a:srgbClr val="0000F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16119" id="Right Brace 729" o:spid="_x0000_s1026" type="#_x0000_t88" style="position:absolute;margin-left:318pt;margin-top:5.15pt;width:21.7pt;height:26.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" adj="1488" strokecolor="blue"/>
            </w:pict>
          </mc:Fallback>
        </mc:AlternateContent>
      </w:r>
      <w:r w:rsidR="00C624F7" w:rsidRPr="001566E3">
        <w:t xml:space="preserve">      </w:t>
      </w:r>
      <w:r w:rsidR="00C624F7" w:rsidRPr="00D90DA1">
        <w:rPr>
          <w:color w:val="0000FF"/>
        </w:rPr>
        <w:t>&lt;priceTicketDetails&gt;</w:t>
      </w:r>
    </w:p>
    <w:p w14:paraId="0B5B9B4F" w14:textId="723A689C" w:rsidR="00C624F7" w:rsidRPr="00D90DA1" w:rsidRDefault="00C624F7" w:rsidP="00BC49C6">
      <w:pPr>
        <w:pStyle w:val="XMLStyle"/>
        <w:rPr>
          <w:color w:val="0000FF"/>
        </w:rPr>
      </w:pPr>
      <w:r w:rsidRPr="00D90DA1">
        <w:rPr>
          <w:color w:val="0000FF"/>
        </w:rPr>
        <w:t xml:space="preserve">        &lt;indicators&gt;VOA&lt;/indicators&gt;</w:t>
      </w:r>
    </w:p>
    <w:p w14:paraId="5461D833" w14:textId="47B5B2FD" w:rsidR="00C624F7" w:rsidRPr="00D90DA1" w:rsidRDefault="00C624F7" w:rsidP="00BC49C6">
      <w:pPr>
        <w:pStyle w:val="XMLStyle"/>
        <w:rPr>
          <w:color w:val="0000FF"/>
        </w:rPr>
      </w:pPr>
      <w:r w:rsidRPr="00D90DA1">
        <w:rPr>
          <w:color w:val="0000FF"/>
        </w:rPr>
        <w:t xml:space="preserve">      &lt;/priceTicketDetails&gt;</w:t>
      </w:r>
    </w:p>
    <w:p w14:paraId="48B006B3" w14:textId="27EB67EF" w:rsidR="00C624F7" w:rsidRPr="007A5256" w:rsidRDefault="00BB597E" w:rsidP="00BC49C6">
      <w:pPr>
        <w:pStyle w:val="XMLStyle"/>
        <w:rPr>
          <w:color w:val="F77103"/>
        </w:rPr>
      </w:pPr>
      <w:r w:rsidRPr="007A5256">
        <w:rPr>
          <w:noProof/>
          <w:color w:val="F77103"/>
          <w:lang w:val="en-IE" w:eastAsia="en-IE" w:bidi="ar-SA"/>
        </w:rPr>
        <mc:AlternateContent>
          <mc:Choice Requires="wps">
            <w:drawing>
              <wp:anchor distT="0" distB="0" distL="114300" distR="114300" simplePos="0" relativeHeight="251788288" behindDoc="0" locked="0" layoutInCell="1" allowOverlap="1" wp14:anchorId="33B6D978" wp14:editId="7A49F903">
                <wp:simplePos x="0" y="0"/>
                <wp:positionH relativeFrom="column">
                  <wp:posOffset>4381500</wp:posOffset>
                </wp:positionH>
                <wp:positionV relativeFrom="paragraph">
                  <wp:posOffset>88265</wp:posOffset>
                </wp:positionV>
                <wp:extent cx="1581150" cy="342900"/>
                <wp:effectExtent l="0" t="0" r="0" b="0"/>
                <wp:wrapNone/>
                <wp:docPr id="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342900"/>
                        </a:xfrm>
                        <a:prstGeom prst="rect">
                          <a:avLst/>
                        </a:prstGeom>
                        <a:noFill/>
                        <a:ln w="9525">
                          <a:noFill/>
                          <a:miter lim="800000"/>
                          <a:headEnd/>
                          <a:tailEnd/>
                        </a:ln>
                      </wps:spPr>
                      <wps:txbx>
                        <w:txbxContent>
                          <w:p w14:paraId="2F08A97F" w14:textId="77777777" w:rsidR="002028E2" w:rsidRPr="007A5256" w:rsidRDefault="002028E2" w:rsidP="00BB597E">
                            <w:pPr>
                              <w:rPr>
                                <w:color w:val="F77103"/>
                              </w:rPr>
                            </w:pPr>
                            <w:r w:rsidRPr="007A5256">
                              <w:rPr>
                                <w:color w:val="F77103"/>
                              </w:rPr>
                              <w:t>Validating Carrier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6D978" id="_x0000_s1086" type="#_x0000_t202" style="position:absolute;margin-left:345pt;margin-top:6.95pt;width:124.5pt;height:27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" filled="f" stroked="f">
                <v:textbox>
                  <w:txbxContent>
                    <w:p w14:paraId="2F08A97F" w14:textId="77777777" w:rsidR="002028E2" w:rsidRPr="007A5256" w:rsidRDefault="002028E2" w:rsidP="00BB597E">
                      <w:pPr>
                        <w:rPr>
                          <w:color w:val="F77103"/>
                        </w:rPr>
                      </w:pPr>
                      <w:r w:rsidRPr="007A5256">
                        <w:rPr>
                          <w:color w:val="F77103"/>
                        </w:rPr>
                        <w:t>Validating Carrier</w:t>
                      </w:r>
                    </w:p>
                  </w:txbxContent>
                </v:textbox>
              </v:shape>
            </w:pict>
          </mc:Fallback>
        </mc:AlternateContent>
      </w:r>
      <w:r w:rsidRPr="007A5256">
        <w:rPr>
          <w:noProof/>
          <w:color w:val="F77103"/>
          <w:lang w:val="en-IE" w:eastAsia="en-IE" w:bidi="ar-SA"/>
        </w:rPr>
        <mc:AlternateContent>
          <mc:Choice Requires="wps">
            <w:drawing>
              <wp:anchor distT="0" distB="0" distL="114300" distR="114300" simplePos="0" relativeHeight="251789312" behindDoc="0" locked="0" layoutInCell="1" allowOverlap="1" wp14:anchorId="092A10B3" wp14:editId="02E2EA52">
                <wp:simplePos x="0" y="0"/>
                <wp:positionH relativeFrom="column">
                  <wp:posOffset>4048125</wp:posOffset>
                </wp:positionH>
                <wp:positionV relativeFrom="paragraph">
                  <wp:posOffset>33655</wp:posOffset>
                </wp:positionV>
                <wp:extent cx="275590" cy="333375"/>
                <wp:effectExtent l="0" t="0" r="10160" b="28575"/>
                <wp:wrapNone/>
                <wp:docPr id="725" name="Right Brace 725"/>
                <wp:cNvGraphicFramePr/>
                <a:graphic xmlns:a="http://schemas.openxmlformats.org/drawingml/2006/main">
                  <a:graphicData uri="http://schemas.microsoft.com/office/word/2010/wordprocessingShape">
                    <wps:wsp>
                      <wps:cNvSpPr/>
                      <wps:spPr>
                        <a:xfrm>
                          <a:off x="0" y="0"/>
                          <a:ext cx="275590" cy="333375"/>
                        </a:xfrm>
                        <a:prstGeom prst="rightBrace">
                          <a:avLst/>
                        </a:prstGeom>
                        <a:ln>
                          <a:solidFill>
                            <a:srgbClr val="F77103"/>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4DF44" id="Right Brace 725" o:spid="_x0000_s1026" type="#_x0000_t88" style="position:absolute;margin-left:318.75pt;margin-top:2.65pt;width:21.7pt;height:26.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" adj="1488" strokecolor="#f77103"/>
            </w:pict>
          </mc:Fallback>
        </mc:AlternateContent>
      </w:r>
      <w:r w:rsidR="00C624F7" w:rsidRPr="007A5256">
        <w:rPr>
          <w:color w:val="F77103"/>
        </w:rPr>
        <w:t xml:space="preserve">      &lt;companyDetails&gt;</w:t>
      </w:r>
    </w:p>
    <w:p w14:paraId="23FDE9A1" w14:textId="77777777" w:rsidR="00C624F7" w:rsidRPr="007A5256" w:rsidRDefault="00C624F7" w:rsidP="00BC49C6">
      <w:pPr>
        <w:pStyle w:val="XMLStyle"/>
        <w:rPr>
          <w:color w:val="F77103"/>
        </w:rPr>
      </w:pPr>
      <w:r w:rsidRPr="007A5256">
        <w:rPr>
          <w:color w:val="F77103"/>
        </w:rPr>
        <w:t xml:space="preserve">        &lt;marketingCompany&gt;SU&lt;/marketingCompany&gt;</w:t>
      </w:r>
    </w:p>
    <w:p w14:paraId="5EF88ED7" w14:textId="77777777" w:rsidR="00C624F7" w:rsidRPr="007A5256" w:rsidRDefault="00C624F7" w:rsidP="00BC49C6">
      <w:pPr>
        <w:pStyle w:val="XMLStyle"/>
        <w:rPr>
          <w:color w:val="F77103"/>
        </w:rPr>
      </w:pPr>
      <w:r w:rsidRPr="007A5256">
        <w:rPr>
          <w:color w:val="F77103"/>
        </w:rPr>
        <w:t xml:space="preserve">      &lt;/companyDetails&gt;</w:t>
      </w:r>
    </w:p>
    <w:p w14:paraId="008CC7A5" w14:textId="77777777" w:rsidR="00C624F7" w:rsidRPr="001566E3" w:rsidRDefault="00C624F7" w:rsidP="00BC49C6">
      <w:pPr>
        <w:pStyle w:val="XMLStyle"/>
      </w:pPr>
      <w:r w:rsidRPr="001566E3">
        <w:t xml:space="preserve">    &lt;/pricingDetails&gt;</w:t>
      </w:r>
    </w:p>
    <w:p w14:paraId="33D3A9E2" w14:textId="77777777" w:rsidR="00C624F7" w:rsidRPr="001566E3" w:rsidRDefault="00C624F7" w:rsidP="00BC49C6">
      <w:pPr>
        <w:pStyle w:val="XMLStyle"/>
      </w:pPr>
      <w:r w:rsidRPr="001566E3">
        <w:t xml:space="preserve">  &lt;/pricingOptionsGroup&gt;</w:t>
      </w:r>
    </w:p>
    <w:p w14:paraId="5A290BA2" w14:textId="77777777" w:rsidR="00C624F7" w:rsidRPr="008B2395" w:rsidRDefault="00C624F7" w:rsidP="00BC49C6">
      <w:pPr>
        <w:pStyle w:val="XMLStyle"/>
        <w:rPr>
          <w:lang w:val="fr-FR"/>
        </w:rPr>
      </w:pPr>
      <w:r w:rsidRPr="001566E3">
        <w:t xml:space="preserve">  </w:t>
      </w:r>
      <w:r w:rsidRPr="008B2395">
        <w:rPr>
          <w:lang w:val="fr-FR"/>
        </w:rPr>
        <w:t>&lt;tripsGroup&gt;</w:t>
      </w:r>
    </w:p>
    <w:p w14:paraId="73B02498" w14:textId="77777777" w:rsidR="00C624F7" w:rsidRPr="008B2395" w:rsidRDefault="00C624F7" w:rsidP="00BC49C6">
      <w:pPr>
        <w:pStyle w:val="XMLStyle"/>
        <w:rPr>
          <w:lang w:val="fr-FR"/>
        </w:rPr>
      </w:pPr>
      <w:r w:rsidRPr="008B2395">
        <w:rPr>
          <w:lang w:val="fr-FR"/>
        </w:rPr>
        <w:t xml:space="preserve">    &lt;originDestination&gt;</w:t>
      </w:r>
    </w:p>
    <w:p w14:paraId="4778E28A" w14:textId="77777777" w:rsidR="00C624F7" w:rsidRPr="008B2395" w:rsidRDefault="00C624F7" w:rsidP="00BC49C6">
      <w:pPr>
        <w:pStyle w:val="XMLStyle"/>
        <w:rPr>
          <w:lang w:val="fr-FR"/>
        </w:rPr>
      </w:pPr>
      <w:r w:rsidRPr="008B2395">
        <w:rPr>
          <w:lang w:val="fr-FR"/>
        </w:rPr>
        <w:t xml:space="preserve">      &lt;origin&gt;TYO&lt;/origin&gt;</w:t>
      </w:r>
    </w:p>
    <w:p w14:paraId="0397A3A0" w14:textId="77777777" w:rsidR="00C624F7" w:rsidRPr="001566E3" w:rsidRDefault="00C624F7" w:rsidP="00BC49C6">
      <w:pPr>
        <w:pStyle w:val="XMLStyle"/>
        <w:rPr>
          <w:lang w:val="fr-FR"/>
        </w:rPr>
      </w:pPr>
      <w:r w:rsidRPr="008B2395">
        <w:rPr>
          <w:lang w:val="fr-FR"/>
        </w:rPr>
        <w:t xml:space="preserve">      </w:t>
      </w:r>
      <w:r w:rsidRPr="001566E3">
        <w:rPr>
          <w:lang w:val="fr-FR"/>
        </w:rPr>
        <w:t>&lt;destination&gt;LON&lt;/destination&gt;</w:t>
      </w:r>
    </w:p>
    <w:p w14:paraId="6B6CDC48" w14:textId="77777777" w:rsidR="00C624F7" w:rsidRPr="00337B82" w:rsidRDefault="00C624F7" w:rsidP="00BC49C6">
      <w:pPr>
        <w:pStyle w:val="XMLStyle"/>
        <w:rPr>
          <w:lang w:val="fr-FR"/>
        </w:rPr>
      </w:pPr>
      <w:r w:rsidRPr="001566E3">
        <w:rPr>
          <w:lang w:val="fr-FR"/>
        </w:rPr>
        <w:t xml:space="preserve">    </w:t>
      </w:r>
      <w:r w:rsidRPr="00337B82">
        <w:rPr>
          <w:lang w:val="fr-FR"/>
        </w:rPr>
        <w:t>&lt;/originDestination&gt;</w:t>
      </w:r>
    </w:p>
    <w:p w14:paraId="4A4BA7F9" w14:textId="77777777" w:rsidR="00C624F7" w:rsidRPr="00337B82" w:rsidRDefault="00C624F7" w:rsidP="00BC49C6">
      <w:pPr>
        <w:pStyle w:val="XMLStyle"/>
        <w:rPr>
          <w:lang w:val="fr-FR"/>
        </w:rPr>
      </w:pPr>
      <w:r w:rsidRPr="00337B82">
        <w:rPr>
          <w:lang w:val="fr-FR"/>
        </w:rPr>
        <w:t xml:space="preserve">    &lt;segmentGroup&gt;</w:t>
      </w:r>
    </w:p>
    <w:p w14:paraId="5377D200" w14:textId="77777777" w:rsidR="00C624F7" w:rsidRPr="00D90DA1" w:rsidRDefault="00C624F7" w:rsidP="00BC49C6">
      <w:pPr>
        <w:pStyle w:val="XMLStyle"/>
        <w:rPr>
          <w:color w:val="008000"/>
        </w:rPr>
      </w:pPr>
      <w:r w:rsidRPr="00337B82">
        <w:rPr>
          <w:lang w:val="fr-FR"/>
        </w:rPr>
        <w:t xml:space="preserve">      </w:t>
      </w:r>
      <w:r w:rsidRPr="00D90DA1">
        <w:rPr>
          <w:color w:val="008000"/>
        </w:rPr>
        <w:t>&lt;segmentInformation&gt;</w:t>
      </w:r>
    </w:p>
    <w:p w14:paraId="36C01BF9" w14:textId="77777777" w:rsidR="00C624F7" w:rsidRPr="00D90DA1" w:rsidRDefault="00C624F7" w:rsidP="00BC49C6">
      <w:pPr>
        <w:pStyle w:val="XMLStyle"/>
        <w:rPr>
          <w:color w:val="008000"/>
        </w:rPr>
      </w:pPr>
      <w:r w:rsidRPr="00D90DA1">
        <w:rPr>
          <w:color w:val="008000"/>
        </w:rPr>
        <w:t xml:space="preserve">        &lt;flightDate&gt;</w:t>
      </w:r>
    </w:p>
    <w:p w14:paraId="02FDEE5C" w14:textId="77777777" w:rsidR="00C624F7" w:rsidRPr="00D90DA1" w:rsidRDefault="00C624F7" w:rsidP="00BC49C6">
      <w:pPr>
        <w:pStyle w:val="XMLStyle"/>
        <w:rPr>
          <w:color w:val="008000"/>
        </w:rPr>
      </w:pPr>
      <w:r w:rsidRPr="00D90DA1">
        <w:rPr>
          <w:color w:val="008000"/>
        </w:rPr>
        <w:t xml:space="preserve">          &lt;departureDate&gt;030415&lt;/departureDate&gt;</w:t>
      </w:r>
    </w:p>
    <w:p w14:paraId="62ADFD29" w14:textId="77777777" w:rsidR="00C624F7" w:rsidRPr="00D90DA1" w:rsidRDefault="00C624F7" w:rsidP="00BC49C6">
      <w:pPr>
        <w:pStyle w:val="XMLStyle"/>
        <w:rPr>
          <w:color w:val="008000"/>
        </w:rPr>
      </w:pPr>
      <w:r w:rsidRPr="00D90DA1">
        <w:rPr>
          <w:color w:val="008000"/>
        </w:rPr>
        <w:t xml:space="preserve">        &lt;/flightDate&gt;</w:t>
      </w:r>
    </w:p>
    <w:p w14:paraId="47D60183" w14:textId="77777777" w:rsidR="00C624F7" w:rsidRPr="00D90DA1" w:rsidRDefault="00C624F7" w:rsidP="00BC49C6">
      <w:pPr>
        <w:pStyle w:val="XMLStyle"/>
        <w:rPr>
          <w:color w:val="008000"/>
        </w:rPr>
      </w:pPr>
      <w:r w:rsidRPr="00D90DA1">
        <w:rPr>
          <w:color w:val="008000"/>
        </w:rPr>
        <w:t xml:space="preserve">        &lt;boardPointDetails&gt;</w:t>
      </w:r>
    </w:p>
    <w:p w14:paraId="7804D37B" w14:textId="77777777" w:rsidR="00C624F7" w:rsidRPr="00D90DA1" w:rsidRDefault="00C624F7" w:rsidP="00BC49C6">
      <w:pPr>
        <w:pStyle w:val="XMLStyle"/>
        <w:rPr>
          <w:color w:val="008000"/>
        </w:rPr>
      </w:pPr>
      <w:r w:rsidRPr="00D90DA1">
        <w:rPr>
          <w:color w:val="008000"/>
        </w:rPr>
        <w:t xml:space="preserve">          &lt;trueLocationId&gt;LHR&lt;/trueLocationId&gt;</w:t>
      </w:r>
    </w:p>
    <w:p w14:paraId="6C320E2A" w14:textId="77777777" w:rsidR="00C624F7" w:rsidRPr="00D90DA1" w:rsidRDefault="00C624F7" w:rsidP="00BC49C6">
      <w:pPr>
        <w:pStyle w:val="XMLStyle"/>
        <w:rPr>
          <w:color w:val="008000"/>
        </w:rPr>
      </w:pPr>
      <w:r w:rsidRPr="00D90DA1">
        <w:rPr>
          <w:color w:val="008000"/>
        </w:rPr>
        <w:t xml:space="preserve">        &lt;/boardPointDetails&gt;</w:t>
      </w:r>
    </w:p>
    <w:p w14:paraId="57566475" w14:textId="77777777" w:rsidR="00C624F7" w:rsidRPr="00D90DA1" w:rsidRDefault="00C624F7" w:rsidP="00BC49C6">
      <w:pPr>
        <w:pStyle w:val="XMLStyle"/>
        <w:rPr>
          <w:color w:val="008000"/>
        </w:rPr>
      </w:pPr>
      <w:r w:rsidRPr="00D90DA1">
        <w:rPr>
          <w:color w:val="008000"/>
        </w:rPr>
        <w:t xml:space="preserve">        &lt;offpointDetails&gt;</w:t>
      </w:r>
    </w:p>
    <w:p w14:paraId="2858B871" w14:textId="77777777" w:rsidR="00C624F7" w:rsidRPr="00D90DA1" w:rsidRDefault="00C624F7" w:rsidP="00BC49C6">
      <w:pPr>
        <w:pStyle w:val="XMLStyle"/>
        <w:rPr>
          <w:color w:val="008000"/>
        </w:rPr>
      </w:pPr>
      <w:r w:rsidRPr="00D90DA1">
        <w:rPr>
          <w:color w:val="008000"/>
        </w:rPr>
        <w:t xml:space="preserve">          &lt;trueLocationId&gt;NRT&lt;/trueLocationId&gt;</w:t>
      </w:r>
    </w:p>
    <w:p w14:paraId="6EA89C04" w14:textId="77777777" w:rsidR="00C624F7" w:rsidRPr="00D90DA1" w:rsidRDefault="00C624F7" w:rsidP="00BC49C6">
      <w:pPr>
        <w:pStyle w:val="XMLStyle"/>
        <w:rPr>
          <w:color w:val="008000"/>
        </w:rPr>
      </w:pPr>
      <w:r w:rsidRPr="00D90DA1">
        <w:rPr>
          <w:color w:val="008000"/>
        </w:rPr>
        <w:t xml:space="preserve">        &lt;/offpointDetails&gt;</w:t>
      </w:r>
    </w:p>
    <w:p w14:paraId="557644E8" w14:textId="77777777" w:rsidR="00C624F7" w:rsidRPr="00D90DA1" w:rsidRDefault="00C624F7" w:rsidP="00BC49C6">
      <w:pPr>
        <w:pStyle w:val="XMLStyle"/>
        <w:rPr>
          <w:color w:val="008000"/>
        </w:rPr>
      </w:pPr>
      <w:r w:rsidRPr="00D90DA1">
        <w:rPr>
          <w:color w:val="008000"/>
        </w:rPr>
        <w:t xml:space="preserve">        &lt;companyDetails&gt;</w:t>
      </w:r>
    </w:p>
    <w:p w14:paraId="353E5112" w14:textId="77777777" w:rsidR="00C624F7" w:rsidRPr="00D90DA1" w:rsidRDefault="00C624F7" w:rsidP="00BC49C6">
      <w:pPr>
        <w:pStyle w:val="XMLStyle"/>
        <w:rPr>
          <w:color w:val="008000"/>
        </w:rPr>
      </w:pPr>
      <w:r w:rsidRPr="00D90DA1">
        <w:rPr>
          <w:color w:val="008000"/>
        </w:rPr>
        <w:t xml:space="preserve">          &lt;marketingCompany&gt;SU&lt;/marketingCompany&gt;</w:t>
      </w:r>
    </w:p>
    <w:p w14:paraId="32B902BF" w14:textId="77777777" w:rsidR="00C624F7" w:rsidRPr="00D90DA1" w:rsidRDefault="00C624F7" w:rsidP="00BC49C6">
      <w:pPr>
        <w:pStyle w:val="XMLStyle"/>
        <w:rPr>
          <w:color w:val="008000"/>
        </w:rPr>
      </w:pPr>
      <w:r w:rsidRPr="00D90DA1">
        <w:rPr>
          <w:color w:val="008000"/>
        </w:rPr>
        <w:t xml:space="preserve">        &lt;/companyDetails&gt;</w:t>
      </w:r>
    </w:p>
    <w:p w14:paraId="7EAB1FBE" w14:textId="77777777" w:rsidR="00C624F7" w:rsidRPr="00D90DA1" w:rsidRDefault="00C624F7" w:rsidP="00BC49C6">
      <w:pPr>
        <w:pStyle w:val="XMLStyle"/>
        <w:rPr>
          <w:color w:val="008000"/>
        </w:rPr>
      </w:pPr>
      <w:r w:rsidRPr="00D90DA1">
        <w:rPr>
          <w:color w:val="008000"/>
        </w:rPr>
        <w:t xml:space="preserve">        &lt;flightIdentification&gt;</w:t>
      </w:r>
    </w:p>
    <w:p w14:paraId="05EDAB5F" w14:textId="77777777" w:rsidR="00C624F7" w:rsidRPr="00D90DA1" w:rsidRDefault="00C624F7" w:rsidP="00BC49C6">
      <w:pPr>
        <w:pStyle w:val="XMLStyle"/>
        <w:rPr>
          <w:color w:val="008000"/>
        </w:rPr>
      </w:pPr>
      <w:r w:rsidRPr="00D90DA1">
        <w:rPr>
          <w:color w:val="008000"/>
        </w:rPr>
        <w:t xml:space="preserve">          &lt;flightNumber&gt;262&lt;/flightNumber&gt;</w:t>
      </w:r>
    </w:p>
    <w:p w14:paraId="09D40BD8" w14:textId="77777777" w:rsidR="00C624F7" w:rsidRPr="00D90DA1" w:rsidRDefault="00C624F7" w:rsidP="00BC49C6">
      <w:pPr>
        <w:pStyle w:val="XMLStyle"/>
        <w:rPr>
          <w:color w:val="008000"/>
        </w:rPr>
      </w:pPr>
      <w:r w:rsidRPr="00D90DA1">
        <w:rPr>
          <w:color w:val="008000"/>
        </w:rPr>
        <w:t xml:space="preserve">          &lt;bookingClass&gt;N&lt;/bookingClass&gt;</w:t>
      </w:r>
    </w:p>
    <w:p w14:paraId="26D71704" w14:textId="0BE15968" w:rsidR="00C624F7" w:rsidRPr="00D90DA1" w:rsidRDefault="00C624F7" w:rsidP="00BC49C6">
      <w:pPr>
        <w:pStyle w:val="XMLStyle"/>
        <w:rPr>
          <w:color w:val="008000"/>
        </w:rPr>
      </w:pPr>
      <w:r w:rsidRPr="00D90DA1">
        <w:rPr>
          <w:color w:val="008000"/>
        </w:rPr>
        <w:t xml:space="preserve">        &lt;/flightIdentification&gt;</w:t>
      </w:r>
    </w:p>
    <w:p w14:paraId="249ABB1D" w14:textId="47509795" w:rsidR="00C624F7" w:rsidRPr="00D90DA1" w:rsidRDefault="00524BAC" w:rsidP="00BC49C6">
      <w:pPr>
        <w:pStyle w:val="XMLStyle"/>
        <w:rPr>
          <w:color w:val="C00000"/>
        </w:rPr>
      </w:pPr>
      <w:r w:rsidRPr="00BB597E">
        <w:rPr>
          <w:noProof/>
          <w:color w:val="7030A0"/>
          <w:lang w:val="en-IE" w:eastAsia="en-IE" w:bidi="ar-SA"/>
        </w:rPr>
        <mc:AlternateContent>
          <mc:Choice Requires="wps">
            <w:drawing>
              <wp:anchor distT="0" distB="0" distL="114300" distR="114300" simplePos="0" relativeHeight="251791360" behindDoc="0" locked="0" layoutInCell="1" allowOverlap="1" wp14:anchorId="50A2F8EE" wp14:editId="5643F36D">
                <wp:simplePos x="0" y="0"/>
                <wp:positionH relativeFrom="column">
                  <wp:posOffset>3533775</wp:posOffset>
                </wp:positionH>
                <wp:positionV relativeFrom="paragraph">
                  <wp:posOffset>66675</wp:posOffset>
                </wp:positionV>
                <wp:extent cx="1476375" cy="551180"/>
                <wp:effectExtent l="0" t="0" r="0" b="1270"/>
                <wp:wrapNone/>
                <wp:docPr id="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551180"/>
                        </a:xfrm>
                        <a:prstGeom prst="rect">
                          <a:avLst/>
                        </a:prstGeom>
                        <a:noFill/>
                        <a:ln w="9525">
                          <a:noFill/>
                          <a:miter lim="800000"/>
                          <a:headEnd/>
                          <a:tailEnd/>
                        </a:ln>
                      </wps:spPr>
                      <wps:txbx>
                        <w:txbxContent>
                          <w:p w14:paraId="7A5B2807" w14:textId="77777777" w:rsidR="002028E2" w:rsidRPr="00524BAC" w:rsidRDefault="002028E2" w:rsidP="00D107D4">
                            <w:pPr>
                              <w:pStyle w:val="ListParagraph"/>
                              <w:numPr>
                                <w:ilvl w:val="0"/>
                                <w:numId w:val="26"/>
                              </w:numPr>
                              <w:rPr>
                                <w:color w:val="C00000"/>
                              </w:rPr>
                            </w:pPr>
                            <w:r w:rsidRPr="00524BAC">
                              <w:rPr>
                                <w:color w:val="C00000"/>
                                <w:lang w:val="en-US"/>
                              </w:rPr>
                              <w:t>Connected segment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2F8EE" id="_x0000_s1087" type="#_x0000_t202" style="position:absolute;margin-left:278.25pt;margin-top:5.25pt;width:116.25pt;height:43.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" filled="f" stroked="f">
                <v:textbox>
                  <w:txbxContent>
                    <w:p w14:paraId="7A5B2807" w14:textId="77777777" w:rsidR="002028E2" w:rsidRPr="00524BAC" w:rsidRDefault="002028E2" w:rsidP="00D107D4">
                      <w:pPr>
                        <w:pStyle w:val="ListParagraph"/>
                        <w:numPr>
                          <w:ilvl w:val="0"/>
                          <w:numId w:val="26"/>
                        </w:numPr>
                        <w:rPr>
                          <w:color w:val="C00000"/>
                        </w:rPr>
                      </w:pPr>
                      <w:r w:rsidRPr="00524BAC">
                        <w:rPr>
                          <w:color w:val="C00000"/>
                          <w:lang w:val="en-US"/>
                        </w:rPr>
                        <w:t>Connected segment info.</w:t>
                      </w:r>
                    </w:p>
                  </w:txbxContent>
                </v:textbox>
              </v:shape>
            </w:pict>
          </mc:Fallback>
        </mc:AlternateContent>
      </w:r>
      <w:r w:rsidR="00C624F7" w:rsidRPr="00D90DA1">
        <w:rPr>
          <w:color w:val="C00000"/>
        </w:rPr>
        <w:t xml:space="preserve">        &lt;flightTypeDetails&gt;</w:t>
      </w:r>
    </w:p>
    <w:p w14:paraId="5F090606" w14:textId="3570E6BC" w:rsidR="00C624F7" w:rsidRPr="00D90DA1" w:rsidRDefault="00C624F7" w:rsidP="00BC49C6">
      <w:pPr>
        <w:pStyle w:val="XMLStyle"/>
        <w:rPr>
          <w:color w:val="C00000"/>
        </w:rPr>
      </w:pPr>
      <w:r w:rsidRPr="00D90DA1">
        <w:rPr>
          <w:color w:val="C00000"/>
        </w:rPr>
        <w:t xml:space="preserve">          &lt;flightIndicator&gt;1&lt;/flightIndicator&gt;</w:t>
      </w:r>
    </w:p>
    <w:p w14:paraId="783900BF" w14:textId="77777777" w:rsidR="00C624F7" w:rsidRPr="00D90DA1" w:rsidRDefault="00C624F7" w:rsidP="00BC49C6">
      <w:pPr>
        <w:pStyle w:val="XMLStyle"/>
        <w:rPr>
          <w:color w:val="C00000"/>
        </w:rPr>
      </w:pPr>
      <w:r w:rsidRPr="00D90DA1">
        <w:rPr>
          <w:color w:val="C00000"/>
        </w:rPr>
        <w:t xml:space="preserve">        &lt;/flightTypeDetails&gt;</w:t>
      </w:r>
    </w:p>
    <w:p w14:paraId="3DDEA728" w14:textId="77777777" w:rsidR="00C624F7" w:rsidRPr="00D90DA1" w:rsidRDefault="00C624F7" w:rsidP="00BC49C6">
      <w:pPr>
        <w:pStyle w:val="XMLStyle"/>
        <w:rPr>
          <w:color w:val="C00000"/>
        </w:rPr>
      </w:pPr>
      <w:r w:rsidRPr="00D90DA1">
        <w:rPr>
          <w:color w:val="C00000"/>
        </w:rPr>
        <w:t xml:space="preserve">        &lt;itemNumber&gt;1&lt;/itemNumber&gt;</w:t>
      </w:r>
    </w:p>
    <w:p w14:paraId="21BF8878" w14:textId="77777777" w:rsidR="00C624F7" w:rsidRPr="00D90DA1" w:rsidRDefault="00C624F7" w:rsidP="00BC49C6">
      <w:pPr>
        <w:pStyle w:val="XMLStyle"/>
        <w:rPr>
          <w:color w:val="008000"/>
        </w:rPr>
      </w:pPr>
      <w:r w:rsidRPr="00D90DA1">
        <w:rPr>
          <w:color w:val="008000"/>
        </w:rPr>
        <w:t xml:space="preserve">      &lt;/segmentInformation&gt;</w:t>
      </w:r>
    </w:p>
    <w:p w14:paraId="4BE31C64" w14:textId="77777777" w:rsidR="00C624F7" w:rsidRPr="00D90DA1" w:rsidRDefault="00C624F7" w:rsidP="00BC49C6">
      <w:pPr>
        <w:pStyle w:val="XMLStyle"/>
        <w:rPr>
          <w:color w:val="008000"/>
        </w:rPr>
      </w:pPr>
      <w:r w:rsidRPr="00D90DA1">
        <w:rPr>
          <w:color w:val="008000"/>
        </w:rPr>
        <w:t xml:space="preserve">    &lt;/segmentGroup&gt;</w:t>
      </w:r>
    </w:p>
    <w:p w14:paraId="62C4F607" w14:textId="77777777" w:rsidR="00C624F7" w:rsidRPr="00D90DA1" w:rsidRDefault="00C624F7" w:rsidP="00BC49C6">
      <w:pPr>
        <w:pStyle w:val="XMLStyle"/>
        <w:rPr>
          <w:color w:val="008000"/>
        </w:rPr>
      </w:pPr>
      <w:r w:rsidRPr="00D90DA1">
        <w:rPr>
          <w:color w:val="008000"/>
        </w:rPr>
        <w:t xml:space="preserve">    &lt;segmentGroup&gt;</w:t>
      </w:r>
    </w:p>
    <w:p w14:paraId="391F523F" w14:textId="77777777" w:rsidR="00C624F7" w:rsidRPr="00D90DA1" w:rsidRDefault="00C624F7" w:rsidP="00BC49C6">
      <w:pPr>
        <w:pStyle w:val="XMLStyle"/>
        <w:rPr>
          <w:color w:val="008000"/>
        </w:rPr>
      </w:pPr>
      <w:r w:rsidRPr="00D90DA1">
        <w:rPr>
          <w:color w:val="008000"/>
        </w:rPr>
        <w:t xml:space="preserve">      &lt;segmentInformation&gt;</w:t>
      </w:r>
    </w:p>
    <w:p w14:paraId="01A2FD5A" w14:textId="77777777" w:rsidR="00C624F7" w:rsidRPr="00D90DA1" w:rsidRDefault="00C624F7" w:rsidP="00BC49C6">
      <w:pPr>
        <w:pStyle w:val="XMLStyle"/>
        <w:rPr>
          <w:color w:val="008000"/>
        </w:rPr>
      </w:pPr>
      <w:r w:rsidRPr="00D90DA1">
        <w:rPr>
          <w:color w:val="008000"/>
        </w:rPr>
        <w:lastRenderedPageBreak/>
        <w:t xml:space="preserve">        &lt;flightDate&gt;</w:t>
      </w:r>
    </w:p>
    <w:p w14:paraId="64DE1D97" w14:textId="77777777" w:rsidR="00C624F7" w:rsidRPr="00D90DA1" w:rsidRDefault="00C624F7" w:rsidP="00BC49C6">
      <w:pPr>
        <w:pStyle w:val="XMLStyle"/>
        <w:rPr>
          <w:color w:val="008000"/>
        </w:rPr>
      </w:pPr>
      <w:r w:rsidRPr="00D90DA1">
        <w:rPr>
          <w:color w:val="008000"/>
        </w:rPr>
        <w:t xml:space="preserve">          &lt;departureDate&gt;150415&lt;/departureDate&gt;</w:t>
      </w:r>
    </w:p>
    <w:p w14:paraId="38221707" w14:textId="77777777" w:rsidR="00C624F7" w:rsidRPr="00D90DA1" w:rsidRDefault="00C624F7" w:rsidP="00BC49C6">
      <w:pPr>
        <w:pStyle w:val="XMLStyle"/>
        <w:rPr>
          <w:color w:val="008000"/>
        </w:rPr>
      </w:pPr>
      <w:r w:rsidRPr="00D90DA1">
        <w:rPr>
          <w:color w:val="008000"/>
        </w:rPr>
        <w:t xml:space="preserve">        &lt;/flightDate&gt;</w:t>
      </w:r>
    </w:p>
    <w:p w14:paraId="0EDA3F70" w14:textId="77777777" w:rsidR="00C624F7" w:rsidRPr="00D90DA1" w:rsidRDefault="00C624F7" w:rsidP="00BC49C6">
      <w:pPr>
        <w:pStyle w:val="XMLStyle"/>
        <w:rPr>
          <w:color w:val="008000"/>
        </w:rPr>
      </w:pPr>
      <w:r w:rsidRPr="00D90DA1">
        <w:rPr>
          <w:color w:val="008000"/>
        </w:rPr>
        <w:t xml:space="preserve">        &lt;boardPointDetails&gt;</w:t>
      </w:r>
    </w:p>
    <w:p w14:paraId="65C061A2" w14:textId="77777777" w:rsidR="00C624F7" w:rsidRPr="00D90DA1" w:rsidRDefault="00C624F7" w:rsidP="00BC49C6">
      <w:pPr>
        <w:pStyle w:val="XMLStyle"/>
        <w:rPr>
          <w:color w:val="008000"/>
        </w:rPr>
      </w:pPr>
      <w:r w:rsidRPr="00D90DA1">
        <w:rPr>
          <w:color w:val="008000"/>
        </w:rPr>
        <w:t xml:space="preserve">          &lt;trueLocationId&gt;NRT&lt;/trueLocationId&gt;</w:t>
      </w:r>
    </w:p>
    <w:p w14:paraId="206E7BAA" w14:textId="77777777" w:rsidR="00C624F7" w:rsidRPr="00D90DA1" w:rsidRDefault="00C624F7" w:rsidP="00BC49C6">
      <w:pPr>
        <w:pStyle w:val="XMLStyle"/>
        <w:rPr>
          <w:color w:val="008000"/>
        </w:rPr>
      </w:pPr>
      <w:r w:rsidRPr="00D90DA1">
        <w:rPr>
          <w:color w:val="008000"/>
        </w:rPr>
        <w:t xml:space="preserve">        &lt;/boardPointDetails&gt;</w:t>
      </w:r>
    </w:p>
    <w:p w14:paraId="498AED3E" w14:textId="77777777" w:rsidR="00C624F7" w:rsidRPr="00D90DA1" w:rsidRDefault="00C624F7" w:rsidP="00BC49C6">
      <w:pPr>
        <w:pStyle w:val="XMLStyle"/>
        <w:rPr>
          <w:color w:val="008000"/>
        </w:rPr>
      </w:pPr>
      <w:r w:rsidRPr="00D90DA1">
        <w:rPr>
          <w:color w:val="008000"/>
        </w:rPr>
        <w:t xml:space="preserve">        &lt;offpointDetails&gt;</w:t>
      </w:r>
    </w:p>
    <w:p w14:paraId="71BC3E1C" w14:textId="77777777" w:rsidR="00C624F7" w:rsidRPr="00D90DA1" w:rsidRDefault="00C624F7" w:rsidP="00BC49C6">
      <w:pPr>
        <w:pStyle w:val="XMLStyle"/>
        <w:rPr>
          <w:color w:val="008000"/>
        </w:rPr>
      </w:pPr>
      <w:r w:rsidRPr="00D90DA1">
        <w:rPr>
          <w:color w:val="008000"/>
        </w:rPr>
        <w:t xml:space="preserve">          &lt;trueLocationId&gt;SVO&lt;/trueLocationId&gt;</w:t>
      </w:r>
    </w:p>
    <w:p w14:paraId="5DA7A92A" w14:textId="77777777" w:rsidR="00C624F7" w:rsidRPr="00D90DA1" w:rsidRDefault="00C624F7" w:rsidP="00BC49C6">
      <w:pPr>
        <w:pStyle w:val="XMLStyle"/>
        <w:rPr>
          <w:color w:val="008000"/>
        </w:rPr>
      </w:pPr>
      <w:r w:rsidRPr="00D90DA1">
        <w:rPr>
          <w:color w:val="008000"/>
        </w:rPr>
        <w:t xml:space="preserve">        &lt;/offpointDetails&gt;</w:t>
      </w:r>
    </w:p>
    <w:p w14:paraId="041186CE" w14:textId="77777777" w:rsidR="00C624F7" w:rsidRPr="00D90DA1" w:rsidRDefault="00C624F7" w:rsidP="00BC49C6">
      <w:pPr>
        <w:pStyle w:val="XMLStyle"/>
        <w:rPr>
          <w:color w:val="008000"/>
        </w:rPr>
      </w:pPr>
      <w:r w:rsidRPr="00D90DA1">
        <w:rPr>
          <w:color w:val="008000"/>
        </w:rPr>
        <w:t xml:space="preserve">        &lt;companyDetails&gt;</w:t>
      </w:r>
    </w:p>
    <w:p w14:paraId="2F6D3872" w14:textId="77777777" w:rsidR="00C624F7" w:rsidRPr="00D90DA1" w:rsidRDefault="00C624F7" w:rsidP="00BC49C6">
      <w:pPr>
        <w:pStyle w:val="XMLStyle"/>
        <w:rPr>
          <w:color w:val="008000"/>
        </w:rPr>
      </w:pPr>
      <w:r w:rsidRPr="00D90DA1">
        <w:rPr>
          <w:color w:val="008000"/>
        </w:rPr>
        <w:t xml:space="preserve">          &lt;marketingCompany&gt;SU&lt;/marketingCompany&gt;</w:t>
      </w:r>
    </w:p>
    <w:p w14:paraId="0C1B3C51" w14:textId="77777777" w:rsidR="00C624F7" w:rsidRPr="00D90DA1" w:rsidRDefault="00C624F7" w:rsidP="00BC49C6">
      <w:pPr>
        <w:pStyle w:val="XMLStyle"/>
        <w:rPr>
          <w:color w:val="008000"/>
        </w:rPr>
      </w:pPr>
      <w:r w:rsidRPr="00D90DA1">
        <w:rPr>
          <w:color w:val="008000"/>
        </w:rPr>
        <w:t xml:space="preserve">        &lt;/companyDetails&gt;</w:t>
      </w:r>
    </w:p>
    <w:p w14:paraId="0BE5AD2C" w14:textId="77777777" w:rsidR="00C624F7" w:rsidRPr="00D90DA1" w:rsidRDefault="00C624F7" w:rsidP="00BC49C6">
      <w:pPr>
        <w:pStyle w:val="XMLStyle"/>
        <w:rPr>
          <w:color w:val="008000"/>
        </w:rPr>
      </w:pPr>
      <w:r w:rsidRPr="00D90DA1">
        <w:rPr>
          <w:color w:val="008000"/>
        </w:rPr>
        <w:t xml:space="preserve">        &lt;flightIdentification&gt;</w:t>
      </w:r>
    </w:p>
    <w:p w14:paraId="053117E0" w14:textId="77777777" w:rsidR="00C624F7" w:rsidRPr="00D90DA1" w:rsidRDefault="00C624F7" w:rsidP="00BC49C6">
      <w:pPr>
        <w:pStyle w:val="XMLStyle"/>
        <w:rPr>
          <w:color w:val="008000"/>
        </w:rPr>
      </w:pPr>
      <w:r w:rsidRPr="00D90DA1">
        <w:rPr>
          <w:color w:val="008000"/>
        </w:rPr>
        <w:t xml:space="preserve">          &lt;flightNumber&gt;261&lt;/flightNumber&gt;</w:t>
      </w:r>
    </w:p>
    <w:p w14:paraId="476DAA44" w14:textId="77777777" w:rsidR="00C624F7" w:rsidRPr="00D90DA1" w:rsidRDefault="00C624F7" w:rsidP="00BC49C6">
      <w:pPr>
        <w:pStyle w:val="XMLStyle"/>
        <w:rPr>
          <w:color w:val="008000"/>
        </w:rPr>
      </w:pPr>
      <w:r w:rsidRPr="00D90DA1">
        <w:rPr>
          <w:color w:val="008000"/>
        </w:rPr>
        <w:t xml:space="preserve">          &lt;bookingClass&gt;N&lt;/bookingClass&gt;</w:t>
      </w:r>
    </w:p>
    <w:p w14:paraId="5529CDE4" w14:textId="77777777" w:rsidR="00C624F7" w:rsidRPr="00D90DA1" w:rsidRDefault="00C624F7" w:rsidP="00BC49C6">
      <w:pPr>
        <w:pStyle w:val="XMLStyle"/>
        <w:rPr>
          <w:color w:val="008000"/>
        </w:rPr>
      </w:pPr>
      <w:r w:rsidRPr="00D90DA1">
        <w:rPr>
          <w:color w:val="008000"/>
        </w:rPr>
        <w:t xml:space="preserve">        &lt;/flightIdentification&gt;</w:t>
      </w:r>
    </w:p>
    <w:p w14:paraId="3FCC7FD7" w14:textId="77777777" w:rsidR="00C624F7" w:rsidRPr="00D90DA1" w:rsidRDefault="00C624F7" w:rsidP="00BC49C6">
      <w:pPr>
        <w:pStyle w:val="XMLStyle"/>
        <w:rPr>
          <w:color w:val="C00000"/>
        </w:rPr>
      </w:pPr>
      <w:r w:rsidRPr="00D90DA1">
        <w:rPr>
          <w:color w:val="008000"/>
        </w:rPr>
        <w:t xml:space="preserve">        </w:t>
      </w:r>
      <w:r w:rsidRPr="00D90DA1">
        <w:rPr>
          <w:color w:val="C00000"/>
        </w:rPr>
        <w:t>&lt;flightTypeDetails&gt;</w:t>
      </w:r>
    </w:p>
    <w:p w14:paraId="2351370B" w14:textId="77777777" w:rsidR="00C624F7" w:rsidRPr="00D90DA1" w:rsidRDefault="00C624F7" w:rsidP="00BC49C6">
      <w:pPr>
        <w:pStyle w:val="XMLStyle"/>
        <w:rPr>
          <w:color w:val="C00000"/>
        </w:rPr>
      </w:pPr>
      <w:r w:rsidRPr="00D90DA1">
        <w:rPr>
          <w:color w:val="C00000"/>
        </w:rPr>
        <w:t xml:space="preserve">          &lt;flightIndicator&gt;2&lt;/flightIndicator&gt;</w:t>
      </w:r>
    </w:p>
    <w:p w14:paraId="7DB975F6" w14:textId="77777777" w:rsidR="00C624F7" w:rsidRPr="00D90DA1" w:rsidRDefault="00C624F7" w:rsidP="00BC49C6">
      <w:pPr>
        <w:pStyle w:val="XMLStyle"/>
        <w:rPr>
          <w:color w:val="C00000"/>
        </w:rPr>
      </w:pPr>
      <w:r w:rsidRPr="00D90DA1">
        <w:rPr>
          <w:color w:val="C00000"/>
        </w:rPr>
        <w:t xml:space="preserve">        &lt;/flightTypeDetails&gt;</w:t>
      </w:r>
    </w:p>
    <w:p w14:paraId="4EEF5DD2" w14:textId="77777777" w:rsidR="00C624F7" w:rsidRPr="00D90DA1" w:rsidRDefault="00C624F7" w:rsidP="00BC49C6">
      <w:pPr>
        <w:pStyle w:val="XMLStyle"/>
        <w:rPr>
          <w:color w:val="C00000"/>
        </w:rPr>
      </w:pPr>
      <w:r w:rsidRPr="00D90DA1">
        <w:rPr>
          <w:color w:val="C00000"/>
        </w:rPr>
        <w:t xml:space="preserve">        &lt;itemNumber&gt;1&lt;/itemNumber&gt;</w:t>
      </w:r>
    </w:p>
    <w:p w14:paraId="4FEF1A14" w14:textId="77777777" w:rsidR="00C624F7" w:rsidRPr="00D90DA1" w:rsidRDefault="00C624F7" w:rsidP="00BC49C6">
      <w:pPr>
        <w:pStyle w:val="XMLStyle"/>
        <w:rPr>
          <w:color w:val="008000"/>
        </w:rPr>
      </w:pPr>
      <w:r w:rsidRPr="00D90DA1">
        <w:rPr>
          <w:color w:val="008000"/>
        </w:rPr>
        <w:t xml:space="preserve">      &lt;/segmentInformation&gt;</w:t>
      </w:r>
    </w:p>
    <w:p w14:paraId="22C85479" w14:textId="77777777" w:rsidR="00C624F7" w:rsidRPr="00D90DA1" w:rsidRDefault="00C624F7" w:rsidP="00BC49C6">
      <w:pPr>
        <w:pStyle w:val="XMLStyle"/>
        <w:rPr>
          <w:color w:val="008000"/>
        </w:rPr>
      </w:pPr>
      <w:r w:rsidRPr="00D90DA1">
        <w:rPr>
          <w:color w:val="008000"/>
        </w:rPr>
        <w:t xml:space="preserve">    &lt;/segmentGroup&gt;</w:t>
      </w:r>
    </w:p>
    <w:p w14:paraId="7A5D6C50" w14:textId="77777777" w:rsidR="00C624F7" w:rsidRPr="00D90DA1" w:rsidRDefault="00C624F7" w:rsidP="00BC49C6">
      <w:pPr>
        <w:pStyle w:val="XMLStyle"/>
        <w:rPr>
          <w:color w:val="008000"/>
        </w:rPr>
      </w:pPr>
      <w:r w:rsidRPr="00D90DA1">
        <w:rPr>
          <w:color w:val="008000"/>
        </w:rPr>
        <w:t xml:space="preserve">    &lt;segmentGroup&gt;</w:t>
      </w:r>
    </w:p>
    <w:p w14:paraId="6D112867" w14:textId="77777777" w:rsidR="00C624F7" w:rsidRPr="00D90DA1" w:rsidRDefault="00C624F7" w:rsidP="00BC49C6">
      <w:pPr>
        <w:pStyle w:val="XMLStyle"/>
        <w:rPr>
          <w:color w:val="008000"/>
        </w:rPr>
      </w:pPr>
      <w:r w:rsidRPr="00D90DA1">
        <w:rPr>
          <w:color w:val="008000"/>
        </w:rPr>
        <w:t xml:space="preserve">      &lt;segmentInformation&gt;</w:t>
      </w:r>
    </w:p>
    <w:p w14:paraId="4647F479" w14:textId="77777777" w:rsidR="00C624F7" w:rsidRPr="00D90DA1" w:rsidRDefault="00C624F7" w:rsidP="00BC49C6">
      <w:pPr>
        <w:pStyle w:val="XMLStyle"/>
        <w:rPr>
          <w:color w:val="008000"/>
        </w:rPr>
      </w:pPr>
      <w:r w:rsidRPr="00D90DA1">
        <w:rPr>
          <w:color w:val="008000"/>
        </w:rPr>
        <w:t xml:space="preserve">        &lt;flightDate&gt;</w:t>
      </w:r>
    </w:p>
    <w:p w14:paraId="517AA5F0" w14:textId="77777777" w:rsidR="00C624F7" w:rsidRPr="00D90DA1" w:rsidRDefault="00C624F7" w:rsidP="00BC49C6">
      <w:pPr>
        <w:pStyle w:val="XMLStyle"/>
        <w:rPr>
          <w:color w:val="008000"/>
        </w:rPr>
      </w:pPr>
      <w:r w:rsidRPr="00D90DA1">
        <w:rPr>
          <w:color w:val="008000"/>
        </w:rPr>
        <w:t xml:space="preserve">          &lt;departureDate&gt;150415&lt;/departureDate&gt;</w:t>
      </w:r>
    </w:p>
    <w:p w14:paraId="693CDC2D" w14:textId="77777777" w:rsidR="00C624F7" w:rsidRPr="00D90DA1" w:rsidRDefault="00C624F7" w:rsidP="00BC49C6">
      <w:pPr>
        <w:pStyle w:val="XMLStyle"/>
        <w:rPr>
          <w:color w:val="008000"/>
        </w:rPr>
      </w:pPr>
      <w:r w:rsidRPr="00D90DA1">
        <w:rPr>
          <w:color w:val="008000"/>
        </w:rPr>
        <w:t xml:space="preserve">        &lt;/flightDate&gt;</w:t>
      </w:r>
    </w:p>
    <w:p w14:paraId="5ED78B14" w14:textId="77777777" w:rsidR="00C624F7" w:rsidRPr="00D90DA1" w:rsidRDefault="00C624F7" w:rsidP="00BC49C6">
      <w:pPr>
        <w:pStyle w:val="XMLStyle"/>
        <w:rPr>
          <w:color w:val="008000"/>
        </w:rPr>
      </w:pPr>
      <w:r w:rsidRPr="00D90DA1">
        <w:rPr>
          <w:color w:val="008000"/>
        </w:rPr>
        <w:t xml:space="preserve">        &lt;boardPointDetails&gt;</w:t>
      </w:r>
    </w:p>
    <w:p w14:paraId="0DFF6B37" w14:textId="77777777" w:rsidR="00C624F7" w:rsidRPr="00D90DA1" w:rsidRDefault="00C624F7" w:rsidP="00BC49C6">
      <w:pPr>
        <w:pStyle w:val="XMLStyle"/>
        <w:rPr>
          <w:color w:val="008000"/>
        </w:rPr>
      </w:pPr>
      <w:r w:rsidRPr="00D90DA1">
        <w:rPr>
          <w:color w:val="008000"/>
        </w:rPr>
        <w:t xml:space="preserve">          &lt;trueLocationId&gt;SVO&lt;/trueLocationId&gt;</w:t>
      </w:r>
    </w:p>
    <w:p w14:paraId="1AC0D481" w14:textId="77777777" w:rsidR="00C624F7" w:rsidRPr="00D90DA1" w:rsidRDefault="00C624F7" w:rsidP="00BC49C6">
      <w:pPr>
        <w:pStyle w:val="XMLStyle"/>
        <w:rPr>
          <w:color w:val="008000"/>
        </w:rPr>
      </w:pPr>
      <w:r w:rsidRPr="00D90DA1">
        <w:rPr>
          <w:color w:val="008000"/>
        </w:rPr>
        <w:t xml:space="preserve">        &lt;/boardPointDetails&gt;</w:t>
      </w:r>
    </w:p>
    <w:p w14:paraId="72A52330" w14:textId="77777777" w:rsidR="00C624F7" w:rsidRPr="00D90DA1" w:rsidRDefault="00C624F7" w:rsidP="00BC49C6">
      <w:pPr>
        <w:pStyle w:val="XMLStyle"/>
        <w:rPr>
          <w:color w:val="008000"/>
        </w:rPr>
      </w:pPr>
      <w:r w:rsidRPr="00D90DA1">
        <w:rPr>
          <w:color w:val="008000"/>
        </w:rPr>
        <w:t xml:space="preserve">        &lt;offpointDetails&gt;</w:t>
      </w:r>
    </w:p>
    <w:p w14:paraId="4443EFD5" w14:textId="77777777" w:rsidR="00C624F7" w:rsidRPr="00D90DA1" w:rsidRDefault="00C624F7" w:rsidP="00BC49C6">
      <w:pPr>
        <w:pStyle w:val="XMLStyle"/>
        <w:rPr>
          <w:color w:val="008000"/>
        </w:rPr>
      </w:pPr>
      <w:r w:rsidRPr="00D90DA1">
        <w:rPr>
          <w:color w:val="008000"/>
        </w:rPr>
        <w:t xml:space="preserve">          &lt;trueLocationId&gt;LHR&lt;/trueLocationId&gt;</w:t>
      </w:r>
    </w:p>
    <w:p w14:paraId="7D54A0E8" w14:textId="77777777" w:rsidR="00C624F7" w:rsidRPr="00D90DA1" w:rsidRDefault="00C624F7" w:rsidP="00BC49C6">
      <w:pPr>
        <w:pStyle w:val="XMLStyle"/>
        <w:rPr>
          <w:color w:val="008000"/>
        </w:rPr>
      </w:pPr>
      <w:r w:rsidRPr="00D90DA1">
        <w:rPr>
          <w:color w:val="008000"/>
        </w:rPr>
        <w:t xml:space="preserve">        &lt;/offpointDetails&gt;</w:t>
      </w:r>
    </w:p>
    <w:p w14:paraId="32ADDF04" w14:textId="77777777" w:rsidR="00C624F7" w:rsidRPr="00D90DA1" w:rsidRDefault="00C624F7" w:rsidP="00BC49C6">
      <w:pPr>
        <w:pStyle w:val="XMLStyle"/>
        <w:rPr>
          <w:color w:val="008000"/>
        </w:rPr>
      </w:pPr>
      <w:r w:rsidRPr="00D90DA1">
        <w:rPr>
          <w:color w:val="008000"/>
        </w:rPr>
        <w:t xml:space="preserve">        &lt;companyDetails&gt;</w:t>
      </w:r>
    </w:p>
    <w:p w14:paraId="53516429" w14:textId="77777777" w:rsidR="00C624F7" w:rsidRPr="00D90DA1" w:rsidRDefault="00C624F7" w:rsidP="00BC49C6">
      <w:pPr>
        <w:pStyle w:val="XMLStyle"/>
        <w:rPr>
          <w:color w:val="008000"/>
        </w:rPr>
      </w:pPr>
      <w:r w:rsidRPr="00D90DA1">
        <w:rPr>
          <w:color w:val="008000"/>
        </w:rPr>
        <w:t xml:space="preserve">          &lt;marketingCompany&gt;SU&lt;/marketingCompany&gt;</w:t>
      </w:r>
    </w:p>
    <w:p w14:paraId="747C4C36" w14:textId="77777777" w:rsidR="00C624F7" w:rsidRPr="00D90DA1" w:rsidRDefault="00C624F7" w:rsidP="00BC49C6">
      <w:pPr>
        <w:pStyle w:val="XMLStyle"/>
        <w:rPr>
          <w:color w:val="008000"/>
        </w:rPr>
      </w:pPr>
      <w:r w:rsidRPr="00D90DA1">
        <w:rPr>
          <w:color w:val="008000"/>
        </w:rPr>
        <w:t xml:space="preserve">        &lt;/companyDetails&gt;</w:t>
      </w:r>
    </w:p>
    <w:p w14:paraId="5F84B338" w14:textId="77777777" w:rsidR="00C624F7" w:rsidRPr="00D90DA1" w:rsidRDefault="00C624F7" w:rsidP="00BC49C6">
      <w:pPr>
        <w:pStyle w:val="XMLStyle"/>
        <w:rPr>
          <w:color w:val="008000"/>
        </w:rPr>
      </w:pPr>
      <w:r w:rsidRPr="00D90DA1">
        <w:rPr>
          <w:color w:val="008000"/>
        </w:rPr>
        <w:t xml:space="preserve">        &lt;flightIdentification&gt;</w:t>
      </w:r>
    </w:p>
    <w:p w14:paraId="00DC5213" w14:textId="77777777" w:rsidR="00C624F7" w:rsidRPr="00D90DA1" w:rsidRDefault="00C624F7" w:rsidP="00BC49C6">
      <w:pPr>
        <w:pStyle w:val="XMLStyle"/>
        <w:rPr>
          <w:color w:val="008000"/>
        </w:rPr>
      </w:pPr>
      <w:r w:rsidRPr="00D90DA1">
        <w:rPr>
          <w:color w:val="008000"/>
        </w:rPr>
        <w:t xml:space="preserve">          &lt;flightNumber&gt;2584&lt;/flightNumber&gt;</w:t>
      </w:r>
    </w:p>
    <w:p w14:paraId="1F455781" w14:textId="77777777" w:rsidR="00C624F7" w:rsidRPr="00D90DA1" w:rsidRDefault="00C624F7" w:rsidP="00BC49C6">
      <w:pPr>
        <w:pStyle w:val="XMLStyle"/>
        <w:rPr>
          <w:color w:val="008000"/>
        </w:rPr>
      </w:pPr>
      <w:r w:rsidRPr="00D90DA1">
        <w:rPr>
          <w:color w:val="008000"/>
        </w:rPr>
        <w:t xml:space="preserve">          &lt;bookingClass&gt;N&lt;/bookingClass&gt;</w:t>
      </w:r>
    </w:p>
    <w:p w14:paraId="423AB6F9" w14:textId="77777777" w:rsidR="00C624F7" w:rsidRPr="00D90DA1" w:rsidRDefault="00C624F7" w:rsidP="00BC49C6">
      <w:pPr>
        <w:pStyle w:val="XMLStyle"/>
        <w:rPr>
          <w:color w:val="008000"/>
        </w:rPr>
      </w:pPr>
      <w:r w:rsidRPr="00D90DA1">
        <w:rPr>
          <w:color w:val="008000"/>
        </w:rPr>
        <w:t xml:space="preserve">        &lt;/flightIdentification&gt;</w:t>
      </w:r>
    </w:p>
    <w:p w14:paraId="618A3BE5" w14:textId="77777777" w:rsidR="00C624F7" w:rsidRPr="00D90DA1" w:rsidRDefault="00C624F7" w:rsidP="00BC49C6">
      <w:pPr>
        <w:pStyle w:val="XMLStyle"/>
        <w:rPr>
          <w:color w:val="C00000"/>
        </w:rPr>
      </w:pPr>
      <w:r w:rsidRPr="00D90DA1">
        <w:rPr>
          <w:color w:val="C00000"/>
        </w:rPr>
        <w:t xml:space="preserve">        &lt;flightTypeDetails&gt;</w:t>
      </w:r>
    </w:p>
    <w:p w14:paraId="0F28A2BA" w14:textId="77777777" w:rsidR="00C624F7" w:rsidRPr="00D90DA1" w:rsidRDefault="00C624F7" w:rsidP="00BC49C6">
      <w:pPr>
        <w:pStyle w:val="XMLStyle"/>
        <w:rPr>
          <w:color w:val="C00000"/>
        </w:rPr>
      </w:pPr>
      <w:r w:rsidRPr="00D90DA1">
        <w:rPr>
          <w:color w:val="C00000"/>
        </w:rPr>
        <w:t xml:space="preserve">          &lt;flightIndicator&gt;2&lt;/flightIndicator&gt;</w:t>
      </w:r>
    </w:p>
    <w:p w14:paraId="24F76794" w14:textId="77777777" w:rsidR="00C624F7" w:rsidRPr="00D90DA1" w:rsidRDefault="00C624F7" w:rsidP="00BC49C6">
      <w:pPr>
        <w:pStyle w:val="XMLStyle"/>
        <w:rPr>
          <w:color w:val="C00000"/>
        </w:rPr>
      </w:pPr>
      <w:r w:rsidRPr="00D90DA1">
        <w:rPr>
          <w:color w:val="C00000"/>
        </w:rPr>
        <w:t xml:space="preserve">        &lt;/flightTypeDetails&gt;</w:t>
      </w:r>
    </w:p>
    <w:p w14:paraId="424D6079" w14:textId="77777777" w:rsidR="00C624F7" w:rsidRPr="00D90DA1" w:rsidRDefault="00C624F7" w:rsidP="00BC49C6">
      <w:pPr>
        <w:pStyle w:val="XMLStyle"/>
        <w:rPr>
          <w:color w:val="C00000"/>
        </w:rPr>
      </w:pPr>
      <w:r w:rsidRPr="00D90DA1">
        <w:rPr>
          <w:color w:val="C00000"/>
        </w:rPr>
        <w:t xml:space="preserve">        &lt;itemNumber&gt;2&lt;/itemNumber&gt;</w:t>
      </w:r>
    </w:p>
    <w:p w14:paraId="2D7AD547" w14:textId="77777777" w:rsidR="00C624F7" w:rsidRPr="00D90DA1" w:rsidRDefault="00C624F7" w:rsidP="00BC49C6">
      <w:pPr>
        <w:pStyle w:val="XMLStyle"/>
        <w:rPr>
          <w:color w:val="008000"/>
        </w:rPr>
      </w:pPr>
      <w:r w:rsidRPr="00D90DA1">
        <w:rPr>
          <w:color w:val="008000"/>
        </w:rPr>
        <w:t xml:space="preserve">      &lt;/segmentInformation&gt;</w:t>
      </w:r>
    </w:p>
    <w:p w14:paraId="5C54DE08" w14:textId="77777777" w:rsidR="00C624F7" w:rsidRPr="00D90DA1" w:rsidRDefault="00C624F7" w:rsidP="00BC49C6">
      <w:pPr>
        <w:pStyle w:val="XMLStyle"/>
        <w:rPr>
          <w:color w:val="008000"/>
        </w:rPr>
      </w:pPr>
      <w:r w:rsidRPr="00D90DA1">
        <w:rPr>
          <w:color w:val="008000"/>
        </w:rPr>
        <w:t xml:space="preserve">    &lt;/segmentGroup&gt;</w:t>
      </w:r>
    </w:p>
    <w:p w14:paraId="3ED6BF8F" w14:textId="77777777" w:rsidR="00C624F7" w:rsidRPr="001566E3" w:rsidRDefault="00C624F7" w:rsidP="00BC49C6">
      <w:pPr>
        <w:pStyle w:val="XMLStyle"/>
      </w:pPr>
      <w:r w:rsidRPr="001566E3">
        <w:t xml:space="preserve">  &lt;/tripsGroup&gt;</w:t>
      </w:r>
    </w:p>
    <w:p w14:paraId="405059AE" w14:textId="6CB77F55" w:rsidR="00C57484" w:rsidRDefault="00C624F7" w:rsidP="00BC49C6">
      <w:pPr>
        <w:pStyle w:val="XMLStyle"/>
      </w:pPr>
      <w:r w:rsidRPr="001566E3">
        <w:t>&lt;/Fare_InformativeBestPricingWithoutPNR&gt;</w:t>
      </w:r>
    </w:p>
    <w:p w14:paraId="0F56968D" w14:textId="77777777" w:rsidR="00EE573C" w:rsidRPr="001566E3" w:rsidRDefault="00EE573C" w:rsidP="00A45052">
      <w:pPr>
        <w:autoSpaceDE w:val="0"/>
        <w:autoSpaceDN w:val="0"/>
        <w:adjustRightInd w:val="0"/>
        <w:rPr>
          <w:rFonts w:ascii="Courier New" w:hAnsi="Courier New" w:cs="Courier New"/>
          <w:sz w:val="20"/>
          <w:szCs w:val="20"/>
        </w:rPr>
      </w:pPr>
    </w:p>
    <w:p w14:paraId="658D493E" w14:textId="3A82BBE5" w:rsidR="00C57484" w:rsidRDefault="001566E3" w:rsidP="00A45052">
      <w:r>
        <w:t>For this example</w:t>
      </w:r>
      <w:r w:rsidR="00514920">
        <w:t>, the booking class “N”</w:t>
      </w:r>
      <w:r>
        <w:t xml:space="preserve"> </w:t>
      </w:r>
      <w:r w:rsidR="00514920">
        <w:t xml:space="preserve">specified in the query is </w:t>
      </w:r>
      <w:r>
        <w:t xml:space="preserve">not </w:t>
      </w:r>
      <w:r w:rsidR="00514920">
        <w:t>available</w:t>
      </w:r>
      <w:r>
        <w:t>. W</w:t>
      </w:r>
      <w:r w:rsidR="00C57484" w:rsidRPr="00C57484">
        <w:t xml:space="preserve">ith the option VOA (Verify Original </w:t>
      </w:r>
      <w:r w:rsidR="00A8662E" w:rsidRPr="00C57484">
        <w:t>Availability</w:t>
      </w:r>
      <w:r w:rsidR="00C57484" w:rsidRPr="00C57484">
        <w:t xml:space="preserve">), Informative Best Pricer returns </w:t>
      </w:r>
      <w:r w:rsidR="00736C29">
        <w:t>the lowest available recommendation</w:t>
      </w:r>
      <w:r w:rsidR="005B38B4">
        <w:t xml:space="preserve"> instead</w:t>
      </w:r>
      <w:r w:rsidR="00736C29">
        <w:t xml:space="preserve"> </w:t>
      </w:r>
      <w:r w:rsidR="00236948">
        <w:t>with</w:t>
      </w:r>
      <w:r w:rsidR="00C57484" w:rsidRPr="00C57484">
        <w:t xml:space="preserve"> booking class</w:t>
      </w:r>
      <w:r w:rsidR="00A21E2E">
        <w:t xml:space="preserve"> </w:t>
      </w:r>
      <w:r w:rsidR="00514920">
        <w:t>“E</w:t>
      </w:r>
      <w:r w:rsidR="006D22F1">
        <w:t>”.</w:t>
      </w:r>
    </w:p>
    <w:p w14:paraId="734D8634" w14:textId="77777777" w:rsidR="006B5BBB" w:rsidRPr="00EB441E" w:rsidRDefault="006B5BBB" w:rsidP="0022156B">
      <w:pPr>
        <w:pStyle w:val="CrycticStyle"/>
      </w:pPr>
      <w:r w:rsidRPr="00EB441E">
        <w:t>/$AN03APRLHRNRT/ASU (1A)</w:t>
      </w:r>
    </w:p>
    <w:p w14:paraId="002266E4" w14:textId="77777777" w:rsidR="006B5BBB" w:rsidRPr="00EB441E" w:rsidRDefault="006B5BBB" w:rsidP="0022156B">
      <w:pPr>
        <w:pStyle w:val="CrycticStyle"/>
      </w:pPr>
      <w:r w:rsidRPr="00EB441E">
        <w:t>** AMADEUS AVAILABILITY - AN ** NRT NARITA INTL.JP           178 FR 03APR 0000</w:t>
      </w:r>
    </w:p>
    <w:p w14:paraId="42D1DED1" w14:textId="77777777" w:rsidR="006B5BBB" w:rsidRPr="00EB441E" w:rsidRDefault="006B5BBB" w:rsidP="0022156B">
      <w:pPr>
        <w:pStyle w:val="CrycticStyle"/>
        <w:rPr>
          <w:lang w:val="es-ES"/>
        </w:rPr>
      </w:pPr>
      <w:r w:rsidRPr="00EB441E">
        <w:t xml:space="preserve"> </w:t>
      </w:r>
      <w:r w:rsidRPr="00EB441E">
        <w:rPr>
          <w:lang w:val="es-ES"/>
        </w:rPr>
        <w:t>1   SU 262  J2 C2 D2 I2 Z4 Y4 B4  LHR 4 SVO D  1100    1650  E0/320</w:t>
      </w:r>
    </w:p>
    <w:p w14:paraId="085DD54B" w14:textId="66431DC0" w:rsidR="006B5BBB" w:rsidRPr="00EB441E" w:rsidRDefault="006B5BBB" w:rsidP="0022156B">
      <w:pPr>
        <w:pStyle w:val="CrycticStyle"/>
        <w:rPr>
          <w:lang w:val="de-DE"/>
        </w:rPr>
      </w:pPr>
      <w:r w:rsidRPr="006B4539">
        <w:rPr>
          <w:lang w:val="es-ES"/>
        </w:rPr>
        <w:t xml:space="preserve">             </w:t>
      </w:r>
      <w:r w:rsidRPr="00EB441E">
        <w:rPr>
          <w:lang w:val="de-DE"/>
        </w:rPr>
        <w:t xml:space="preserve">M4 U4 K4 H4 L4 Q4 T4 </w:t>
      </w:r>
      <w:r w:rsidRPr="00EB441E">
        <w:rPr>
          <w:b/>
          <w:bCs/>
          <w:color w:val="0000FF"/>
          <w:lang w:val="de-DE"/>
        </w:rPr>
        <w:t>E4</w:t>
      </w:r>
      <w:r w:rsidRPr="00EB441E">
        <w:rPr>
          <w:b/>
          <w:bCs/>
          <w:lang w:val="de-DE"/>
        </w:rPr>
        <w:t xml:space="preserve"> </w:t>
      </w:r>
      <w:r w:rsidRPr="00EB441E">
        <w:rPr>
          <w:b/>
          <w:bCs/>
          <w:color w:val="FF0000"/>
          <w:lang w:val="de-DE"/>
        </w:rPr>
        <w:t>N0</w:t>
      </w:r>
      <w:r w:rsidRPr="00EB441E">
        <w:rPr>
          <w:lang w:val="de-DE"/>
        </w:rPr>
        <w:t xml:space="preserve"> R4 G0 V0</w:t>
      </w:r>
    </w:p>
    <w:p w14:paraId="1C8E4CFF" w14:textId="57309359" w:rsidR="00A8662E" w:rsidRPr="00EB441E" w:rsidRDefault="006B5BBB" w:rsidP="0022156B">
      <w:pPr>
        <w:pStyle w:val="CrycticStyle"/>
      </w:pPr>
      <w:r w:rsidRPr="00EB441E">
        <w:rPr>
          <w:lang w:val="de-DE"/>
        </w:rPr>
        <w:t xml:space="preserve">                                   </w:t>
      </w:r>
      <w:r w:rsidRPr="00EB441E">
        <w:t>SVO D NRT 1  1900    1035+1E0/333      15:35</w:t>
      </w:r>
    </w:p>
    <w:p w14:paraId="515BF294" w14:textId="77777777" w:rsidR="00874149" w:rsidRDefault="00874149" w:rsidP="003C20D9">
      <w:pPr>
        <w:pStyle w:val="XMLStyle"/>
      </w:pPr>
    </w:p>
    <w:p w14:paraId="29EE4183" w14:textId="0DFE9693" w:rsidR="00874149" w:rsidRDefault="00874149" w:rsidP="003C20D9">
      <w:pPr>
        <w:pStyle w:val="XMLStyle"/>
      </w:pPr>
      <w:r>
        <w:lastRenderedPageBreak/>
        <w:t>&lt;</w:t>
      </w:r>
      <w:r w:rsidRPr="00874149">
        <w:t>Fare_InformativeBestPricingWithoutPNRReply</w:t>
      </w:r>
      <w:r>
        <w:t>&gt;</w:t>
      </w:r>
    </w:p>
    <w:p w14:paraId="28732677" w14:textId="77777777" w:rsidR="0002132A" w:rsidRDefault="0002132A" w:rsidP="003C20D9">
      <w:pPr>
        <w:pStyle w:val="XMLStyle"/>
      </w:pPr>
      <w:r>
        <w:t>..</w:t>
      </w:r>
    </w:p>
    <w:p w14:paraId="43E54198" w14:textId="77777777" w:rsidR="00E123C6" w:rsidRDefault="00E123C6" w:rsidP="003C20D9">
      <w:pPr>
        <w:pStyle w:val="XMLStyle"/>
      </w:pPr>
      <w:r>
        <w:t>&lt;segmentLevelGrou</w:t>
      </w:r>
      <w:r w:rsidRPr="00E123C6">
        <w:t>p</w:t>
      </w:r>
      <w:r>
        <w:t>&gt;</w:t>
      </w:r>
    </w:p>
    <w:p w14:paraId="30042C8F" w14:textId="4D124BEB" w:rsidR="00E123C6" w:rsidRPr="00E123C6" w:rsidRDefault="00E123C6" w:rsidP="003C20D9">
      <w:pPr>
        <w:pStyle w:val="XMLStyle"/>
      </w:pPr>
      <w:r w:rsidRPr="00E123C6">
        <w:t>&lt;segmentInformation&gt;</w:t>
      </w:r>
    </w:p>
    <w:p w14:paraId="2B2E2A77" w14:textId="77777777" w:rsidR="00E123C6" w:rsidRPr="00E123C6" w:rsidRDefault="00E123C6" w:rsidP="003C20D9">
      <w:pPr>
        <w:pStyle w:val="XMLStyle"/>
      </w:pPr>
      <w:r w:rsidRPr="00E123C6">
        <w:t xml:space="preserve">     &lt;flightDate&gt;</w:t>
      </w:r>
    </w:p>
    <w:p w14:paraId="251FD9C5" w14:textId="77777777" w:rsidR="00E123C6" w:rsidRPr="00E123C6" w:rsidRDefault="00E123C6" w:rsidP="003C20D9">
      <w:pPr>
        <w:pStyle w:val="XMLStyle"/>
      </w:pPr>
      <w:r w:rsidRPr="00E123C6">
        <w:t xml:space="preserve">          &lt;departureDate&gt;030415&lt;/departureDate&gt;</w:t>
      </w:r>
    </w:p>
    <w:p w14:paraId="51F2196E" w14:textId="77777777" w:rsidR="00E123C6" w:rsidRPr="00E123C6" w:rsidRDefault="00E123C6" w:rsidP="003C20D9">
      <w:pPr>
        <w:pStyle w:val="XMLStyle"/>
      </w:pPr>
      <w:r w:rsidRPr="00E123C6">
        <w:t xml:space="preserve">     &lt;/flightDate&gt;</w:t>
      </w:r>
    </w:p>
    <w:p w14:paraId="4FC67A02" w14:textId="77777777" w:rsidR="00E123C6" w:rsidRPr="00E123C6" w:rsidRDefault="00E123C6" w:rsidP="003C20D9">
      <w:pPr>
        <w:pStyle w:val="XMLStyle"/>
      </w:pPr>
      <w:r w:rsidRPr="00E123C6">
        <w:t xml:space="preserve">     &lt;boardPointDetails&gt;</w:t>
      </w:r>
    </w:p>
    <w:p w14:paraId="0C4391E5" w14:textId="77777777" w:rsidR="00E123C6" w:rsidRPr="00E123C6" w:rsidRDefault="00E123C6" w:rsidP="003C20D9">
      <w:pPr>
        <w:pStyle w:val="XMLStyle"/>
      </w:pPr>
      <w:r w:rsidRPr="00E123C6">
        <w:t xml:space="preserve">          &lt;trueLocationId&gt;LHR&lt;/trueLocationId&gt;</w:t>
      </w:r>
    </w:p>
    <w:p w14:paraId="1740B8A3" w14:textId="77777777" w:rsidR="00E123C6" w:rsidRPr="00E123C6" w:rsidRDefault="00E123C6" w:rsidP="003C20D9">
      <w:pPr>
        <w:pStyle w:val="XMLStyle"/>
      </w:pPr>
      <w:r w:rsidRPr="00E123C6">
        <w:t xml:space="preserve">     &lt;/boardPointDetails&gt;</w:t>
      </w:r>
    </w:p>
    <w:p w14:paraId="28F812C4" w14:textId="77777777" w:rsidR="00E123C6" w:rsidRPr="00E123C6" w:rsidRDefault="00E123C6" w:rsidP="003C20D9">
      <w:pPr>
        <w:pStyle w:val="XMLStyle"/>
      </w:pPr>
      <w:r w:rsidRPr="00E123C6">
        <w:t xml:space="preserve">     &lt;offpointDetails&gt;</w:t>
      </w:r>
    </w:p>
    <w:p w14:paraId="4FF4C2F7" w14:textId="77777777" w:rsidR="00E123C6" w:rsidRPr="00E123C6" w:rsidRDefault="00E123C6" w:rsidP="003C20D9">
      <w:pPr>
        <w:pStyle w:val="XMLStyle"/>
      </w:pPr>
      <w:r w:rsidRPr="00E123C6">
        <w:t xml:space="preserve">          &lt;trueLocationId&gt;NRT&lt;/trueLocationId&gt;</w:t>
      </w:r>
    </w:p>
    <w:p w14:paraId="7BE86ECB" w14:textId="77777777" w:rsidR="00E123C6" w:rsidRPr="00E123C6" w:rsidRDefault="00E123C6" w:rsidP="003C20D9">
      <w:pPr>
        <w:pStyle w:val="XMLStyle"/>
      </w:pPr>
      <w:r w:rsidRPr="00E123C6">
        <w:t xml:space="preserve">     &lt;/offpointDetails&gt;</w:t>
      </w:r>
    </w:p>
    <w:p w14:paraId="1EEF659F" w14:textId="77777777" w:rsidR="00E123C6" w:rsidRPr="00E123C6" w:rsidRDefault="00E123C6" w:rsidP="003C20D9">
      <w:pPr>
        <w:pStyle w:val="XMLStyle"/>
      </w:pPr>
      <w:r w:rsidRPr="00E123C6">
        <w:t xml:space="preserve">     &lt;companyDetails&gt;</w:t>
      </w:r>
    </w:p>
    <w:p w14:paraId="611A529C" w14:textId="77777777" w:rsidR="00E123C6" w:rsidRPr="00E123C6" w:rsidRDefault="00E123C6" w:rsidP="003C20D9">
      <w:pPr>
        <w:pStyle w:val="XMLStyle"/>
      </w:pPr>
      <w:r w:rsidRPr="00E123C6">
        <w:t xml:space="preserve">          &lt;marketingCompany&gt;SU&lt;/marketingCompany&gt;</w:t>
      </w:r>
    </w:p>
    <w:p w14:paraId="49E0204F" w14:textId="77777777" w:rsidR="00E123C6" w:rsidRPr="00E123C6" w:rsidRDefault="00E123C6" w:rsidP="003C20D9">
      <w:pPr>
        <w:pStyle w:val="XMLStyle"/>
      </w:pPr>
      <w:r w:rsidRPr="00E123C6">
        <w:t xml:space="preserve">     &lt;/companyDetails&gt;</w:t>
      </w:r>
    </w:p>
    <w:p w14:paraId="36445748" w14:textId="77777777" w:rsidR="00E123C6" w:rsidRPr="00E123C6" w:rsidRDefault="00E123C6" w:rsidP="003C20D9">
      <w:pPr>
        <w:pStyle w:val="XMLStyle"/>
      </w:pPr>
      <w:r w:rsidRPr="00E123C6">
        <w:t xml:space="preserve">     &lt;flightIdentification&gt;</w:t>
      </w:r>
    </w:p>
    <w:p w14:paraId="76D5442A" w14:textId="77777777" w:rsidR="00E123C6" w:rsidRPr="00E123C6" w:rsidRDefault="00E123C6" w:rsidP="003C20D9">
      <w:pPr>
        <w:pStyle w:val="XMLStyle"/>
      </w:pPr>
      <w:r w:rsidRPr="00E123C6">
        <w:t xml:space="preserve">          &lt;flightNumber&gt;262&lt;/flightNumber&gt;</w:t>
      </w:r>
    </w:p>
    <w:p w14:paraId="6EA4E562" w14:textId="77777777" w:rsidR="00E123C6" w:rsidRPr="00E123C6" w:rsidRDefault="00E123C6" w:rsidP="003C20D9">
      <w:pPr>
        <w:pStyle w:val="XMLStyle"/>
        <w:rPr>
          <w:b/>
          <w:bCs/>
          <w:color w:val="0000FF"/>
        </w:rPr>
      </w:pPr>
      <w:r w:rsidRPr="00E123C6">
        <w:t xml:space="preserve">          </w:t>
      </w:r>
      <w:r w:rsidRPr="00E123C6">
        <w:rPr>
          <w:b/>
          <w:bCs/>
          <w:color w:val="0000FF"/>
        </w:rPr>
        <w:t>&lt;bookingClass&gt;E&lt;/bookingClass&gt;</w:t>
      </w:r>
    </w:p>
    <w:p w14:paraId="4700D09F" w14:textId="77777777" w:rsidR="00E123C6" w:rsidRPr="00E123C6" w:rsidRDefault="00E123C6" w:rsidP="003C20D9">
      <w:pPr>
        <w:pStyle w:val="XMLStyle"/>
      </w:pPr>
      <w:r w:rsidRPr="00E123C6">
        <w:t xml:space="preserve">          &lt;operationalSuffix&gt;X&lt;/operationalSuffix&gt;</w:t>
      </w:r>
    </w:p>
    <w:p w14:paraId="05502C85" w14:textId="77777777" w:rsidR="00E123C6" w:rsidRPr="00E123C6" w:rsidRDefault="00E123C6" w:rsidP="003C20D9">
      <w:pPr>
        <w:pStyle w:val="XMLStyle"/>
      </w:pPr>
      <w:r w:rsidRPr="00E123C6">
        <w:t xml:space="preserve">     &lt;/flightIdentification&gt;</w:t>
      </w:r>
    </w:p>
    <w:p w14:paraId="6FC8AC1A" w14:textId="77777777" w:rsidR="00E123C6" w:rsidRPr="00E123C6" w:rsidRDefault="00E123C6" w:rsidP="003C20D9">
      <w:pPr>
        <w:pStyle w:val="XMLStyle"/>
      </w:pPr>
      <w:r w:rsidRPr="00E123C6">
        <w:t xml:space="preserve">     &lt;itemNumber&gt;1&lt;/itemNumber&gt;</w:t>
      </w:r>
    </w:p>
    <w:p w14:paraId="1CF9D5B4" w14:textId="007F4DB9" w:rsidR="00E123C6" w:rsidRDefault="00E123C6" w:rsidP="003C20D9">
      <w:pPr>
        <w:pStyle w:val="XMLStyle"/>
      </w:pPr>
      <w:r w:rsidRPr="00E123C6">
        <w:t>&lt;/segmentInformation&gt;</w:t>
      </w:r>
    </w:p>
    <w:p w14:paraId="78D8BA49" w14:textId="27282549" w:rsidR="00E123C6" w:rsidRDefault="00E123C6" w:rsidP="003C20D9">
      <w:pPr>
        <w:pStyle w:val="XMLStyle"/>
      </w:pPr>
      <w:r>
        <w:t>..</w:t>
      </w:r>
    </w:p>
    <w:p w14:paraId="489AEA73" w14:textId="77777777" w:rsidR="00E123C6" w:rsidRPr="00E123C6" w:rsidRDefault="00E123C6" w:rsidP="003C20D9">
      <w:pPr>
        <w:pStyle w:val="XMLStyle"/>
      </w:pPr>
      <w:r w:rsidRPr="00E123C6">
        <w:t>&lt;segmentInformation&gt;</w:t>
      </w:r>
    </w:p>
    <w:p w14:paraId="7A211212" w14:textId="77777777" w:rsidR="00E123C6" w:rsidRPr="00E123C6" w:rsidRDefault="00E123C6" w:rsidP="003C20D9">
      <w:pPr>
        <w:pStyle w:val="XMLStyle"/>
      </w:pPr>
      <w:r w:rsidRPr="00E123C6">
        <w:t xml:space="preserve">     &lt;flightDate&gt;</w:t>
      </w:r>
    </w:p>
    <w:p w14:paraId="61BF23A3" w14:textId="77777777" w:rsidR="00E123C6" w:rsidRPr="00E123C6" w:rsidRDefault="00E123C6" w:rsidP="003C20D9">
      <w:pPr>
        <w:pStyle w:val="XMLStyle"/>
      </w:pPr>
      <w:r w:rsidRPr="00E123C6">
        <w:t xml:space="preserve">          &lt;departureDate&gt;150415&lt;/departureDate&gt;</w:t>
      </w:r>
    </w:p>
    <w:p w14:paraId="7CC72204" w14:textId="77777777" w:rsidR="00E123C6" w:rsidRPr="00E123C6" w:rsidRDefault="00E123C6" w:rsidP="003C20D9">
      <w:pPr>
        <w:pStyle w:val="XMLStyle"/>
      </w:pPr>
      <w:r w:rsidRPr="00E123C6">
        <w:t xml:space="preserve">     &lt;/flightDate&gt;</w:t>
      </w:r>
    </w:p>
    <w:p w14:paraId="7E70F2AE" w14:textId="77777777" w:rsidR="00E123C6" w:rsidRPr="00E123C6" w:rsidRDefault="00E123C6" w:rsidP="003C20D9">
      <w:pPr>
        <w:pStyle w:val="XMLStyle"/>
      </w:pPr>
      <w:r w:rsidRPr="00E123C6">
        <w:t xml:space="preserve">     &lt;boardPointDetails&gt;</w:t>
      </w:r>
    </w:p>
    <w:p w14:paraId="4E1AE762" w14:textId="77777777" w:rsidR="00E123C6" w:rsidRPr="00E123C6" w:rsidRDefault="00E123C6" w:rsidP="003C20D9">
      <w:pPr>
        <w:pStyle w:val="XMLStyle"/>
      </w:pPr>
      <w:r w:rsidRPr="00E123C6">
        <w:t xml:space="preserve">          &lt;trueLocationId&gt;NRT&lt;/trueLocationId&gt;</w:t>
      </w:r>
    </w:p>
    <w:p w14:paraId="792B8346" w14:textId="77777777" w:rsidR="00E123C6" w:rsidRPr="00E123C6" w:rsidRDefault="00E123C6" w:rsidP="003C20D9">
      <w:pPr>
        <w:pStyle w:val="XMLStyle"/>
      </w:pPr>
      <w:r w:rsidRPr="00E123C6">
        <w:t xml:space="preserve">     &lt;/boardPointDetails&gt;</w:t>
      </w:r>
    </w:p>
    <w:p w14:paraId="15580B1E" w14:textId="77777777" w:rsidR="00E123C6" w:rsidRPr="00E123C6" w:rsidRDefault="00E123C6" w:rsidP="003C20D9">
      <w:pPr>
        <w:pStyle w:val="XMLStyle"/>
      </w:pPr>
      <w:r w:rsidRPr="00E123C6">
        <w:t xml:space="preserve">     &lt;offpointDetails&gt;</w:t>
      </w:r>
    </w:p>
    <w:p w14:paraId="6DAF4CF2" w14:textId="77777777" w:rsidR="00E123C6" w:rsidRPr="00E123C6" w:rsidRDefault="00E123C6" w:rsidP="003C20D9">
      <w:pPr>
        <w:pStyle w:val="XMLStyle"/>
      </w:pPr>
      <w:r w:rsidRPr="00E123C6">
        <w:t xml:space="preserve">          &lt;trueLocationId&gt;SVO&lt;/trueLocationId&gt;</w:t>
      </w:r>
    </w:p>
    <w:p w14:paraId="7927D1F4" w14:textId="77777777" w:rsidR="00E123C6" w:rsidRPr="00E123C6" w:rsidRDefault="00E123C6" w:rsidP="003C20D9">
      <w:pPr>
        <w:pStyle w:val="XMLStyle"/>
      </w:pPr>
      <w:r w:rsidRPr="00E123C6">
        <w:t xml:space="preserve">     &lt;/offpointDetails&gt;</w:t>
      </w:r>
    </w:p>
    <w:p w14:paraId="07AE6904" w14:textId="77777777" w:rsidR="00E123C6" w:rsidRPr="00E123C6" w:rsidRDefault="00E123C6" w:rsidP="003C20D9">
      <w:pPr>
        <w:pStyle w:val="XMLStyle"/>
      </w:pPr>
      <w:r w:rsidRPr="00E123C6">
        <w:t xml:space="preserve">     &lt;companyDetails&gt;</w:t>
      </w:r>
    </w:p>
    <w:p w14:paraId="48FF7D2B" w14:textId="77777777" w:rsidR="00E123C6" w:rsidRPr="00E123C6" w:rsidRDefault="00E123C6" w:rsidP="003C20D9">
      <w:pPr>
        <w:pStyle w:val="XMLStyle"/>
      </w:pPr>
      <w:r w:rsidRPr="00E123C6">
        <w:t xml:space="preserve">          &lt;marketingCompany&gt;SU&lt;/marketingCompany&gt;</w:t>
      </w:r>
    </w:p>
    <w:p w14:paraId="0C71B5BD" w14:textId="77777777" w:rsidR="00E123C6" w:rsidRPr="00E123C6" w:rsidRDefault="00E123C6" w:rsidP="003C20D9">
      <w:pPr>
        <w:pStyle w:val="XMLStyle"/>
      </w:pPr>
      <w:r w:rsidRPr="00E123C6">
        <w:t xml:space="preserve">     &lt;/companyDetails&gt;</w:t>
      </w:r>
    </w:p>
    <w:p w14:paraId="0155C258" w14:textId="77777777" w:rsidR="00E123C6" w:rsidRPr="00E123C6" w:rsidRDefault="00E123C6" w:rsidP="003C20D9">
      <w:pPr>
        <w:pStyle w:val="XMLStyle"/>
      </w:pPr>
      <w:r w:rsidRPr="00E123C6">
        <w:t xml:space="preserve">     &lt;flightIdentification&gt;</w:t>
      </w:r>
    </w:p>
    <w:p w14:paraId="520D63AA" w14:textId="77777777" w:rsidR="00E123C6" w:rsidRPr="00E123C6" w:rsidRDefault="00E123C6" w:rsidP="003C20D9">
      <w:pPr>
        <w:pStyle w:val="XMLStyle"/>
      </w:pPr>
      <w:r w:rsidRPr="00E123C6">
        <w:t xml:space="preserve">          &lt;flightNumber&gt;261&lt;/flightNumber&gt;</w:t>
      </w:r>
    </w:p>
    <w:p w14:paraId="66B5455A" w14:textId="77777777" w:rsidR="00E123C6" w:rsidRPr="00E123C6" w:rsidRDefault="00E123C6" w:rsidP="003C20D9">
      <w:pPr>
        <w:pStyle w:val="XMLStyle"/>
        <w:rPr>
          <w:b/>
          <w:bCs/>
          <w:color w:val="0000FF"/>
        </w:rPr>
      </w:pPr>
      <w:r w:rsidRPr="00E123C6">
        <w:rPr>
          <w:b/>
          <w:bCs/>
          <w:color w:val="0000FF"/>
        </w:rPr>
        <w:t xml:space="preserve">          &lt;bookingClass&gt;E&lt;/bookingClass&gt;</w:t>
      </w:r>
    </w:p>
    <w:p w14:paraId="533275C5" w14:textId="77777777" w:rsidR="00E123C6" w:rsidRPr="00E123C6" w:rsidRDefault="00E123C6" w:rsidP="003C20D9">
      <w:pPr>
        <w:pStyle w:val="XMLStyle"/>
      </w:pPr>
      <w:r w:rsidRPr="00E123C6">
        <w:t xml:space="preserve">          &lt;operationalSuffix&gt;X&lt;/operationalSuffix&gt;</w:t>
      </w:r>
    </w:p>
    <w:p w14:paraId="51DCEBDE" w14:textId="77777777" w:rsidR="00E123C6" w:rsidRPr="00E123C6" w:rsidRDefault="00E123C6" w:rsidP="003C20D9">
      <w:pPr>
        <w:pStyle w:val="XMLStyle"/>
      </w:pPr>
      <w:r w:rsidRPr="00E123C6">
        <w:t xml:space="preserve">     &lt;/flightIdentification&gt;</w:t>
      </w:r>
    </w:p>
    <w:p w14:paraId="235193AB" w14:textId="77777777" w:rsidR="00E123C6" w:rsidRPr="00E123C6" w:rsidRDefault="00E123C6" w:rsidP="003C20D9">
      <w:pPr>
        <w:pStyle w:val="XMLStyle"/>
      </w:pPr>
      <w:r w:rsidRPr="00E123C6">
        <w:t xml:space="preserve">     &lt;flightTypeDetails&gt;</w:t>
      </w:r>
    </w:p>
    <w:p w14:paraId="0B9ACFCE" w14:textId="77777777" w:rsidR="00E123C6" w:rsidRPr="00E123C6" w:rsidRDefault="00E123C6" w:rsidP="003C20D9">
      <w:pPr>
        <w:pStyle w:val="XMLStyle"/>
      </w:pPr>
      <w:r w:rsidRPr="00E123C6">
        <w:t xml:space="preserve">          &lt;flightIndicator&gt;T&lt;/flightIndicator&gt;</w:t>
      </w:r>
    </w:p>
    <w:p w14:paraId="4D22CCA7" w14:textId="77777777" w:rsidR="00E123C6" w:rsidRPr="00E123C6" w:rsidRDefault="00E123C6" w:rsidP="003C20D9">
      <w:pPr>
        <w:pStyle w:val="XMLStyle"/>
      </w:pPr>
      <w:r w:rsidRPr="00E123C6">
        <w:t xml:space="preserve">     &lt;/flightTypeDetails&gt;</w:t>
      </w:r>
    </w:p>
    <w:p w14:paraId="4B12130F" w14:textId="77777777" w:rsidR="00E123C6" w:rsidRPr="00E123C6" w:rsidRDefault="00E123C6" w:rsidP="003C20D9">
      <w:pPr>
        <w:pStyle w:val="XMLStyle"/>
      </w:pPr>
      <w:r w:rsidRPr="00E123C6">
        <w:t xml:space="preserve">     &lt;itemNumber&gt;2&lt;/itemNumber&gt;</w:t>
      </w:r>
    </w:p>
    <w:p w14:paraId="2D6F6FFE" w14:textId="0F7211F9" w:rsidR="00E123C6" w:rsidRDefault="00E123C6" w:rsidP="003C20D9">
      <w:pPr>
        <w:pStyle w:val="XMLStyle"/>
      </w:pPr>
      <w:r w:rsidRPr="00E123C6">
        <w:t>&lt;/segmentInformation&gt;</w:t>
      </w:r>
    </w:p>
    <w:p w14:paraId="4A2B3C55" w14:textId="77B66869" w:rsidR="00E123C6" w:rsidRDefault="00E123C6" w:rsidP="003C20D9">
      <w:pPr>
        <w:pStyle w:val="XMLStyle"/>
      </w:pPr>
      <w:r>
        <w:t>..</w:t>
      </w:r>
    </w:p>
    <w:p w14:paraId="3F665421" w14:textId="77777777" w:rsidR="00E123C6" w:rsidRPr="00E123C6" w:rsidRDefault="00E123C6" w:rsidP="003C20D9">
      <w:pPr>
        <w:pStyle w:val="XMLStyle"/>
      </w:pPr>
      <w:r w:rsidRPr="00E123C6">
        <w:t>&lt;segmentInformation&gt;</w:t>
      </w:r>
    </w:p>
    <w:p w14:paraId="53B653F3" w14:textId="77777777" w:rsidR="00E123C6" w:rsidRPr="00E123C6" w:rsidRDefault="00E123C6" w:rsidP="003C20D9">
      <w:pPr>
        <w:pStyle w:val="XMLStyle"/>
      </w:pPr>
      <w:r w:rsidRPr="00E123C6">
        <w:t xml:space="preserve">     &lt;flightDate&gt;</w:t>
      </w:r>
    </w:p>
    <w:p w14:paraId="14BF6294" w14:textId="77777777" w:rsidR="00E123C6" w:rsidRPr="00E123C6" w:rsidRDefault="00E123C6" w:rsidP="003C20D9">
      <w:pPr>
        <w:pStyle w:val="XMLStyle"/>
      </w:pPr>
      <w:r w:rsidRPr="00E123C6">
        <w:t xml:space="preserve">          &lt;departureDate&gt;150415&lt;/departureDate&gt;</w:t>
      </w:r>
    </w:p>
    <w:p w14:paraId="0D357E51" w14:textId="77777777" w:rsidR="00E123C6" w:rsidRPr="00E123C6" w:rsidRDefault="00E123C6" w:rsidP="003C20D9">
      <w:pPr>
        <w:pStyle w:val="XMLStyle"/>
      </w:pPr>
      <w:r w:rsidRPr="00E123C6">
        <w:t xml:space="preserve">     &lt;/flightDate&gt;</w:t>
      </w:r>
    </w:p>
    <w:p w14:paraId="583BA5E4" w14:textId="77777777" w:rsidR="00E123C6" w:rsidRPr="00E123C6" w:rsidRDefault="00E123C6" w:rsidP="003C20D9">
      <w:pPr>
        <w:pStyle w:val="XMLStyle"/>
      </w:pPr>
      <w:r w:rsidRPr="00E123C6">
        <w:t xml:space="preserve">     &lt;boardPointDetails&gt;</w:t>
      </w:r>
    </w:p>
    <w:p w14:paraId="03580C13" w14:textId="77777777" w:rsidR="00E123C6" w:rsidRPr="00E123C6" w:rsidRDefault="00E123C6" w:rsidP="003C20D9">
      <w:pPr>
        <w:pStyle w:val="XMLStyle"/>
      </w:pPr>
      <w:r w:rsidRPr="00E123C6">
        <w:t xml:space="preserve">          &lt;trueLocationId&gt;SVO&lt;/trueLocationId&gt;</w:t>
      </w:r>
    </w:p>
    <w:p w14:paraId="63D3EC1F" w14:textId="77777777" w:rsidR="00E123C6" w:rsidRPr="00E123C6" w:rsidRDefault="00E123C6" w:rsidP="003C20D9">
      <w:pPr>
        <w:pStyle w:val="XMLStyle"/>
      </w:pPr>
      <w:r w:rsidRPr="00E123C6">
        <w:t xml:space="preserve">     &lt;/boardPointDetails&gt;</w:t>
      </w:r>
    </w:p>
    <w:p w14:paraId="54165C71" w14:textId="77777777" w:rsidR="00E123C6" w:rsidRPr="00E123C6" w:rsidRDefault="00E123C6" w:rsidP="003C20D9">
      <w:pPr>
        <w:pStyle w:val="XMLStyle"/>
      </w:pPr>
      <w:r w:rsidRPr="00E123C6">
        <w:t xml:space="preserve">     &lt;offpointDetails&gt;</w:t>
      </w:r>
    </w:p>
    <w:p w14:paraId="78E54C90" w14:textId="77777777" w:rsidR="00E123C6" w:rsidRPr="00E123C6" w:rsidRDefault="00E123C6" w:rsidP="003C20D9">
      <w:pPr>
        <w:pStyle w:val="XMLStyle"/>
      </w:pPr>
      <w:r w:rsidRPr="00E123C6">
        <w:t xml:space="preserve">          &lt;trueLocationId&gt;LHR&lt;/trueLocationId&gt;</w:t>
      </w:r>
    </w:p>
    <w:p w14:paraId="0FB737A3" w14:textId="77777777" w:rsidR="00E123C6" w:rsidRPr="00E123C6" w:rsidRDefault="00E123C6" w:rsidP="003C20D9">
      <w:pPr>
        <w:pStyle w:val="XMLStyle"/>
      </w:pPr>
      <w:r w:rsidRPr="00E123C6">
        <w:t xml:space="preserve">     &lt;/offpointDetails&gt;</w:t>
      </w:r>
    </w:p>
    <w:p w14:paraId="02DE1D58" w14:textId="77777777" w:rsidR="00E123C6" w:rsidRPr="00E123C6" w:rsidRDefault="00E123C6" w:rsidP="003C20D9">
      <w:pPr>
        <w:pStyle w:val="XMLStyle"/>
      </w:pPr>
      <w:r w:rsidRPr="00E123C6">
        <w:t xml:space="preserve">     &lt;companyDetails&gt;</w:t>
      </w:r>
    </w:p>
    <w:p w14:paraId="1E186421" w14:textId="77777777" w:rsidR="00E123C6" w:rsidRPr="00E123C6" w:rsidRDefault="00E123C6" w:rsidP="003C20D9">
      <w:pPr>
        <w:pStyle w:val="XMLStyle"/>
      </w:pPr>
      <w:r w:rsidRPr="00E123C6">
        <w:lastRenderedPageBreak/>
        <w:t xml:space="preserve">          &lt;marketingCompany&gt;SU&lt;/marketingCompany&gt;</w:t>
      </w:r>
    </w:p>
    <w:p w14:paraId="28C61172" w14:textId="77777777" w:rsidR="00E123C6" w:rsidRPr="00E123C6" w:rsidRDefault="00E123C6" w:rsidP="003C20D9">
      <w:pPr>
        <w:pStyle w:val="XMLStyle"/>
      </w:pPr>
      <w:r w:rsidRPr="00E123C6">
        <w:t xml:space="preserve">     &lt;/companyDetails&gt;</w:t>
      </w:r>
    </w:p>
    <w:p w14:paraId="51980985" w14:textId="77777777" w:rsidR="00E123C6" w:rsidRPr="00E123C6" w:rsidRDefault="00E123C6" w:rsidP="003C20D9">
      <w:pPr>
        <w:pStyle w:val="XMLStyle"/>
      </w:pPr>
      <w:r w:rsidRPr="00E123C6">
        <w:t xml:space="preserve">     &lt;flightIdentification&gt;</w:t>
      </w:r>
    </w:p>
    <w:p w14:paraId="50B21B9E" w14:textId="77777777" w:rsidR="00E123C6" w:rsidRPr="00E123C6" w:rsidRDefault="00E123C6" w:rsidP="003C20D9">
      <w:pPr>
        <w:pStyle w:val="XMLStyle"/>
      </w:pPr>
      <w:r w:rsidRPr="00E123C6">
        <w:t xml:space="preserve">          &lt;flightNumber&gt;2584&lt;/flightNumber&gt;</w:t>
      </w:r>
    </w:p>
    <w:p w14:paraId="5BDA503E" w14:textId="77777777" w:rsidR="00E123C6" w:rsidRPr="00E123C6" w:rsidRDefault="00E123C6" w:rsidP="003C20D9">
      <w:pPr>
        <w:pStyle w:val="XMLStyle"/>
        <w:rPr>
          <w:b/>
          <w:bCs/>
          <w:color w:val="0000FF"/>
        </w:rPr>
      </w:pPr>
      <w:r w:rsidRPr="00E123C6">
        <w:t xml:space="preserve">          </w:t>
      </w:r>
      <w:r w:rsidRPr="00E123C6">
        <w:rPr>
          <w:b/>
          <w:bCs/>
          <w:color w:val="0000FF"/>
        </w:rPr>
        <w:t>&lt;bookingClass&gt;E&lt;/bookingClass&gt;</w:t>
      </w:r>
    </w:p>
    <w:p w14:paraId="61453E2D" w14:textId="77777777" w:rsidR="00E123C6" w:rsidRPr="00E123C6" w:rsidRDefault="00E123C6" w:rsidP="003C20D9">
      <w:pPr>
        <w:pStyle w:val="XMLStyle"/>
      </w:pPr>
      <w:r w:rsidRPr="00E123C6">
        <w:t xml:space="preserve">          &lt;operationalSuffix&gt;X&lt;/operationalSuffix&gt;</w:t>
      </w:r>
    </w:p>
    <w:p w14:paraId="386F3484" w14:textId="77777777" w:rsidR="00E123C6" w:rsidRPr="00E123C6" w:rsidRDefault="00E123C6" w:rsidP="003C20D9">
      <w:pPr>
        <w:pStyle w:val="XMLStyle"/>
      </w:pPr>
      <w:r w:rsidRPr="00E123C6">
        <w:t xml:space="preserve">     &lt;/flightIdentification&gt;</w:t>
      </w:r>
    </w:p>
    <w:p w14:paraId="1D3E8293" w14:textId="77777777" w:rsidR="00E123C6" w:rsidRPr="00E123C6" w:rsidRDefault="00E123C6" w:rsidP="003C20D9">
      <w:pPr>
        <w:pStyle w:val="XMLStyle"/>
      </w:pPr>
      <w:r w:rsidRPr="00E123C6">
        <w:t xml:space="preserve">     &lt;itemNumber&gt;3&lt;/itemNumber&gt;</w:t>
      </w:r>
    </w:p>
    <w:p w14:paraId="26284A09" w14:textId="0223F3FC" w:rsidR="00E123C6" w:rsidRDefault="00E123C6" w:rsidP="003C20D9">
      <w:pPr>
        <w:pStyle w:val="XMLStyle"/>
      </w:pPr>
      <w:r w:rsidRPr="00E123C6">
        <w:t>&lt;/segmentInformation&gt;</w:t>
      </w:r>
    </w:p>
    <w:p w14:paraId="43DA4879" w14:textId="281B2C1D" w:rsidR="00E123C6" w:rsidRDefault="00E123C6" w:rsidP="003C20D9">
      <w:pPr>
        <w:pStyle w:val="XMLStyle"/>
      </w:pPr>
      <w:r>
        <w:t>&lt;/segmentLevelGrou</w:t>
      </w:r>
      <w:r w:rsidRPr="00E123C6">
        <w:t>p</w:t>
      </w:r>
      <w:r>
        <w:t>&gt;</w:t>
      </w:r>
    </w:p>
    <w:p w14:paraId="64977A5F" w14:textId="50A325F1" w:rsidR="0002132A" w:rsidRPr="0002132A" w:rsidRDefault="0002132A" w:rsidP="003C20D9">
      <w:pPr>
        <w:pStyle w:val="XMLStyle"/>
      </w:pPr>
      <w:r>
        <w:t>..</w:t>
      </w:r>
    </w:p>
    <w:p w14:paraId="06841543" w14:textId="1E4ACE41" w:rsidR="00874149" w:rsidRDefault="00874149" w:rsidP="003C20D9">
      <w:pPr>
        <w:pStyle w:val="XMLStyle"/>
      </w:pPr>
      <w:r>
        <w:t>&lt;/</w:t>
      </w:r>
      <w:r w:rsidRPr="00874149">
        <w:t>Fare_InformativeBestPricingWithoutPNRReply</w:t>
      </w:r>
      <w:r>
        <w:t>&gt;</w:t>
      </w:r>
    </w:p>
    <w:p w14:paraId="500A1302" w14:textId="77777777" w:rsidR="003C20D9" w:rsidRDefault="003C20D9" w:rsidP="003C20D9">
      <w:pPr>
        <w:pStyle w:val="XMLStyle"/>
      </w:pPr>
    </w:p>
    <w:p w14:paraId="5B65F987" w14:textId="74E783F9" w:rsidR="009E4A69" w:rsidRPr="002B5F8E" w:rsidRDefault="00E277A7" w:rsidP="00A45052">
      <w:r>
        <w:object w:dxaOrig="1551" w:dyaOrig="991" w14:anchorId="04540A7F">
          <v:shape id="_x0000_i1029" type="#_x0000_t75" style="width:76.45pt;height:49.5pt" o:ole="">
            <v:imagedata r:id="rId36" o:title=""/>
          </v:shape>
          <o:OLEObject Type="Embed" ProgID="WordPad.Document.1" ShapeID="_x0000_i1029" DrawAspect="Icon" ObjectID="_1517037937" r:id="rId37"/>
        </w:object>
      </w:r>
    </w:p>
    <w:bookmarkStart w:id="47" w:name="_Toc439171929"/>
    <w:p w14:paraId="52A468DA" w14:textId="77777777" w:rsidR="002B5F8E" w:rsidRPr="005F6042" w:rsidRDefault="002B5F8E" w:rsidP="002B5F8E">
      <w:pPr>
        <w:pStyle w:val="Heading2"/>
      </w:pPr>
      <w:r>
        <w:rPr>
          <w:noProof/>
          <w:lang w:val="en-IE" w:eastAsia="en-IE"/>
        </w:rPr>
        <mc:AlternateContent>
          <mc:Choice Requires="wps">
            <w:drawing>
              <wp:anchor distT="0" distB="0" distL="114300" distR="114300" simplePos="0" relativeHeight="251706368" behindDoc="0" locked="0" layoutInCell="1" allowOverlap="1" wp14:anchorId="0857446C" wp14:editId="07DE79D1">
                <wp:simplePos x="0" y="0"/>
                <wp:positionH relativeFrom="column">
                  <wp:posOffset>1143000</wp:posOffset>
                </wp:positionH>
                <wp:positionV relativeFrom="paragraph">
                  <wp:posOffset>8513445</wp:posOffset>
                </wp:positionV>
                <wp:extent cx="3076575" cy="4619625"/>
                <wp:effectExtent l="19050" t="26670" r="28575" b="59055"/>
                <wp:wrapNone/>
                <wp:docPr id="695" name="Litebulb"/>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3076575" cy="4619625"/>
                        </a:xfrm>
                        <a:custGeom>
                          <a:avLst/>
                          <a:gdLst>
                            <a:gd name="T0" fmla="*/ 10800 w 21600"/>
                            <a:gd name="T1" fmla="*/ 0 h 21600"/>
                            <a:gd name="T2" fmla="*/ 21600 w 21600"/>
                            <a:gd name="T3" fmla="*/ 7782 h 21600"/>
                            <a:gd name="T4" fmla="*/ 0 w 21600"/>
                            <a:gd name="T5" fmla="*/ 7782 h 21600"/>
                            <a:gd name="T6" fmla="*/ 10800 w 21600"/>
                            <a:gd name="T7" fmla="*/ 21600 h 21600"/>
                            <a:gd name="T8" fmla="*/ 3556 w 21600"/>
                            <a:gd name="T9" fmla="*/ 2188 h 21600"/>
                            <a:gd name="T10" fmla="*/ 18277 w 21600"/>
                            <a:gd name="T11" fmla="*/ 9282 h 21600"/>
                          </a:gdLst>
                          <a:ahLst/>
                          <a:cxnLst>
                            <a:cxn ang="0">
                              <a:pos x="T0" y="T1"/>
                            </a:cxn>
                            <a:cxn ang="0">
                              <a:pos x="T2" y="T3"/>
                            </a:cxn>
                            <a:cxn ang="0">
                              <a:pos x="T4" y="T5"/>
                            </a:cxn>
                            <a:cxn ang="0">
                              <a:pos x="T6" y="T7"/>
                            </a:cxn>
                          </a:cxnLst>
                          <a:rect l="T8" t="T9" r="T10" b="T11"/>
                          <a:pathLst>
                            <a:path w="21600" h="21600" extrusionOk="0">
                              <a:moveTo>
                                <a:pt x="10825" y="21723"/>
                              </a:moveTo>
                              <a:lnTo>
                                <a:pt x="11215" y="21723"/>
                              </a:lnTo>
                              <a:lnTo>
                                <a:pt x="11552" y="21688"/>
                              </a:lnTo>
                              <a:lnTo>
                                <a:pt x="11916" y="21617"/>
                              </a:lnTo>
                              <a:lnTo>
                                <a:pt x="12253" y="21547"/>
                              </a:lnTo>
                              <a:lnTo>
                                <a:pt x="12617" y="21441"/>
                              </a:lnTo>
                              <a:lnTo>
                                <a:pt x="12902" y="21317"/>
                              </a:lnTo>
                              <a:lnTo>
                                <a:pt x="13162" y="21176"/>
                              </a:lnTo>
                              <a:lnTo>
                                <a:pt x="13396" y="21000"/>
                              </a:lnTo>
                              <a:lnTo>
                                <a:pt x="13655" y="20841"/>
                              </a:lnTo>
                              <a:lnTo>
                                <a:pt x="13863" y="20629"/>
                              </a:lnTo>
                              <a:lnTo>
                                <a:pt x="14045" y="20435"/>
                              </a:lnTo>
                              <a:lnTo>
                                <a:pt x="14200" y="20223"/>
                              </a:lnTo>
                              <a:lnTo>
                                <a:pt x="14356" y="19994"/>
                              </a:lnTo>
                              <a:lnTo>
                                <a:pt x="14460" y="19747"/>
                              </a:lnTo>
                              <a:lnTo>
                                <a:pt x="14512" y="19482"/>
                              </a:lnTo>
                              <a:lnTo>
                                <a:pt x="14512" y="19235"/>
                              </a:lnTo>
                              <a:lnTo>
                                <a:pt x="14512" y="19147"/>
                              </a:lnTo>
                              <a:lnTo>
                                <a:pt x="14512" y="18900"/>
                              </a:lnTo>
                              <a:lnTo>
                                <a:pt x="14512" y="18529"/>
                              </a:lnTo>
                              <a:lnTo>
                                <a:pt x="14512" y="18052"/>
                              </a:lnTo>
                              <a:lnTo>
                                <a:pt x="14512" y="17505"/>
                              </a:lnTo>
                              <a:lnTo>
                                <a:pt x="14512" y="16976"/>
                              </a:lnTo>
                              <a:lnTo>
                                <a:pt x="14512" y="16464"/>
                              </a:lnTo>
                              <a:lnTo>
                                <a:pt x="14512" y="15952"/>
                              </a:lnTo>
                              <a:lnTo>
                                <a:pt x="14512" y="15758"/>
                              </a:lnTo>
                              <a:lnTo>
                                <a:pt x="14616" y="15547"/>
                              </a:lnTo>
                              <a:lnTo>
                                <a:pt x="14694" y="15352"/>
                              </a:lnTo>
                              <a:lnTo>
                                <a:pt x="14798" y="15141"/>
                              </a:lnTo>
                              <a:lnTo>
                                <a:pt x="15161" y="14735"/>
                              </a:lnTo>
                              <a:lnTo>
                                <a:pt x="15602" y="14329"/>
                              </a:lnTo>
                              <a:lnTo>
                                <a:pt x="16745" y="13552"/>
                              </a:lnTo>
                              <a:lnTo>
                                <a:pt x="18043" y="12670"/>
                              </a:lnTo>
                              <a:lnTo>
                                <a:pt x="18744" y="12194"/>
                              </a:lnTo>
                              <a:lnTo>
                                <a:pt x="19341" y="11647"/>
                              </a:lnTo>
                              <a:lnTo>
                                <a:pt x="19938" y="11099"/>
                              </a:lnTo>
                              <a:lnTo>
                                <a:pt x="20483" y="10464"/>
                              </a:lnTo>
                              <a:lnTo>
                                <a:pt x="20743" y="10164"/>
                              </a:lnTo>
                              <a:lnTo>
                                <a:pt x="20950" y="9794"/>
                              </a:lnTo>
                              <a:lnTo>
                                <a:pt x="21132" y="9441"/>
                              </a:lnTo>
                              <a:lnTo>
                                <a:pt x="21288" y="9035"/>
                              </a:lnTo>
                              <a:lnTo>
                                <a:pt x="21444" y="8664"/>
                              </a:lnTo>
                              <a:lnTo>
                                <a:pt x="21548" y="8223"/>
                              </a:lnTo>
                              <a:lnTo>
                                <a:pt x="21600" y="7782"/>
                              </a:lnTo>
                              <a:lnTo>
                                <a:pt x="21600" y="7341"/>
                              </a:lnTo>
                              <a:lnTo>
                                <a:pt x="21600" y="6935"/>
                              </a:lnTo>
                              <a:lnTo>
                                <a:pt x="21548" y="6564"/>
                              </a:lnTo>
                              <a:lnTo>
                                <a:pt x="21496" y="6229"/>
                              </a:lnTo>
                              <a:lnTo>
                                <a:pt x="21392" y="5858"/>
                              </a:lnTo>
                              <a:lnTo>
                                <a:pt x="21288" y="5523"/>
                              </a:lnTo>
                              <a:lnTo>
                                <a:pt x="21132" y="5135"/>
                              </a:lnTo>
                              <a:lnTo>
                                <a:pt x="20950" y="4800"/>
                              </a:lnTo>
                              <a:lnTo>
                                <a:pt x="20743" y="4464"/>
                              </a:lnTo>
                              <a:lnTo>
                                <a:pt x="20535" y="4164"/>
                              </a:lnTo>
                              <a:lnTo>
                                <a:pt x="20301" y="3847"/>
                              </a:lnTo>
                              <a:lnTo>
                                <a:pt x="20042" y="3547"/>
                              </a:lnTo>
                              <a:lnTo>
                                <a:pt x="19782" y="3247"/>
                              </a:lnTo>
                              <a:lnTo>
                                <a:pt x="19133" y="2664"/>
                              </a:lnTo>
                              <a:lnTo>
                                <a:pt x="18458" y="2152"/>
                              </a:lnTo>
                              <a:lnTo>
                                <a:pt x="17705" y="1694"/>
                              </a:lnTo>
                              <a:lnTo>
                                <a:pt x="16849" y="1252"/>
                              </a:lnTo>
                              <a:lnTo>
                                <a:pt x="16407" y="1076"/>
                              </a:lnTo>
                              <a:lnTo>
                                <a:pt x="15940" y="900"/>
                              </a:lnTo>
                              <a:lnTo>
                                <a:pt x="15499" y="741"/>
                              </a:lnTo>
                              <a:lnTo>
                                <a:pt x="15057" y="600"/>
                              </a:lnTo>
                              <a:lnTo>
                                <a:pt x="14564" y="458"/>
                              </a:lnTo>
                              <a:lnTo>
                                <a:pt x="14045" y="335"/>
                              </a:lnTo>
                              <a:lnTo>
                                <a:pt x="13500" y="229"/>
                              </a:lnTo>
                              <a:lnTo>
                                <a:pt x="13006" y="158"/>
                              </a:lnTo>
                              <a:lnTo>
                                <a:pt x="12461" y="88"/>
                              </a:lnTo>
                              <a:lnTo>
                                <a:pt x="11968" y="52"/>
                              </a:lnTo>
                              <a:lnTo>
                                <a:pt x="11423" y="17"/>
                              </a:lnTo>
                              <a:lnTo>
                                <a:pt x="10825" y="17"/>
                              </a:lnTo>
                              <a:lnTo>
                                <a:pt x="10254" y="17"/>
                              </a:lnTo>
                              <a:lnTo>
                                <a:pt x="9709" y="52"/>
                              </a:lnTo>
                              <a:lnTo>
                                <a:pt x="9216" y="88"/>
                              </a:lnTo>
                              <a:lnTo>
                                <a:pt x="8671" y="158"/>
                              </a:lnTo>
                              <a:lnTo>
                                <a:pt x="8177" y="229"/>
                              </a:lnTo>
                              <a:lnTo>
                                <a:pt x="7632" y="335"/>
                              </a:lnTo>
                              <a:lnTo>
                                <a:pt x="7113" y="458"/>
                              </a:lnTo>
                              <a:lnTo>
                                <a:pt x="6620" y="600"/>
                              </a:lnTo>
                              <a:lnTo>
                                <a:pt x="6178" y="741"/>
                              </a:lnTo>
                              <a:lnTo>
                                <a:pt x="5737" y="900"/>
                              </a:lnTo>
                              <a:lnTo>
                                <a:pt x="5270" y="1076"/>
                              </a:lnTo>
                              <a:lnTo>
                                <a:pt x="4828" y="1252"/>
                              </a:lnTo>
                              <a:lnTo>
                                <a:pt x="3972" y="1694"/>
                              </a:lnTo>
                              <a:lnTo>
                                <a:pt x="3219" y="2152"/>
                              </a:lnTo>
                              <a:lnTo>
                                <a:pt x="2544" y="2664"/>
                              </a:lnTo>
                              <a:lnTo>
                                <a:pt x="1895" y="3247"/>
                              </a:lnTo>
                              <a:lnTo>
                                <a:pt x="1635" y="3547"/>
                              </a:lnTo>
                              <a:lnTo>
                                <a:pt x="1375" y="3847"/>
                              </a:lnTo>
                              <a:lnTo>
                                <a:pt x="1142" y="4164"/>
                              </a:lnTo>
                              <a:lnTo>
                                <a:pt x="934" y="4464"/>
                              </a:lnTo>
                              <a:lnTo>
                                <a:pt x="726" y="4800"/>
                              </a:lnTo>
                              <a:lnTo>
                                <a:pt x="545" y="5135"/>
                              </a:lnTo>
                              <a:lnTo>
                                <a:pt x="389" y="5523"/>
                              </a:lnTo>
                              <a:lnTo>
                                <a:pt x="285" y="5858"/>
                              </a:lnTo>
                              <a:lnTo>
                                <a:pt x="181" y="6229"/>
                              </a:lnTo>
                              <a:lnTo>
                                <a:pt x="129" y="6564"/>
                              </a:lnTo>
                              <a:lnTo>
                                <a:pt x="77" y="6935"/>
                              </a:lnTo>
                              <a:lnTo>
                                <a:pt x="77" y="7341"/>
                              </a:lnTo>
                              <a:lnTo>
                                <a:pt x="77" y="7782"/>
                              </a:lnTo>
                              <a:lnTo>
                                <a:pt x="129" y="8223"/>
                              </a:lnTo>
                              <a:lnTo>
                                <a:pt x="233" y="8664"/>
                              </a:lnTo>
                              <a:lnTo>
                                <a:pt x="389" y="9035"/>
                              </a:lnTo>
                              <a:lnTo>
                                <a:pt x="545" y="9441"/>
                              </a:lnTo>
                              <a:lnTo>
                                <a:pt x="726" y="9794"/>
                              </a:lnTo>
                              <a:lnTo>
                                <a:pt x="934" y="10164"/>
                              </a:lnTo>
                              <a:lnTo>
                                <a:pt x="1194" y="10464"/>
                              </a:lnTo>
                              <a:lnTo>
                                <a:pt x="1739" y="11099"/>
                              </a:lnTo>
                              <a:lnTo>
                                <a:pt x="2336" y="11647"/>
                              </a:lnTo>
                              <a:lnTo>
                                <a:pt x="2933" y="12194"/>
                              </a:lnTo>
                              <a:lnTo>
                                <a:pt x="3634" y="12670"/>
                              </a:lnTo>
                              <a:lnTo>
                                <a:pt x="4932" y="13552"/>
                              </a:lnTo>
                              <a:lnTo>
                                <a:pt x="6075" y="14329"/>
                              </a:lnTo>
                              <a:lnTo>
                                <a:pt x="6516" y="14735"/>
                              </a:lnTo>
                              <a:lnTo>
                                <a:pt x="6879" y="15141"/>
                              </a:lnTo>
                              <a:lnTo>
                                <a:pt x="6983" y="15352"/>
                              </a:lnTo>
                              <a:lnTo>
                                <a:pt x="7061" y="15547"/>
                              </a:lnTo>
                              <a:lnTo>
                                <a:pt x="7165" y="15758"/>
                              </a:lnTo>
                              <a:lnTo>
                                <a:pt x="7165" y="15952"/>
                              </a:lnTo>
                              <a:lnTo>
                                <a:pt x="7165" y="16464"/>
                              </a:lnTo>
                              <a:lnTo>
                                <a:pt x="7165" y="16976"/>
                              </a:lnTo>
                              <a:lnTo>
                                <a:pt x="7165" y="17505"/>
                              </a:lnTo>
                              <a:lnTo>
                                <a:pt x="7165" y="18052"/>
                              </a:lnTo>
                              <a:lnTo>
                                <a:pt x="7165" y="18529"/>
                              </a:lnTo>
                              <a:lnTo>
                                <a:pt x="7165" y="18900"/>
                              </a:lnTo>
                              <a:lnTo>
                                <a:pt x="7165" y="19147"/>
                              </a:lnTo>
                              <a:lnTo>
                                <a:pt x="7165" y="19235"/>
                              </a:lnTo>
                              <a:lnTo>
                                <a:pt x="7165" y="19482"/>
                              </a:lnTo>
                              <a:lnTo>
                                <a:pt x="7217" y="19747"/>
                              </a:lnTo>
                              <a:lnTo>
                                <a:pt x="7321" y="19994"/>
                              </a:lnTo>
                              <a:lnTo>
                                <a:pt x="7476" y="20223"/>
                              </a:lnTo>
                              <a:lnTo>
                                <a:pt x="7632" y="20435"/>
                              </a:lnTo>
                              <a:lnTo>
                                <a:pt x="7814" y="20629"/>
                              </a:lnTo>
                              <a:lnTo>
                                <a:pt x="8022" y="20841"/>
                              </a:lnTo>
                              <a:lnTo>
                                <a:pt x="8281" y="21000"/>
                              </a:lnTo>
                              <a:lnTo>
                                <a:pt x="8515" y="21176"/>
                              </a:lnTo>
                              <a:lnTo>
                                <a:pt x="8775" y="21317"/>
                              </a:lnTo>
                              <a:lnTo>
                                <a:pt x="9060" y="21441"/>
                              </a:lnTo>
                              <a:lnTo>
                                <a:pt x="9424" y="21547"/>
                              </a:lnTo>
                              <a:lnTo>
                                <a:pt x="9761" y="21617"/>
                              </a:lnTo>
                              <a:lnTo>
                                <a:pt x="10125" y="21688"/>
                              </a:lnTo>
                              <a:lnTo>
                                <a:pt x="10462" y="21723"/>
                              </a:lnTo>
                              <a:lnTo>
                                <a:pt x="10825" y="21723"/>
                              </a:lnTo>
                              <a:close/>
                            </a:path>
                            <a:path w="21600" h="21600" extrusionOk="0">
                              <a:moveTo>
                                <a:pt x="9242" y="14417"/>
                              </a:moveTo>
                              <a:lnTo>
                                <a:pt x="8541" y="12035"/>
                              </a:lnTo>
                              <a:lnTo>
                                <a:pt x="7295" y="10129"/>
                              </a:lnTo>
                              <a:lnTo>
                                <a:pt x="6905" y="9652"/>
                              </a:lnTo>
                              <a:lnTo>
                                <a:pt x="8541" y="10182"/>
                              </a:lnTo>
                              <a:lnTo>
                                <a:pt x="9787" y="9547"/>
                              </a:lnTo>
                              <a:lnTo>
                                <a:pt x="11189" y="10129"/>
                              </a:lnTo>
                              <a:lnTo>
                                <a:pt x="12279" y="9547"/>
                              </a:lnTo>
                              <a:lnTo>
                                <a:pt x="13370" y="10076"/>
                              </a:lnTo>
                              <a:lnTo>
                                <a:pt x="14850" y="9652"/>
                              </a:lnTo>
                              <a:lnTo>
                                <a:pt x="12902" y="12247"/>
                              </a:lnTo>
                              <a:lnTo>
                                <a:pt x="12357" y="14417"/>
                              </a:lnTo>
                              <a:moveTo>
                                <a:pt x="7191" y="15952"/>
                              </a:moveTo>
                              <a:lnTo>
                                <a:pt x="14512" y="15952"/>
                              </a:lnTo>
                              <a:lnTo>
                                <a:pt x="14512" y="17064"/>
                              </a:lnTo>
                              <a:lnTo>
                                <a:pt x="7191" y="17047"/>
                              </a:lnTo>
                              <a:lnTo>
                                <a:pt x="7191" y="18123"/>
                              </a:lnTo>
                              <a:lnTo>
                                <a:pt x="14512" y="18158"/>
                              </a:lnTo>
                              <a:lnTo>
                                <a:pt x="14538" y="19182"/>
                              </a:lnTo>
                              <a:lnTo>
                                <a:pt x="7217" y="19182"/>
                              </a:lnTo>
                            </a:path>
                          </a:pathLst>
                        </a:custGeom>
                        <a:solidFill>
                          <a:srgbClr val="FFFFCC"/>
                        </a:solidFill>
                        <a:ln w="571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AEA28" id="Litebulb" o:spid="_x0000_s1026" style="position:absolute;margin-left:90pt;margin-top:670.35pt;width:242.25pt;height:36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" path="m10825,21723r390,l11552,21688r364,-71l12253,21547r364,-106l12902,21317r260,-141l13396,21000r259,-159l13863,20629r182,-194l14200,20223r156,-229l14460,19747r52,-265l14512,19235r,-88l14512,18900r,-371l14512,18052r,-547l14512,16976r,-512l14512,15952r,-194l14616,15547r78,-195l14798,15141r363,-406l15602,14329r1143,-777l18043,12670r701,-476l19341,11647r597,-548l20483,10464r260,-300l20950,9794r182,-353l21288,9035r156,-371l21548,8223r52,-441l21600,7341r,-406l21548,6564r-52,-335l21392,5858r-104,-335l21132,5135r-182,-335l20743,4464r-208,-300l20301,3847r-259,-300l19782,3247r-649,-583l18458,2152r-753,-458l16849,1252r-442,-176l15940,900,15499,741,15057,600,14564,458,14045,335,13500,229r-494,-71l12461,88,11968,52,11423,17r-598,l10254,17,9709,52,9216,88r-545,70l8177,229,7632,335,7113,458,6620,600,6178,741,5737,900r-467,176l4828,1252r-856,442l3219,2152r-675,512l1895,3247r-260,300l1375,3847r-233,317l934,4464,726,4800,545,5135,389,5523,285,5858,181,6229r-52,335l77,6935r,406l77,7782r52,441l233,8664r156,371l545,9441r181,353l934,10164r260,300l1739,11099r597,548l2933,12194r701,476l4932,13552r1143,777l6516,14735r363,406l6983,15352r78,195l7165,15758r,194l7165,16464r,512l7165,17505r,547l7165,18529r,371l7165,19147r,88l7165,19482r52,265l7321,19994r155,229l7632,20435r182,194l8022,20841r259,159l8515,21176r260,141l9060,21441r364,106l9761,21617r364,71l10462,21723r363,xem9242,14417l8541,12035,7295,10129,6905,9652r1636,530l9787,9547r1402,582l12279,9547r1091,529l14850,9652r-1948,2595l12357,14417m7191,15952r7321,l14512,17064r-7321,-17l7191,18123r7321,35l14538,19182r-7321,e" fillcolor="#ffc" strokeweight="4.5pt">
                <v:stroke joinstyle="miter"/>
                <v:path o:extrusionok="f" o:connecttype="custom" o:connectlocs="1538288,0;3076575,1664348;0,1664348;1538288,4619625" o:connectangles="0,0,0,0" textboxrect="3556,2188,18277,9282"/>
                <o:lock v:ext="edit" verticies="t"/>
              </v:shape>
            </w:pict>
          </mc:Fallback>
        </mc:AlternateContent>
      </w:r>
      <w:r w:rsidRPr="005F6042">
        <w:t>Tips</w:t>
      </w:r>
      <w:bookmarkEnd w:id="47"/>
    </w:p>
    <w:p w14:paraId="0B8909E2" w14:textId="55226C35" w:rsidR="00040E44" w:rsidRPr="00FE5455" w:rsidRDefault="00733A00" w:rsidP="00D107D4">
      <w:pPr>
        <w:pStyle w:val="ListParagraph"/>
        <w:numPr>
          <w:ilvl w:val="0"/>
          <w:numId w:val="19"/>
        </w:numPr>
        <w:jc w:val="both"/>
        <w:rPr>
          <w:lang w:val="en-US"/>
        </w:rPr>
      </w:pPr>
      <w:r w:rsidRPr="00733A00">
        <w:rPr>
          <w:lang w:val="en-US"/>
        </w:rPr>
        <w:t>To avoid</w:t>
      </w:r>
      <w:r w:rsidR="00457BDF">
        <w:rPr>
          <w:lang w:val="en-US"/>
        </w:rPr>
        <w:t xml:space="preserve"> </w:t>
      </w:r>
      <w:r w:rsidR="00457BDF" w:rsidRPr="00457BDF">
        <w:rPr>
          <w:lang w:val="en-US"/>
        </w:rPr>
        <w:t xml:space="preserve">getting </w:t>
      </w:r>
      <w:r w:rsidR="00831122">
        <w:rPr>
          <w:lang w:val="en-US"/>
        </w:rPr>
        <w:t>an</w:t>
      </w:r>
      <w:r w:rsidR="00831122" w:rsidRPr="00457BDF">
        <w:rPr>
          <w:lang w:val="en-US"/>
        </w:rPr>
        <w:t xml:space="preserve"> </w:t>
      </w:r>
      <w:r w:rsidR="00457BDF" w:rsidRPr="00457BDF">
        <w:rPr>
          <w:lang w:val="en-US"/>
        </w:rPr>
        <w:t xml:space="preserve">incorrect pricing, </w:t>
      </w:r>
      <w:r w:rsidR="00457BDF" w:rsidRPr="00FE5455">
        <w:rPr>
          <w:lang w:val="en-US"/>
        </w:rPr>
        <w:t xml:space="preserve">connecting flights should be </w:t>
      </w:r>
      <w:r w:rsidR="00E3500C" w:rsidRPr="00FE5455">
        <w:rPr>
          <w:lang w:val="en-US"/>
        </w:rPr>
        <w:t>specified</w:t>
      </w:r>
      <w:r w:rsidR="00457BDF" w:rsidRPr="00FE5455">
        <w:rPr>
          <w:lang w:val="en-US"/>
        </w:rPr>
        <w:t xml:space="preserve"> </w:t>
      </w:r>
      <w:r w:rsidR="00831122">
        <w:rPr>
          <w:lang w:val="en-US"/>
        </w:rPr>
        <w:t xml:space="preserve">accordingly </w:t>
      </w:r>
      <w:r w:rsidR="006F3611">
        <w:rPr>
          <w:lang w:val="en-US"/>
        </w:rPr>
        <w:t>i</w:t>
      </w:r>
      <w:r w:rsidR="00457BDF" w:rsidRPr="00FE5455">
        <w:rPr>
          <w:lang w:val="en-US"/>
        </w:rPr>
        <w:t xml:space="preserve">n </w:t>
      </w:r>
      <w:r w:rsidR="00236948">
        <w:rPr>
          <w:lang w:val="en-US"/>
        </w:rPr>
        <w:t xml:space="preserve">the </w:t>
      </w:r>
      <w:r w:rsidR="00457BDF" w:rsidRPr="00FE5455">
        <w:rPr>
          <w:lang w:val="en-US"/>
        </w:rPr>
        <w:t xml:space="preserve">Informative pricing request. </w:t>
      </w:r>
      <w:r w:rsidR="00457BDF">
        <w:t>In this example the first segment (outbound flight) is independent. The second and third (inbound flight</w:t>
      </w:r>
      <w:r w:rsidR="006F3611">
        <w:t>s</w:t>
      </w:r>
      <w:r w:rsidR="00457BDF">
        <w:t xml:space="preserve">) are connected. Two bounds are defined (flightIndicator 1 and 2) </w:t>
      </w:r>
    </w:p>
    <w:p w14:paraId="6E937133" w14:textId="2D06E2E8" w:rsidR="009F64F1" w:rsidRDefault="006E7815" w:rsidP="00A45052">
      <w:pPr>
        <w:jc w:val="both"/>
      </w:pPr>
      <w:r>
        <w:rPr>
          <w:noProof/>
          <w:lang w:val="en-IE" w:eastAsia="en-IE" w:bidi="ar-SA"/>
        </w:rPr>
        <w:drawing>
          <wp:inline distT="0" distB="0" distL="0" distR="0" wp14:anchorId="3AF85503" wp14:editId="7CF3E98A">
            <wp:extent cx="5727700" cy="819785"/>
            <wp:effectExtent l="0" t="0" r="635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819785"/>
                    </a:xfrm>
                    <a:prstGeom prst="rect">
                      <a:avLst/>
                    </a:prstGeom>
                    <a:noFill/>
                    <a:ln>
                      <a:noFill/>
                    </a:ln>
                  </pic:spPr>
                </pic:pic>
              </a:graphicData>
            </a:graphic>
          </wp:inline>
        </w:drawing>
      </w:r>
    </w:p>
    <w:p w14:paraId="068C4291" w14:textId="46E0B80D" w:rsidR="009F64F1" w:rsidRPr="009F64F1" w:rsidRDefault="009F64F1" w:rsidP="00ED5A8A">
      <w:pPr>
        <w:pStyle w:val="ListParagraph"/>
        <w:tabs>
          <w:tab w:val="left" w:pos="2977"/>
        </w:tabs>
        <w:jc w:val="both"/>
        <w:rPr>
          <w:lang w:val="en-US"/>
        </w:rPr>
      </w:pPr>
      <w:r>
        <w:rPr>
          <w:lang w:val="en-US"/>
        </w:rPr>
        <w:t xml:space="preserve">For </w:t>
      </w:r>
      <w:r w:rsidR="000D365C">
        <w:rPr>
          <w:lang w:val="en-US"/>
        </w:rPr>
        <w:t>the outbound fl</w:t>
      </w:r>
      <w:r w:rsidRPr="009F64F1">
        <w:rPr>
          <w:lang w:val="en-US"/>
        </w:rPr>
        <w:t xml:space="preserve">ight </w:t>
      </w:r>
      <w:r w:rsidR="00ED5A8A">
        <w:rPr>
          <w:lang w:val="en-US"/>
        </w:rPr>
        <w:tab/>
      </w:r>
      <w:r w:rsidR="000D365C">
        <w:rPr>
          <w:lang w:val="en-US"/>
        </w:rPr>
        <w:t xml:space="preserve">-&gt; </w:t>
      </w:r>
      <w:r>
        <w:rPr>
          <w:lang w:val="en-US"/>
        </w:rPr>
        <w:t xml:space="preserve">SU262, </w:t>
      </w:r>
      <w:r w:rsidRPr="009F64F1">
        <w:rPr>
          <w:lang w:val="en-US"/>
        </w:rPr>
        <w:t>flightIndicator= 1</w:t>
      </w:r>
      <w:r>
        <w:rPr>
          <w:lang w:val="en-US"/>
        </w:rPr>
        <w:t xml:space="preserve"> and </w:t>
      </w:r>
      <w:r w:rsidRPr="009F64F1">
        <w:rPr>
          <w:lang w:val="en-US"/>
        </w:rPr>
        <w:t>itemNumber = 1</w:t>
      </w:r>
    </w:p>
    <w:p w14:paraId="7BAFE5A8" w14:textId="2B1EFB9A" w:rsidR="000D365C" w:rsidRDefault="000D365C" w:rsidP="00ED5A8A">
      <w:pPr>
        <w:pStyle w:val="ListParagraph"/>
        <w:tabs>
          <w:tab w:val="left" w:pos="2977"/>
        </w:tabs>
        <w:jc w:val="both"/>
        <w:rPr>
          <w:lang w:val="en-US"/>
        </w:rPr>
      </w:pPr>
      <w:r>
        <w:rPr>
          <w:lang w:val="en-US"/>
        </w:rPr>
        <w:t xml:space="preserve">For the inbound flight </w:t>
      </w:r>
      <w:r w:rsidR="00040E44">
        <w:rPr>
          <w:lang w:val="en-US"/>
        </w:rPr>
        <w:t xml:space="preserve"> </w:t>
      </w:r>
      <w:r w:rsidR="00ED5A8A">
        <w:rPr>
          <w:lang w:val="en-US"/>
        </w:rPr>
        <w:tab/>
      </w:r>
      <w:r>
        <w:rPr>
          <w:lang w:val="en-US"/>
        </w:rPr>
        <w:t>-&gt;</w:t>
      </w:r>
      <w:r w:rsidR="009F64F1" w:rsidRPr="009F64F1">
        <w:rPr>
          <w:lang w:val="en-US"/>
        </w:rPr>
        <w:t xml:space="preserve"> </w:t>
      </w:r>
      <w:r w:rsidR="009F64F1">
        <w:rPr>
          <w:lang w:val="en-US"/>
        </w:rPr>
        <w:t xml:space="preserve">SU261, </w:t>
      </w:r>
      <w:r w:rsidR="009F64F1" w:rsidRPr="009F64F1">
        <w:rPr>
          <w:lang w:val="en-US"/>
        </w:rPr>
        <w:t xml:space="preserve">flightIndicator= </w:t>
      </w:r>
      <w:r w:rsidR="00DE1D3A">
        <w:rPr>
          <w:lang w:val="en-US"/>
        </w:rPr>
        <w:t>2</w:t>
      </w:r>
      <w:r w:rsidR="009F64F1">
        <w:rPr>
          <w:lang w:val="en-US"/>
        </w:rPr>
        <w:t xml:space="preserve"> and</w:t>
      </w:r>
      <w:r w:rsidR="009F64F1" w:rsidRPr="009F64F1">
        <w:rPr>
          <w:lang w:val="en-US"/>
        </w:rPr>
        <w:t xml:space="preserve"> itemNumber = </w:t>
      </w:r>
      <w:r>
        <w:rPr>
          <w:lang w:val="en-US"/>
        </w:rPr>
        <w:t>1</w:t>
      </w:r>
    </w:p>
    <w:p w14:paraId="34B8B05B" w14:textId="6BF138A0" w:rsidR="009F64F1" w:rsidRDefault="000D365C" w:rsidP="00BB6800">
      <w:pPr>
        <w:pStyle w:val="ListParagraph"/>
        <w:tabs>
          <w:tab w:val="left" w:pos="2977"/>
        </w:tabs>
        <w:jc w:val="both"/>
        <w:rPr>
          <w:lang w:val="en-US"/>
        </w:rPr>
      </w:pPr>
      <w:r>
        <w:rPr>
          <w:lang w:val="en-US"/>
        </w:rPr>
        <w:t xml:space="preserve">                              </w:t>
      </w:r>
      <w:r w:rsidR="00ED5A8A">
        <w:rPr>
          <w:lang w:val="en-US"/>
        </w:rPr>
        <w:tab/>
      </w:r>
      <w:r w:rsidRPr="000D365C">
        <w:rPr>
          <w:lang w:val="en-US"/>
        </w:rPr>
        <w:t>-&gt;</w:t>
      </w:r>
      <w:r w:rsidR="009F64F1" w:rsidRPr="000D365C">
        <w:rPr>
          <w:lang w:val="en-US"/>
        </w:rPr>
        <w:t xml:space="preserve"> SU2584, flightIndicator= 2 and itemNumber = </w:t>
      </w:r>
      <w:r w:rsidR="00DE1D3A" w:rsidRPr="000D365C">
        <w:rPr>
          <w:lang w:val="en-US"/>
        </w:rPr>
        <w:t>2</w:t>
      </w:r>
    </w:p>
    <w:p w14:paraId="2016363B" w14:textId="77777777" w:rsidR="00BB6800" w:rsidRPr="006E7815" w:rsidRDefault="00BB6800" w:rsidP="00BB6800">
      <w:pPr>
        <w:pStyle w:val="ListParagraph"/>
        <w:tabs>
          <w:tab w:val="left" w:pos="2977"/>
        </w:tabs>
        <w:jc w:val="both"/>
        <w:rPr>
          <w:lang w:val="en-US"/>
        </w:rPr>
      </w:pPr>
    </w:p>
    <w:p w14:paraId="26F460B9" w14:textId="7C0037DA" w:rsidR="00420A76" w:rsidRDefault="00EE573C" w:rsidP="00D107D4">
      <w:pPr>
        <w:pStyle w:val="ListParagraph"/>
        <w:numPr>
          <w:ilvl w:val="0"/>
          <w:numId w:val="19"/>
        </w:numPr>
        <w:spacing w:before="0" w:beforeAutospacing="0" w:after="0" w:afterAutospacing="0"/>
        <w:contextualSpacing w:val="0"/>
        <w:jc w:val="both"/>
        <w:rPr>
          <w:lang w:val="en-US"/>
        </w:rPr>
      </w:pPr>
      <w:r w:rsidRPr="00420A76">
        <w:rPr>
          <w:lang w:val="en-US"/>
        </w:rPr>
        <w:t>To avoid fare discrepanc</w:t>
      </w:r>
      <w:r w:rsidR="000F4582">
        <w:rPr>
          <w:lang w:val="en-US"/>
        </w:rPr>
        <w:t>ies</w:t>
      </w:r>
      <w:r w:rsidRPr="00420A76">
        <w:rPr>
          <w:lang w:val="en-US"/>
        </w:rPr>
        <w:t xml:space="preserve"> between pricing and </w:t>
      </w:r>
      <w:r w:rsidR="00B02F0B">
        <w:t xml:space="preserve">Master Pricer </w:t>
      </w:r>
      <w:r w:rsidR="00FE5455" w:rsidRPr="00420A76">
        <w:rPr>
          <w:lang w:val="en-US"/>
        </w:rPr>
        <w:t>repl</w:t>
      </w:r>
      <w:r w:rsidR="000F4582">
        <w:rPr>
          <w:lang w:val="en-US"/>
        </w:rPr>
        <w:t>ies</w:t>
      </w:r>
      <w:r w:rsidR="00FE5455" w:rsidRPr="00420A76">
        <w:rPr>
          <w:lang w:val="en-US"/>
        </w:rPr>
        <w:t xml:space="preserve">, </w:t>
      </w:r>
      <w:r w:rsidR="00236948">
        <w:rPr>
          <w:lang w:val="en-US"/>
        </w:rPr>
        <w:t xml:space="preserve">the </w:t>
      </w:r>
      <w:r w:rsidR="00FE5455" w:rsidRPr="00420A76">
        <w:rPr>
          <w:lang w:val="en-US"/>
        </w:rPr>
        <w:t xml:space="preserve">Validating Carrier </w:t>
      </w:r>
      <w:r w:rsidR="003C0EB3">
        <w:rPr>
          <w:lang w:val="en-US"/>
        </w:rPr>
        <w:t xml:space="preserve">provided by Master Pricer </w:t>
      </w:r>
      <w:r w:rsidR="006F3611">
        <w:rPr>
          <w:lang w:val="en-US"/>
        </w:rPr>
        <w:t>should</w:t>
      </w:r>
      <w:r w:rsidR="003C0EB3">
        <w:rPr>
          <w:lang w:val="en-US"/>
        </w:rPr>
        <w:t xml:space="preserve"> be applied in the validating carrier </w:t>
      </w:r>
      <w:r w:rsidR="00FE5455" w:rsidRPr="00420A76">
        <w:rPr>
          <w:lang w:val="en-US"/>
        </w:rPr>
        <w:t xml:space="preserve">option </w:t>
      </w:r>
      <w:r w:rsidR="003C0EB3">
        <w:rPr>
          <w:lang w:val="en-US"/>
        </w:rPr>
        <w:t xml:space="preserve">of </w:t>
      </w:r>
      <w:r w:rsidR="00FE5455" w:rsidRPr="00420A76">
        <w:rPr>
          <w:lang w:val="en-US"/>
        </w:rPr>
        <w:t xml:space="preserve">the pricing query. The recommended Validating Carriers in </w:t>
      </w:r>
      <w:r w:rsidR="003C0EB3">
        <w:rPr>
          <w:lang w:val="en-US"/>
        </w:rPr>
        <w:t xml:space="preserve">the </w:t>
      </w:r>
      <w:r w:rsidR="00FE5455" w:rsidRPr="00420A76">
        <w:rPr>
          <w:lang w:val="en-US"/>
        </w:rPr>
        <w:t xml:space="preserve">MPTB reply can be found </w:t>
      </w:r>
      <w:r w:rsidR="003C0EB3">
        <w:rPr>
          <w:lang w:val="en-US"/>
        </w:rPr>
        <w:t>at</w:t>
      </w:r>
    </w:p>
    <w:p w14:paraId="46317228" w14:textId="2F6B9398" w:rsidR="00FE5455" w:rsidRPr="00420A76" w:rsidRDefault="00FE5455" w:rsidP="00A45052">
      <w:pPr>
        <w:ind w:left="360"/>
        <w:jc w:val="both"/>
      </w:pPr>
      <w:r w:rsidRPr="00420A76">
        <w:t xml:space="preserve"> </w:t>
      </w:r>
      <w:r w:rsidR="00420A76" w:rsidRPr="00420A76">
        <w:t>Fare_MasterPricerTravelBoardSearchReply/recommendation/paxFareProduct/paxFareDetail</w:t>
      </w:r>
    </w:p>
    <w:p w14:paraId="299874F1" w14:textId="77777777" w:rsidR="00420A76" w:rsidRPr="00557482" w:rsidRDefault="00420A76" w:rsidP="00557482">
      <w:pPr>
        <w:pStyle w:val="ListParagraph"/>
        <w:spacing w:before="0" w:beforeAutospacing="0" w:after="0" w:afterAutospacing="0" w:line="240" w:lineRule="auto"/>
        <w:ind w:left="360"/>
        <w:contextualSpacing w:val="0"/>
        <w:jc w:val="both"/>
        <w:rPr>
          <w:rFonts w:ascii="Courier New" w:hAnsi="Courier New" w:cs="Courier New"/>
          <w:lang w:val="en-US" w:bidi="th-TH"/>
        </w:rPr>
      </w:pPr>
      <w:r w:rsidRPr="00557482">
        <w:rPr>
          <w:rFonts w:ascii="Courier New" w:hAnsi="Courier New" w:cs="Courier New"/>
          <w:lang w:val="en-US" w:bidi="th-TH"/>
        </w:rPr>
        <w:t>&lt;paxFareDetail&gt;</w:t>
      </w:r>
    </w:p>
    <w:p w14:paraId="58CB1099" w14:textId="77777777" w:rsidR="00420A76" w:rsidRPr="00557482" w:rsidRDefault="00420A76" w:rsidP="00557482">
      <w:pPr>
        <w:pStyle w:val="ListParagraph"/>
        <w:spacing w:line="240" w:lineRule="auto"/>
        <w:ind w:left="360"/>
        <w:jc w:val="both"/>
        <w:rPr>
          <w:rFonts w:ascii="Courier New" w:hAnsi="Courier New" w:cs="Courier New"/>
          <w:lang w:val="en-US" w:bidi="th-TH"/>
        </w:rPr>
      </w:pPr>
      <w:r w:rsidRPr="00557482">
        <w:rPr>
          <w:rFonts w:ascii="Courier New" w:hAnsi="Courier New" w:cs="Courier New"/>
          <w:lang w:val="en-US" w:bidi="th-TH"/>
        </w:rPr>
        <w:t xml:space="preserve">     &lt;paxFareNum&gt;1&lt;/paxFareNum&gt;</w:t>
      </w:r>
    </w:p>
    <w:p w14:paraId="0148AFA1" w14:textId="77777777" w:rsidR="00420A76" w:rsidRPr="00557482" w:rsidRDefault="00420A76" w:rsidP="00557482">
      <w:pPr>
        <w:pStyle w:val="ListParagraph"/>
        <w:spacing w:line="240" w:lineRule="auto"/>
        <w:ind w:left="360"/>
        <w:jc w:val="both"/>
        <w:rPr>
          <w:rFonts w:ascii="Courier New" w:hAnsi="Courier New" w:cs="Courier New"/>
          <w:lang w:val="en-US" w:bidi="th-TH"/>
        </w:rPr>
      </w:pPr>
      <w:r w:rsidRPr="00557482">
        <w:rPr>
          <w:rFonts w:ascii="Courier New" w:hAnsi="Courier New" w:cs="Courier New"/>
          <w:lang w:val="en-US" w:bidi="th-TH"/>
        </w:rPr>
        <w:t xml:space="preserve">     &lt;totalFareAmount&gt;684.79&lt;/totalFareAmount&gt;</w:t>
      </w:r>
    </w:p>
    <w:p w14:paraId="5C865222" w14:textId="77777777" w:rsidR="00420A76" w:rsidRPr="00557482" w:rsidRDefault="00420A76" w:rsidP="00557482">
      <w:pPr>
        <w:pStyle w:val="ListParagraph"/>
        <w:spacing w:line="240" w:lineRule="auto"/>
        <w:ind w:left="360"/>
        <w:jc w:val="both"/>
        <w:rPr>
          <w:rFonts w:ascii="Courier New" w:hAnsi="Courier New" w:cs="Courier New"/>
          <w:lang w:val="en-US" w:bidi="th-TH"/>
        </w:rPr>
      </w:pPr>
      <w:r w:rsidRPr="00557482">
        <w:rPr>
          <w:rFonts w:ascii="Courier New" w:hAnsi="Courier New" w:cs="Courier New"/>
          <w:lang w:val="en-US" w:bidi="th-TH"/>
        </w:rPr>
        <w:t xml:space="preserve">     &lt;totalTaxAmount&gt;452.79&lt;/totalTaxAmount&gt;</w:t>
      </w:r>
    </w:p>
    <w:p w14:paraId="2809C75C" w14:textId="77777777" w:rsidR="00420A76" w:rsidRPr="00557482" w:rsidRDefault="00420A76" w:rsidP="00557482">
      <w:pPr>
        <w:pStyle w:val="ListParagraph"/>
        <w:spacing w:line="240" w:lineRule="auto"/>
        <w:ind w:left="360"/>
        <w:jc w:val="both"/>
        <w:rPr>
          <w:rFonts w:ascii="Courier New" w:hAnsi="Courier New" w:cs="Courier New"/>
          <w:lang w:val="en-US" w:bidi="th-TH"/>
        </w:rPr>
      </w:pPr>
      <w:r w:rsidRPr="00557482">
        <w:rPr>
          <w:rFonts w:ascii="Courier New" w:hAnsi="Courier New" w:cs="Courier New"/>
          <w:lang w:val="en-US" w:bidi="th-TH"/>
        </w:rPr>
        <w:t xml:space="preserve">     &lt;codeShareDetails&gt;</w:t>
      </w:r>
    </w:p>
    <w:p w14:paraId="1A31CDAB" w14:textId="77777777" w:rsidR="00420A76" w:rsidRPr="00557482" w:rsidRDefault="00420A76" w:rsidP="00557482">
      <w:pPr>
        <w:pStyle w:val="ListParagraph"/>
        <w:spacing w:line="240" w:lineRule="auto"/>
        <w:ind w:left="360"/>
        <w:jc w:val="both"/>
        <w:rPr>
          <w:rFonts w:ascii="Courier New" w:hAnsi="Courier New" w:cs="Courier New"/>
          <w:b/>
          <w:bCs/>
          <w:lang w:val="en-US" w:bidi="th-TH"/>
        </w:rPr>
      </w:pPr>
      <w:r w:rsidRPr="00557482">
        <w:rPr>
          <w:rFonts w:ascii="Courier New" w:hAnsi="Courier New" w:cs="Courier New"/>
          <w:b/>
          <w:bCs/>
          <w:lang w:val="en-US" w:bidi="th-TH"/>
        </w:rPr>
        <w:t xml:space="preserve">          </w:t>
      </w:r>
      <w:r w:rsidRPr="00557482">
        <w:rPr>
          <w:rFonts w:ascii="Courier New" w:hAnsi="Courier New" w:cs="Courier New"/>
          <w:b/>
          <w:bCs/>
          <w:color w:val="FF9900"/>
          <w:lang w:val="en-US" w:bidi="th-TH"/>
        </w:rPr>
        <w:t>&lt;transportStageQualifier&gt;V&lt;/transportStageQualifier&gt;</w:t>
      </w:r>
    </w:p>
    <w:p w14:paraId="03ABEA46" w14:textId="77777777" w:rsidR="00420A76" w:rsidRPr="00557482" w:rsidRDefault="00420A76" w:rsidP="00557482">
      <w:pPr>
        <w:pStyle w:val="ListParagraph"/>
        <w:spacing w:line="240" w:lineRule="auto"/>
        <w:ind w:left="360"/>
        <w:jc w:val="both"/>
        <w:rPr>
          <w:rFonts w:ascii="Courier New" w:hAnsi="Courier New" w:cs="Courier New"/>
          <w:b/>
          <w:bCs/>
          <w:lang w:val="en-US" w:bidi="th-TH"/>
        </w:rPr>
      </w:pPr>
      <w:r w:rsidRPr="00557482">
        <w:rPr>
          <w:rFonts w:ascii="Courier New" w:hAnsi="Courier New" w:cs="Courier New"/>
          <w:b/>
          <w:bCs/>
          <w:lang w:val="en-US" w:bidi="th-TH"/>
        </w:rPr>
        <w:t xml:space="preserve">          </w:t>
      </w:r>
      <w:r w:rsidRPr="00557482">
        <w:rPr>
          <w:rFonts w:ascii="Courier New" w:hAnsi="Courier New" w:cs="Courier New"/>
          <w:b/>
          <w:bCs/>
          <w:color w:val="FF9900"/>
          <w:lang w:val="en-US" w:bidi="th-TH"/>
        </w:rPr>
        <w:t>&lt;company&gt;SU&lt;/company&gt;</w:t>
      </w:r>
    </w:p>
    <w:p w14:paraId="7547280A" w14:textId="77777777" w:rsidR="00420A76" w:rsidRPr="00557482" w:rsidRDefault="00420A76" w:rsidP="00557482">
      <w:pPr>
        <w:pStyle w:val="ListParagraph"/>
        <w:spacing w:line="240" w:lineRule="auto"/>
        <w:ind w:left="360"/>
        <w:jc w:val="both"/>
        <w:rPr>
          <w:rFonts w:ascii="Courier New" w:hAnsi="Courier New" w:cs="Courier New"/>
          <w:lang w:val="en-US" w:bidi="th-TH"/>
        </w:rPr>
      </w:pPr>
      <w:r w:rsidRPr="00557482">
        <w:rPr>
          <w:rFonts w:ascii="Courier New" w:hAnsi="Courier New" w:cs="Courier New"/>
          <w:lang w:val="en-US" w:bidi="th-TH"/>
        </w:rPr>
        <w:t xml:space="preserve">     &lt;/codeShareDetails&gt;</w:t>
      </w:r>
    </w:p>
    <w:p w14:paraId="16895BFC" w14:textId="173092E4" w:rsidR="00FE5455" w:rsidRDefault="00420A76" w:rsidP="00557482">
      <w:pPr>
        <w:pStyle w:val="ListParagraph"/>
        <w:spacing w:line="240" w:lineRule="auto"/>
        <w:ind w:left="360"/>
        <w:jc w:val="both"/>
        <w:rPr>
          <w:lang w:val="en-US" w:bidi="th-TH"/>
        </w:rPr>
      </w:pPr>
      <w:r w:rsidRPr="00557482">
        <w:rPr>
          <w:rFonts w:ascii="Courier New" w:hAnsi="Courier New" w:cs="Courier New"/>
          <w:lang w:val="en-US" w:bidi="th-TH"/>
        </w:rPr>
        <w:t>&lt;/paxFareDetail&gt;</w:t>
      </w:r>
    </w:p>
    <w:p w14:paraId="3D7FFD0F" w14:textId="77777777" w:rsidR="00420A76" w:rsidRPr="00420A76" w:rsidRDefault="00420A76" w:rsidP="00420A76">
      <w:pPr>
        <w:pStyle w:val="ListParagraph"/>
        <w:jc w:val="both"/>
        <w:rPr>
          <w:lang w:val="en-US"/>
        </w:rPr>
      </w:pPr>
    </w:p>
    <w:p w14:paraId="35C0E294" w14:textId="4D09E930" w:rsidR="000B6D98" w:rsidRDefault="000B6D98" w:rsidP="00D107D4">
      <w:pPr>
        <w:pStyle w:val="ListParagraph"/>
        <w:numPr>
          <w:ilvl w:val="0"/>
          <w:numId w:val="19"/>
        </w:numPr>
        <w:jc w:val="both"/>
        <w:rPr>
          <w:lang w:val="en-US"/>
        </w:rPr>
      </w:pPr>
      <w:r w:rsidRPr="000B6D98">
        <w:rPr>
          <w:lang w:val="en-US"/>
        </w:rPr>
        <w:t>By default</w:t>
      </w:r>
      <w:r w:rsidR="002F6185">
        <w:rPr>
          <w:lang w:val="en-US"/>
        </w:rPr>
        <w:t>,</w:t>
      </w:r>
      <w:r w:rsidRPr="000B6D98">
        <w:rPr>
          <w:lang w:val="en-US"/>
        </w:rPr>
        <w:t xml:space="preserve"> </w:t>
      </w:r>
      <w:r>
        <w:rPr>
          <w:lang w:val="en-US"/>
        </w:rPr>
        <w:t>the system</w:t>
      </w:r>
      <w:r w:rsidRPr="000B6D98">
        <w:rPr>
          <w:lang w:val="en-US"/>
        </w:rPr>
        <w:t xml:space="preserve"> assume</w:t>
      </w:r>
      <w:r>
        <w:rPr>
          <w:lang w:val="en-US"/>
        </w:rPr>
        <w:t>s</w:t>
      </w:r>
      <w:r w:rsidRPr="000B6D98">
        <w:rPr>
          <w:lang w:val="en-US"/>
        </w:rPr>
        <w:t xml:space="preserve"> that the class indicated in the pricing request is available. </w:t>
      </w:r>
      <w:r w:rsidR="00236948">
        <w:rPr>
          <w:lang w:val="en-US"/>
        </w:rPr>
        <w:t>if</w:t>
      </w:r>
      <w:r w:rsidRPr="000B6D98">
        <w:rPr>
          <w:lang w:val="en-US"/>
        </w:rPr>
        <w:t xml:space="preserve"> this is not the case, the service may return an insufficient availability warning. </w:t>
      </w:r>
    </w:p>
    <w:p w14:paraId="5FE5E11E" w14:textId="77777777" w:rsidR="00BB6800" w:rsidRPr="00BB6800" w:rsidRDefault="00BB6800" w:rsidP="0022156B">
      <w:pPr>
        <w:pStyle w:val="XMLStyle"/>
        <w:rPr>
          <w:highlight w:val="white"/>
        </w:rPr>
      </w:pPr>
      <w:r w:rsidRPr="00BB6800">
        <w:rPr>
          <w:highlight w:val="white"/>
        </w:rPr>
        <w:t>&lt;textData&gt;</w:t>
      </w:r>
    </w:p>
    <w:p w14:paraId="10FA2733" w14:textId="77777777" w:rsidR="00BB6800" w:rsidRPr="00BB6800" w:rsidRDefault="00BB6800" w:rsidP="0022156B">
      <w:pPr>
        <w:pStyle w:val="XMLStyle"/>
        <w:rPr>
          <w:highlight w:val="white"/>
        </w:rPr>
      </w:pPr>
      <w:r w:rsidRPr="00BB6800">
        <w:rPr>
          <w:highlight w:val="white"/>
        </w:rPr>
        <w:t xml:space="preserve">     &lt;freeTextQualification&gt;</w:t>
      </w:r>
    </w:p>
    <w:p w14:paraId="67BE8732" w14:textId="77777777" w:rsidR="00BB6800" w:rsidRPr="00BB6800" w:rsidRDefault="00BB6800" w:rsidP="0022156B">
      <w:pPr>
        <w:pStyle w:val="XMLStyle"/>
        <w:rPr>
          <w:highlight w:val="white"/>
        </w:rPr>
      </w:pPr>
      <w:r w:rsidRPr="00BB6800">
        <w:rPr>
          <w:highlight w:val="white"/>
        </w:rPr>
        <w:t xml:space="preserve">          &lt;textSubjectQualifier&gt;3&lt;/textSubjectQualifier&gt;</w:t>
      </w:r>
    </w:p>
    <w:p w14:paraId="135587CC" w14:textId="77777777" w:rsidR="00BB6800" w:rsidRPr="00BB6800" w:rsidRDefault="00BB6800" w:rsidP="0022156B">
      <w:pPr>
        <w:pStyle w:val="XMLStyle"/>
        <w:rPr>
          <w:highlight w:val="white"/>
        </w:rPr>
      </w:pPr>
      <w:r w:rsidRPr="00BB6800">
        <w:rPr>
          <w:highlight w:val="white"/>
        </w:rPr>
        <w:lastRenderedPageBreak/>
        <w:t xml:space="preserve">          &lt;informationType&gt;710&lt;/informationType&gt;</w:t>
      </w:r>
    </w:p>
    <w:p w14:paraId="53474F89" w14:textId="77777777" w:rsidR="00BB6800" w:rsidRPr="00BB6800" w:rsidRDefault="00BB6800" w:rsidP="0022156B">
      <w:pPr>
        <w:pStyle w:val="XMLStyle"/>
        <w:rPr>
          <w:highlight w:val="white"/>
        </w:rPr>
      </w:pPr>
      <w:r w:rsidRPr="00BB6800">
        <w:rPr>
          <w:highlight w:val="white"/>
        </w:rPr>
        <w:t xml:space="preserve">     &lt;/freeTextQualification&gt;</w:t>
      </w:r>
    </w:p>
    <w:p w14:paraId="71C31DF9" w14:textId="77777777" w:rsidR="00BB6800" w:rsidRPr="00BB6800" w:rsidRDefault="00BB6800" w:rsidP="0022156B">
      <w:pPr>
        <w:pStyle w:val="XMLStyle"/>
        <w:rPr>
          <w:highlight w:val="white"/>
        </w:rPr>
      </w:pPr>
      <w:r w:rsidRPr="00BB6800">
        <w:rPr>
          <w:highlight w:val="white"/>
        </w:rPr>
        <w:t xml:space="preserve">     &lt;freeText&gt;</w:t>
      </w:r>
      <w:r w:rsidRPr="00BB6800">
        <w:rPr>
          <w:b/>
          <w:bCs/>
          <w:color w:val="CE0058" w:themeColor="accent2"/>
          <w:highlight w:val="white"/>
        </w:rPr>
        <w:t>WARNING - CLASS AVAILABILITY MAY NOT BE SUFFICIENT ON CERTAIN FLIGHTS</w:t>
      </w:r>
      <w:r w:rsidRPr="00BB6800">
        <w:rPr>
          <w:highlight w:val="white"/>
        </w:rPr>
        <w:t>&lt;/freeText&gt;</w:t>
      </w:r>
    </w:p>
    <w:p w14:paraId="6561C62D" w14:textId="77777777" w:rsidR="00BB6800" w:rsidRDefault="00BB6800" w:rsidP="0022156B">
      <w:pPr>
        <w:pStyle w:val="XMLStyle"/>
        <w:rPr>
          <w:highlight w:val="white"/>
        </w:rPr>
      </w:pPr>
      <w:r w:rsidRPr="00BB6800">
        <w:rPr>
          <w:highlight w:val="white"/>
        </w:rPr>
        <w:t>&lt;/textData&gt;</w:t>
      </w:r>
    </w:p>
    <w:p w14:paraId="50DEEAF5" w14:textId="77777777" w:rsidR="00EE573C" w:rsidRPr="00420A76" w:rsidRDefault="00EE573C" w:rsidP="00EE573C">
      <w:pPr>
        <w:pStyle w:val="ListParagraph"/>
        <w:jc w:val="both"/>
        <w:rPr>
          <w:lang w:val="en-US"/>
        </w:rPr>
      </w:pPr>
    </w:p>
    <w:p w14:paraId="036ED6FF" w14:textId="113B276C" w:rsidR="00EE573C" w:rsidRDefault="00236948" w:rsidP="00A45052">
      <w:pPr>
        <w:pStyle w:val="ListParagraph"/>
        <w:numPr>
          <w:ilvl w:val="0"/>
          <w:numId w:val="19"/>
        </w:numPr>
        <w:jc w:val="both"/>
      </w:pPr>
      <w:r>
        <w:t>In order to</w:t>
      </w:r>
      <w:r w:rsidR="00EE573C">
        <w:t xml:space="preserve"> </w:t>
      </w:r>
      <w:r>
        <w:t xml:space="preserve">properly </w:t>
      </w:r>
      <w:r w:rsidR="003C0EB3">
        <w:t>process</w:t>
      </w:r>
      <w:r w:rsidR="00EE573C">
        <w:t xml:space="preserve"> the availability</w:t>
      </w:r>
      <w:r w:rsidR="00EE573C" w:rsidRPr="00EE573C">
        <w:rPr>
          <w:lang w:val="en-US"/>
        </w:rPr>
        <w:t xml:space="preserve"> </w:t>
      </w:r>
      <w:r>
        <w:rPr>
          <w:lang w:val="en-US"/>
        </w:rPr>
        <w:t xml:space="preserve">of the class of booking </w:t>
      </w:r>
      <w:r w:rsidR="003C0EB3">
        <w:rPr>
          <w:lang w:val="en-US"/>
        </w:rPr>
        <w:t xml:space="preserve">being </w:t>
      </w:r>
      <w:r>
        <w:rPr>
          <w:lang w:val="en-US"/>
        </w:rPr>
        <w:t>sent</w:t>
      </w:r>
      <w:r w:rsidR="00016843">
        <w:rPr>
          <w:lang w:val="en-US"/>
        </w:rPr>
        <w:t xml:space="preserve"> in</w:t>
      </w:r>
      <w:r>
        <w:rPr>
          <w:lang w:val="en-US"/>
        </w:rPr>
        <w:t xml:space="preserve"> the</w:t>
      </w:r>
      <w:r w:rsidR="00016843">
        <w:rPr>
          <w:lang w:val="en-US"/>
        </w:rPr>
        <w:t xml:space="preserve"> Informative Best Pricing</w:t>
      </w:r>
      <w:r>
        <w:rPr>
          <w:lang w:val="en-US"/>
        </w:rPr>
        <w:t xml:space="preserve"> request</w:t>
      </w:r>
      <w:r w:rsidR="00EE573C">
        <w:rPr>
          <w:lang w:val="en-US"/>
        </w:rPr>
        <w:t>, t</w:t>
      </w:r>
      <w:r w:rsidR="00EE573C">
        <w:t xml:space="preserve">he </w:t>
      </w:r>
      <w:r w:rsidR="003C0EB3">
        <w:t xml:space="preserve">“Check Availability” option must be used indicating if the class is </w:t>
      </w:r>
      <w:r w:rsidR="00FA0AE9">
        <w:t>to be assumed</w:t>
      </w:r>
      <w:r w:rsidR="003C0EB3">
        <w:t xml:space="preserve"> available or</w:t>
      </w:r>
      <w:r w:rsidR="00FA0AE9">
        <w:t xml:space="preserve"> if the process should check it’s availability</w:t>
      </w:r>
      <w:r w:rsidR="003C0EB3">
        <w:t>.</w:t>
      </w:r>
    </w:p>
    <w:p w14:paraId="4400B848" w14:textId="25640F96" w:rsidR="00EE573C" w:rsidRDefault="00EE573C" w:rsidP="00A45052">
      <w:pPr>
        <w:pStyle w:val="ListParagraph"/>
        <w:numPr>
          <w:ilvl w:val="1"/>
          <w:numId w:val="19"/>
        </w:numPr>
        <w:jc w:val="both"/>
      </w:pPr>
      <w:r>
        <w:t>If the value of this option is</w:t>
      </w:r>
      <w:r w:rsidR="003C0EB3">
        <w:t xml:space="preserve"> set to</w:t>
      </w:r>
      <w:r>
        <w:t xml:space="preserve"> </w:t>
      </w:r>
      <w:r w:rsidRPr="00016843">
        <w:rPr>
          <w:b/>
          <w:bCs/>
        </w:rPr>
        <w:t>VOA</w:t>
      </w:r>
      <w:r>
        <w:t xml:space="preserve">, no assumption on the availability is made and the </w:t>
      </w:r>
      <w:r w:rsidR="003D5903">
        <w:t>process checks if the class sent in the request is available when searching for</w:t>
      </w:r>
      <w:r>
        <w:t xml:space="preserve"> the lowest available</w:t>
      </w:r>
      <w:r w:rsidR="003D5903">
        <w:t xml:space="preserve"> fare</w:t>
      </w:r>
    </w:p>
    <w:p w14:paraId="4C8A8C01" w14:textId="0EBED729" w:rsidR="00C845D2" w:rsidRDefault="00EE573C" w:rsidP="00A45052">
      <w:pPr>
        <w:pStyle w:val="ListParagraph"/>
        <w:numPr>
          <w:ilvl w:val="1"/>
          <w:numId w:val="19"/>
        </w:numPr>
        <w:jc w:val="both"/>
      </w:pPr>
      <w:r>
        <w:t>If the value is</w:t>
      </w:r>
      <w:r w:rsidR="003C0EB3">
        <w:t xml:space="preserve"> set to</w:t>
      </w:r>
      <w:r>
        <w:t xml:space="preserve"> </w:t>
      </w:r>
      <w:r w:rsidRPr="00016843">
        <w:rPr>
          <w:b/>
          <w:bCs/>
        </w:rPr>
        <w:t>NVO</w:t>
      </w:r>
      <w:r>
        <w:t xml:space="preserve">, </w:t>
      </w:r>
      <w:r w:rsidR="00016843">
        <w:t>the system</w:t>
      </w:r>
      <w:r>
        <w:t xml:space="preserve"> assume</w:t>
      </w:r>
      <w:r w:rsidR="00016843">
        <w:t>s</w:t>
      </w:r>
      <w:r>
        <w:t xml:space="preserve"> that the class indicated in the pricing request is available without any check</w:t>
      </w:r>
      <w:r w:rsidR="00016843">
        <w:t>.</w:t>
      </w:r>
      <w:r w:rsidR="00016843" w:rsidRPr="00016843">
        <w:t xml:space="preserve"> </w:t>
      </w:r>
      <w:r w:rsidR="00016843">
        <w:t xml:space="preserve">So it may return a class that is not available if the cheapest recommendation is for the booking class provided in the query and this booking class is </w:t>
      </w:r>
      <w:r w:rsidR="00A00173">
        <w:t>sold out</w:t>
      </w:r>
      <w:r w:rsidR="00016843">
        <w:t xml:space="preserve">. </w:t>
      </w:r>
      <w:r w:rsidR="006F3611">
        <w:t>On this case, n</w:t>
      </w:r>
      <w:r w:rsidR="00F9290B">
        <w:t>o warning is sent</w:t>
      </w:r>
      <w:r w:rsidR="00A00173">
        <w:t>.</w:t>
      </w:r>
    </w:p>
    <w:p w14:paraId="1909A909" w14:textId="77777777" w:rsidR="003D5903" w:rsidRDefault="003D5903" w:rsidP="00A45052">
      <w:pPr>
        <w:pStyle w:val="ListParagraph"/>
        <w:jc w:val="both"/>
      </w:pPr>
    </w:p>
    <w:p w14:paraId="22ED05EA" w14:textId="7FE6C589" w:rsidR="00C845D2" w:rsidRDefault="003D5903" w:rsidP="00A45052">
      <w:pPr>
        <w:pStyle w:val="ListParagraph"/>
        <w:jc w:val="both"/>
      </w:pPr>
      <w:r>
        <w:t>N</w:t>
      </w:r>
      <w:r w:rsidR="00A14B01">
        <w:t xml:space="preserve">ote: </w:t>
      </w:r>
      <w:r>
        <w:t>Infomative Bes</w:t>
      </w:r>
      <w:r w:rsidR="00A14B01">
        <w:t>t Pricer version 13.1 and above</w:t>
      </w:r>
      <w:r>
        <w:t xml:space="preserve"> checks the availability of the class sent in the </w:t>
      </w:r>
      <w:r w:rsidR="00A14B01">
        <w:t xml:space="preserve">request </w:t>
      </w:r>
      <w:r>
        <w:t xml:space="preserve">by default. </w:t>
      </w:r>
      <w:r w:rsidR="00A14B01">
        <w:t xml:space="preserve"> </w:t>
      </w:r>
      <w:r>
        <w:t>If</w:t>
      </w:r>
      <w:r w:rsidR="00A14B01">
        <w:t xml:space="preserve"> needed, the NVO option can be sent to inhibit this check.</w:t>
      </w:r>
    </w:p>
    <w:p w14:paraId="00843925" w14:textId="77777777" w:rsidR="003D5903" w:rsidRDefault="003D5903" w:rsidP="00A45052">
      <w:pPr>
        <w:pStyle w:val="ListParagraph"/>
        <w:jc w:val="both"/>
      </w:pPr>
    </w:p>
    <w:p w14:paraId="12263FC4" w14:textId="5D9A5C7E" w:rsidR="009C6A76" w:rsidRPr="00FF491E" w:rsidRDefault="006F3611" w:rsidP="00D103D8">
      <w:pPr>
        <w:pStyle w:val="ListParagraph"/>
        <w:numPr>
          <w:ilvl w:val="0"/>
          <w:numId w:val="19"/>
        </w:numPr>
        <w:jc w:val="both"/>
      </w:pPr>
      <w:r>
        <w:t xml:space="preserve">The </w:t>
      </w:r>
      <w:r w:rsidRPr="00D103D8">
        <w:t>MiniRule_GetFromPricing</w:t>
      </w:r>
      <w:r>
        <w:t xml:space="preserve"> service and/</w:t>
      </w:r>
      <w:r w:rsidR="00D103D8">
        <w:t xml:space="preserve">or </w:t>
      </w:r>
      <w:r>
        <w:t>the Fare_CheckRules service</w:t>
      </w:r>
      <w:r w:rsidR="009C6A76">
        <w:t xml:space="preserve"> can be </w:t>
      </w:r>
      <w:r w:rsidR="00A00173">
        <w:t>sent</w:t>
      </w:r>
      <w:r w:rsidR="00D103D8">
        <w:t xml:space="preserve"> after </w:t>
      </w:r>
      <w:r w:rsidR="009C6A76">
        <w:t xml:space="preserve"> </w:t>
      </w:r>
      <w:r w:rsidR="00D103D8">
        <w:t xml:space="preserve">Fare_InformativePricingWithoutPNR or Fare_InformativeBestPricingWithoutPNR </w:t>
      </w:r>
      <w:r w:rsidR="009C6A76">
        <w:t>to get the Fare rule content.</w:t>
      </w:r>
    </w:p>
    <w:p w14:paraId="29CC39C9" w14:textId="78F4D7E4" w:rsidR="00123EAE" w:rsidRPr="008C273B" w:rsidRDefault="00123EAE" w:rsidP="00EE55AA">
      <w:pPr>
        <w:pStyle w:val="Heading2"/>
        <w:jc w:val="both"/>
      </w:pPr>
      <w:bookmarkStart w:id="48" w:name="_Toc439171930"/>
      <w:r w:rsidRPr="008C273B">
        <w:t>Error Handling</w:t>
      </w:r>
      <w:bookmarkEnd w:id="48"/>
    </w:p>
    <w:p w14:paraId="070251C8" w14:textId="4AC74213" w:rsidR="00AA4516" w:rsidRPr="00956851" w:rsidRDefault="00956851" w:rsidP="00A45052">
      <w:pPr>
        <w:pStyle w:val="ListParagraph"/>
        <w:numPr>
          <w:ilvl w:val="0"/>
          <w:numId w:val="19"/>
        </w:numPr>
        <w:jc w:val="both"/>
      </w:pPr>
      <w:r w:rsidRPr="00067BC3">
        <w:rPr>
          <w:lang w:val="en-US"/>
        </w:rPr>
        <w:t>At this step, if Fare_InformativePricingWithoutPNR returns the error “N</w:t>
      </w:r>
      <w:r w:rsidR="00956CF2">
        <w:rPr>
          <w:lang w:val="en-US"/>
        </w:rPr>
        <w:t>o</w:t>
      </w:r>
      <w:r w:rsidRPr="00067BC3">
        <w:rPr>
          <w:lang w:val="en-US"/>
        </w:rPr>
        <w:t xml:space="preserve"> Fare</w:t>
      </w:r>
      <w:r w:rsidR="00956CF2">
        <w:rPr>
          <w:lang w:val="en-US"/>
        </w:rPr>
        <w:t xml:space="preserve"> found</w:t>
      </w:r>
      <w:r w:rsidRPr="00067BC3">
        <w:rPr>
          <w:lang w:val="en-US"/>
        </w:rPr>
        <w:t xml:space="preserve">” or an insufficient availability </w:t>
      </w:r>
      <w:r w:rsidR="00695736" w:rsidRPr="00067BC3">
        <w:rPr>
          <w:lang w:val="en-US"/>
        </w:rPr>
        <w:t>warning</w:t>
      </w:r>
      <w:r w:rsidR="00695736" w:rsidRPr="00F9290B">
        <w:t>,</w:t>
      </w:r>
      <w:r>
        <w:t xml:space="preserve"> </w:t>
      </w:r>
      <w:r w:rsidRPr="00067BC3">
        <w:rPr>
          <w:lang w:val="en-US"/>
        </w:rPr>
        <w:t xml:space="preserve">Fare_InformativeBestPricingWithoutPNR should be called to get the new alternative recommendation. </w:t>
      </w:r>
      <w:r w:rsidR="00956CF2" w:rsidRPr="00067BC3">
        <w:rPr>
          <w:lang w:val="en-US"/>
        </w:rPr>
        <w:t>Fare_InformativeBestPricingWithoutPNR</w:t>
      </w:r>
      <w:r w:rsidRPr="00067BC3">
        <w:rPr>
          <w:lang w:val="en-US"/>
        </w:rPr>
        <w:t xml:space="preserve"> always return</w:t>
      </w:r>
      <w:r w:rsidR="00622514">
        <w:rPr>
          <w:lang w:val="en-US"/>
        </w:rPr>
        <w:t>s</w:t>
      </w:r>
      <w:r w:rsidRPr="00067BC3">
        <w:rPr>
          <w:lang w:val="en-US"/>
        </w:rPr>
        <w:t xml:space="preserve"> the same flights</w:t>
      </w:r>
      <w:r w:rsidR="00956CF2">
        <w:rPr>
          <w:lang w:val="en-US"/>
        </w:rPr>
        <w:t xml:space="preserve"> requested</w:t>
      </w:r>
      <w:r w:rsidRPr="00067BC3">
        <w:rPr>
          <w:lang w:val="en-US"/>
        </w:rPr>
        <w:t>, but the booking class may be changed depending on the availability of the</w:t>
      </w:r>
      <w:r w:rsidR="00956CF2">
        <w:rPr>
          <w:lang w:val="en-US"/>
        </w:rPr>
        <w:t>se</w:t>
      </w:r>
      <w:r w:rsidRPr="00067BC3">
        <w:rPr>
          <w:lang w:val="en-US"/>
        </w:rPr>
        <w:t xml:space="preserve"> </w:t>
      </w:r>
      <w:r w:rsidR="00622514">
        <w:rPr>
          <w:lang w:val="en-US"/>
        </w:rPr>
        <w:t>flights</w:t>
      </w:r>
    </w:p>
    <w:p w14:paraId="72C91DFD" w14:textId="77777777" w:rsidR="00956851" w:rsidRPr="00956851" w:rsidRDefault="00956851" w:rsidP="00A45052">
      <w:pPr>
        <w:pStyle w:val="ListParagraph"/>
        <w:jc w:val="both"/>
      </w:pPr>
    </w:p>
    <w:p w14:paraId="7F080D37" w14:textId="3D1F5B74" w:rsidR="00AA4516" w:rsidRPr="00F9290B" w:rsidRDefault="00AA4516" w:rsidP="00A45052">
      <w:pPr>
        <w:pStyle w:val="ListParagraph"/>
        <w:numPr>
          <w:ilvl w:val="0"/>
          <w:numId w:val="19"/>
        </w:numPr>
      </w:pPr>
      <w:r w:rsidRPr="00F9290B">
        <w:t>When the additionalMessageFunction = 170 (Lowest fare across classes criteria) is not specified</w:t>
      </w:r>
      <w:r w:rsidR="00F9290B">
        <w:t>, the error below will be returned.</w:t>
      </w:r>
    </w:p>
    <w:p w14:paraId="40127FF2" w14:textId="76E04BA3" w:rsidR="00AA4516" w:rsidRPr="009C6A76" w:rsidRDefault="00AA4516" w:rsidP="0022156B">
      <w:pPr>
        <w:pStyle w:val="XMLStyle"/>
        <w:rPr>
          <w:color w:val="FF0000"/>
        </w:rPr>
      </w:pPr>
      <w:r w:rsidRPr="009C6A76">
        <w:rPr>
          <w:color w:val="FF0000"/>
        </w:rPr>
        <w:t>&lt;Fare_I</w:t>
      </w:r>
      <w:r w:rsidR="00F9290B" w:rsidRPr="009C6A76">
        <w:rPr>
          <w:color w:val="FF0000"/>
        </w:rPr>
        <w:t>nformativeBestPricingWithoutPNR&gt;</w:t>
      </w:r>
    </w:p>
    <w:p w14:paraId="20C3403B" w14:textId="77777777" w:rsidR="00AA4516" w:rsidRPr="00F9290B" w:rsidRDefault="00AA4516" w:rsidP="0022156B">
      <w:pPr>
        <w:pStyle w:val="XMLStyle"/>
      </w:pPr>
      <w:r w:rsidRPr="00F9290B">
        <w:t xml:space="preserve">  &lt;messageDetails&gt;</w:t>
      </w:r>
    </w:p>
    <w:p w14:paraId="7D83DEB0" w14:textId="77777777" w:rsidR="00AA4516" w:rsidRPr="00F9290B" w:rsidRDefault="00AA4516" w:rsidP="0022156B">
      <w:pPr>
        <w:pStyle w:val="XMLStyle"/>
      </w:pPr>
      <w:r w:rsidRPr="00F9290B">
        <w:t xml:space="preserve">    &lt;messageFunctionDetails&gt;</w:t>
      </w:r>
    </w:p>
    <w:p w14:paraId="4702FC2D" w14:textId="77777777" w:rsidR="00AA4516" w:rsidRPr="00F9290B" w:rsidRDefault="00AA4516" w:rsidP="0022156B">
      <w:pPr>
        <w:pStyle w:val="XMLStyle"/>
      </w:pPr>
      <w:r w:rsidRPr="00F9290B">
        <w:t xml:space="preserve">      &lt;businessFunction&gt;1&lt;/businessFunction&gt;</w:t>
      </w:r>
    </w:p>
    <w:p w14:paraId="589115F3" w14:textId="77777777" w:rsidR="00AA4516" w:rsidRPr="00F9290B" w:rsidRDefault="00AA4516" w:rsidP="0022156B">
      <w:pPr>
        <w:pStyle w:val="XMLStyle"/>
      </w:pPr>
      <w:r w:rsidRPr="00F9290B">
        <w:t xml:space="preserve">      &lt;messageFunction&gt;741&lt;/messageFunction&gt;</w:t>
      </w:r>
    </w:p>
    <w:p w14:paraId="53F6FCBB" w14:textId="00073D93" w:rsidR="00AA4516" w:rsidRPr="00F9290B" w:rsidRDefault="00AA4516" w:rsidP="0022156B">
      <w:pPr>
        <w:pStyle w:val="XMLStyle"/>
      </w:pPr>
      <w:r w:rsidRPr="00F9290B">
        <w:t xml:space="preserve">      &lt;responsibleAgency&gt;1A&lt;/responsibleAgency&gt; </w:t>
      </w:r>
    </w:p>
    <w:p w14:paraId="00705149" w14:textId="77777777" w:rsidR="00F9290B" w:rsidRDefault="00AA4516" w:rsidP="0022156B">
      <w:pPr>
        <w:pStyle w:val="XMLStyle"/>
      </w:pPr>
      <w:r w:rsidRPr="00F9290B">
        <w:t xml:space="preserve">    &lt;/messageFunctionDetails&gt;</w:t>
      </w:r>
    </w:p>
    <w:p w14:paraId="2C7BFA16" w14:textId="6FEB0860" w:rsidR="00AA4516" w:rsidRDefault="00AA4516" w:rsidP="0022156B">
      <w:pPr>
        <w:pStyle w:val="XMLStyle"/>
      </w:pPr>
      <w:r w:rsidRPr="00F9290B">
        <w:t xml:space="preserve">  &lt;/messageDetails&gt;</w:t>
      </w:r>
    </w:p>
    <w:p w14:paraId="770439AB" w14:textId="1ADE4B9D" w:rsidR="00F9290B" w:rsidRDefault="00F9290B" w:rsidP="0022156B">
      <w:pPr>
        <w:pStyle w:val="XMLStyle"/>
      </w:pPr>
      <w:r>
        <w:t>…</w:t>
      </w:r>
    </w:p>
    <w:p w14:paraId="5D077623" w14:textId="024C0E16" w:rsidR="00F9290B" w:rsidRDefault="00F9290B" w:rsidP="0022156B">
      <w:pPr>
        <w:pStyle w:val="XMLStyle"/>
      </w:pPr>
      <w:r>
        <w:t>..</w:t>
      </w:r>
    </w:p>
    <w:p w14:paraId="084851B9" w14:textId="5973D5DC" w:rsidR="00F9290B" w:rsidRPr="00F9290B" w:rsidRDefault="00F9290B" w:rsidP="0022156B">
      <w:pPr>
        <w:pStyle w:val="XMLStyle"/>
      </w:pPr>
      <w:r w:rsidRPr="00F9290B">
        <w:t>&lt;</w:t>
      </w:r>
      <w:r>
        <w:t>/</w:t>
      </w:r>
      <w:r w:rsidRPr="00F9290B">
        <w:t>Fare_InformativeBestPricingWithoutPNR&gt;</w:t>
      </w:r>
    </w:p>
    <w:p w14:paraId="26AD472F" w14:textId="77777777" w:rsidR="00F9290B" w:rsidRPr="00F9290B" w:rsidRDefault="00F9290B" w:rsidP="0022156B">
      <w:pPr>
        <w:pStyle w:val="XMLStyle"/>
      </w:pPr>
    </w:p>
    <w:p w14:paraId="56574F44" w14:textId="67D387D3" w:rsidR="00AA4516" w:rsidRPr="00F9290B" w:rsidRDefault="00AA4516" w:rsidP="0022156B">
      <w:pPr>
        <w:pStyle w:val="XMLStyle"/>
      </w:pPr>
      <w:r w:rsidRPr="00F9290B">
        <w:t>&lt;</w:t>
      </w:r>
      <w:r w:rsidRPr="009C6A76">
        <w:rPr>
          <w:color w:val="FF0000"/>
        </w:rPr>
        <w:t>Fare_InformativeBestPricingWit</w:t>
      </w:r>
      <w:r w:rsidR="00F9290B" w:rsidRPr="009C6A76">
        <w:rPr>
          <w:color w:val="FF0000"/>
        </w:rPr>
        <w:t>houtPNRReply</w:t>
      </w:r>
      <w:r w:rsidR="00F9290B">
        <w:t>&gt;</w:t>
      </w:r>
    </w:p>
    <w:p w14:paraId="6E88CBC7" w14:textId="77777777" w:rsidR="00AA4516" w:rsidRPr="00F9290B" w:rsidRDefault="00AA4516" w:rsidP="0022156B">
      <w:pPr>
        <w:pStyle w:val="XMLStyle"/>
      </w:pPr>
      <w:r w:rsidRPr="00F9290B">
        <w:t xml:space="preserve">  &lt;messageDetails&gt;</w:t>
      </w:r>
    </w:p>
    <w:p w14:paraId="10FE7699" w14:textId="77777777" w:rsidR="00AA4516" w:rsidRPr="00F9290B" w:rsidRDefault="00AA4516" w:rsidP="0022156B">
      <w:pPr>
        <w:pStyle w:val="XMLStyle"/>
      </w:pPr>
      <w:r w:rsidRPr="00F9290B">
        <w:t xml:space="preserve">    &lt;messageFunctionDetails&gt;</w:t>
      </w:r>
    </w:p>
    <w:p w14:paraId="0D18953D" w14:textId="77777777" w:rsidR="00AA4516" w:rsidRPr="00F9290B" w:rsidRDefault="00AA4516" w:rsidP="0022156B">
      <w:pPr>
        <w:pStyle w:val="XMLStyle"/>
      </w:pPr>
      <w:r w:rsidRPr="00F9290B">
        <w:t xml:space="preserve">      &lt;businessFunction&gt;1&lt;/businessFunction&gt;</w:t>
      </w:r>
    </w:p>
    <w:p w14:paraId="03220DD8" w14:textId="77777777" w:rsidR="00AA4516" w:rsidRPr="00F9290B" w:rsidRDefault="00AA4516" w:rsidP="0022156B">
      <w:pPr>
        <w:pStyle w:val="XMLStyle"/>
      </w:pPr>
      <w:r w:rsidRPr="00F9290B">
        <w:t xml:space="preserve">      &lt;messageFunction&gt;741&lt;/messageFunction&gt;</w:t>
      </w:r>
    </w:p>
    <w:p w14:paraId="4C79D249" w14:textId="77777777" w:rsidR="00AA4516" w:rsidRPr="00F9290B" w:rsidRDefault="00AA4516" w:rsidP="0022156B">
      <w:pPr>
        <w:pStyle w:val="XMLStyle"/>
      </w:pPr>
      <w:r w:rsidRPr="00F9290B">
        <w:t xml:space="preserve">      &lt;responsibleAgency&gt;1A&lt;/responsibleAgency&gt;</w:t>
      </w:r>
    </w:p>
    <w:p w14:paraId="78852AE9" w14:textId="77777777" w:rsidR="00AA4516" w:rsidRPr="00F9290B" w:rsidRDefault="00AA4516" w:rsidP="0022156B">
      <w:pPr>
        <w:pStyle w:val="XMLStyle"/>
      </w:pPr>
      <w:r w:rsidRPr="00F9290B">
        <w:t xml:space="preserve">      &lt;additionalMessageFunction&gt;170&lt;/additionalMessageFunction&gt;</w:t>
      </w:r>
    </w:p>
    <w:p w14:paraId="27CC2F2C" w14:textId="77777777" w:rsidR="00AA4516" w:rsidRPr="00F9290B" w:rsidRDefault="00AA4516" w:rsidP="0022156B">
      <w:pPr>
        <w:pStyle w:val="XMLStyle"/>
      </w:pPr>
      <w:r w:rsidRPr="00F9290B">
        <w:lastRenderedPageBreak/>
        <w:t xml:space="preserve">    &lt;/messageFunctionDetails&gt;</w:t>
      </w:r>
    </w:p>
    <w:p w14:paraId="5F3A6E7E" w14:textId="77777777" w:rsidR="00AA4516" w:rsidRPr="00F9290B" w:rsidRDefault="00AA4516" w:rsidP="0022156B">
      <w:pPr>
        <w:pStyle w:val="XMLStyle"/>
      </w:pPr>
      <w:r w:rsidRPr="00F9290B">
        <w:t xml:space="preserve">    &lt;responseType&gt;8&lt;/responseType&gt;</w:t>
      </w:r>
    </w:p>
    <w:p w14:paraId="5FADCADD" w14:textId="77777777" w:rsidR="00AA4516" w:rsidRPr="00F9290B" w:rsidRDefault="00AA4516" w:rsidP="0022156B">
      <w:pPr>
        <w:pStyle w:val="XMLStyle"/>
      </w:pPr>
      <w:r w:rsidRPr="00F9290B">
        <w:t xml:space="preserve">  &lt;/messageDetails&gt;</w:t>
      </w:r>
    </w:p>
    <w:p w14:paraId="294C5A20" w14:textId="77777777" w:rsidR="00AA4516" w:rsidRPr="00F9290B" w:rsidRDefault="00AA4516" w:rsidP="0022156B">
      <w:pPr>
        <w:pStyle w:val="XMLStyle"/>
      </w:pPr>
      <w:r w:rsidRPr="00F9290B">
        <w:t xml:space="preserve">  &lt;errorGroup&gt;</w:t>
      </w:r>
    </w:p>
    <w:p w14:paraId="712A4F4B" w14:textId="77777777" w:rsidR="00AA4516" w:rsidRPr="00F9290B" w:rsidRDefault="00AA4516" w:rsidP="0022156B">
      <w:pPr>
        <w:pStyle w:val="XMLStyle"/>
      </w:pPr>
      <w:r w:rsidRPr="00F9290B">
        <w:t xml:space="preserve">    &lt;errorOrWarningCodeDetails&gt;</w:t>
      </w:r>
    </w:p>
    <w:p w14:paraId="7F30EFFF" w14:textId="77777777" w:rsidR="00AA4516" w:rsidRPr="00F9290B" w:rsidRDefault="00AA4516" w:rsidP="0022156B">
      <w:pPr>
        <w:pStyle w:val="XMLStyle"/>
      </w:pPr>
      <w:r w:rsidRPr="00F9290B">
        <w:t xml:space="preserve">      &lt;errorDetails&gt;</w:t>
      </w:r>
    </w:p>
    <w:p w14:paraId="1373FE4E" w14:textId="77777777" w:rsidR="00AA4516" w:rsidRPr="00F9290B" w:rsidRDefault="00AA4516" w:rsidP="0022156B">
      <w:pPr>
        <w:pStyle w:val="XMLStyle"/>
      </w:pPr>
      <w:r w:rsidRPr="00F9290B">
        <w:t xml:space="preserve">        &lt;errorCode&gt;477&lt;/errorCode&gt;</w:t>
      </w:r>
    </w:p>
    <w:p w14:paraId="63EFA2C4" w14:textId="77777777" w:rsidR="00AA4516" w:rsidRPr="00F9290B" w:rsidRDefault="00AA4516" w:rsidP="0022156B">
      <w:pPr>
        <w:pStyle w:val="XMLStyle"/>
      </w:pPr>
      <w:r w:rsidRPr="00F9290B">
        <w:t xml:space="preserve">        &lt;errorCategory&gt;EC&lt;/errorCategory&gt;</w:t>
      </w:r>
    </w:p>
    <w:p w14:paraId="7B442E63" w14:textId="77777777" w:rsidR="00AA4516" w:rsidRPr="00F9290B" w:rsidRDefault="00AA4516" w:rsidP="0022156B">
      <w:pPr>
        <w:pStyle w:val="XMLStyle"/>
      </w:pPr>
      <w:r w:rsidRPr="00F9290B">
        <w:t xml:space="preserve">      &lt;/errorDetails&gt;</w:t>
      </w:r>
    </w:p>
    <w:p w14:paraId="01B48F78" w14:textId="77777777" w:rsidR="00AA4516" w:rsidRPr="00F9290B" w:rsidRDefault="00AA4516" w:rsidP="0022156B">
      <w:pPr>
        <w:pStyle w:val="XMLStyle"/>
      </w:pPr>
      <w:r w:rsidRPr="00F9290B">
        <w:t xml:space="preserve">    &lt;/errorOrWarningCodeDetails&gt;</w:t>
      </w:r>
    </w:p>
    <w:p w14:paraId="06F099AE" w14:textId="77777777" w:rsidR="00AA4516" w:rsidRPr="00F9290B" w:rsidRDefault="00AA4516" w:rsidP="0022156B">
      <w:pPr>
        <w:pStyle w:val="XMLStyle"/>
      </w:pPr>
      <w:r w:rsidRPr="00F9290B">
        <w:t xml:space="preserve">    &lt;errorWarningDescription&gt;</w:t>
      </w:r>
    </w:p>
    <w:p w14:paraId="57446CB2" w14:textId="77777777" w:rsidR="00AA4516" w:rsidRPr="00F9290B" w:rsidRDefault="00AA4516" w:rsidP="0022156B">
      <w:pPr>
        <w:pStyle w:val="XMLStyle"/>
      </w:pPr>
      <w:r w:rsidRPr="00F9290B">
        <w:t xml:space="preserve">      &lt;freeTextDetails&gt;</w:t>
      </w:r>
    </w:p>
    <w:p w14:paraId="770ADA3E" w14:textId="77777777" w:rsidR="00AA4516" w:rsidRPr="00F9290B" w:rsidRDefault="00AA4516" w:rsidP="0022156B">
      <w:pPr>
        <w:pStyle w:val="XMLStyle"/>
      </w:pPr>
      <w:r w:rsidRPr="00F9290B">
        <w:t xml:space="preserve">        &lt;textSubjectQualifier&gt;3&lt;/textSubjectQualifier&gt;</w:t>
      </w:r>
    </w:p>
    <w:p w14:paraId="76637B86" w14:textId="77777777" w:rsidR="00AA4516" w:rsidRPr="00F9290B" w:rsidRDefault="00AA4516" w:rsidP="0022156B">
      <w:pPr>
        <w:pStyle w:val="XMLStyle"/>
      </w:pPr>
      <w:r w:rsidRPr="00F9290B">
        <w:t xml:space="preserve">        &lt;source&gt;M&lt;/source&gt;</w:t>
      </w:r>
    </w:p>
    <w:p w14:paraId="6186BF62" w14:textId="77777777" w:rsidR="00AA4516" w:rsidRPr="00F9290B" w:rsidRDefault="00AA4516" w:rsidP="0022156B">
      <w:pPr>
        <w:pStyle w:val="XMLStyle"/>
      </w:pPr>
      <w:r w:rsidRPr="00F9290B">
        <w:t xml:space="preserve">        &lt;encoding&gt;1&lt;/encoding&gt;</w:t>
      </w:r>
    </w:p>
    <w:p w14:paraId="09690E9D" w14:textId="77777777" w:rsidR="00AA4516" w:rsidRPr="00F9290B" w:rsidRDefault="00AA4516" w:rsidP="0022156B">
      <w:pPr>
        <w:pStyle w:val="XMLStyle"/>
      </w:pPr>
      <w:r w:rsidRPr="00F9290B">
        <w:t xml:space="preserve">      &lt;/freeTextDetails&gt;</w:t>
      </w:r>
    </w:p>
    <w:p w14:paraId="1E6241C1" w14:textId="77777777" w:rsidR="00AA4516" w:rsidRPr="00F9290B" w:rsidRDefault="00AA4516" w:rsidP="0022156B">
      <w:pPr>
        <w:pStyle w:val="XMLStyle"/>
      </w:pPr>
      <w:r w:rsidRPr="00F9290B">
        <w:t xml:space="preserve">      &lt;freeText&gt;</w:t>
      </w:r>
      <w:r w:rsidRPr="00F9290B">
        <w:rPr>
          <w:b/>
          <w:bCs/>
          <w:color w:val="FF0000"/>
        </w:rPr>
        <w:t>Invalid message details. Be sure to ask for a Non Integrated Pricing</w:t>
      </w:r>
      <w:r w:rsidRPr="00F9290B">
        <w:t>&lt;/freeText&gt;</w:t>
      </w:r>
    </w:p>
    <w:p w14:paraId="3A813CBD" w14:textId="77777777" w:rsidR="00AA4516" w:rsidRPr="00F9290B" w:rsidRDefault="00AA4516" w:rsidP="0022156B">
      <w:pPr>
        <w:pStyle w:val="XMLStyle"/>
      </w:pPr>
      <w:r w:rsidRPr="00F9290B">
        <w:t xml:space="preserve">    &lt;/errorWarningDescription&gt;</w:t>
      </w:r>
    </w:p>
    <w:p w14:paraId="66B3E9C2" w14:textId="77777777" w:rsidR="00F9290B" w:rsidRDefault="00AA4516" w:rsidP="0022156B">
      <w:pPr>
        <w:pStyle w:val="XMLStyle"/>
      </w:pPr>
      <w:r w:rsidRPr="00F9290B">
        <w:t xml:space="preserve">  &lt;/errorGroup&gt;</w:t>
      </w:r>
    </w:p>
    <w:p w14:paraId="3BA58D89" w14:textId="64388629" w:rsidR="00277D20" w:rsidRDefault="00AA4516" w:rsidP="00C845D2">
      <w:pPr>
        <w:pStyle w:val="XMLStyle"/>
      </w:pPr>
      <w:r w:rsidRPr="00F9290B">
        <w:t>&lt;/Fare_InformativeBestPricingWithoutPNRReply&gt;</w:t>
      </w:r>
    </w:p>
    <w:p w14:paraId="596A75DD" w14:textId="5236E08F" w:rsidR="00C845D2" w:rsidRPr="00A6627D" w:rsidRDefault="00D103D8" w:rsidP="00C845D2">
      <w:pPr>
        <w:pStyle w:val="ListParagraph"/>
        <w:numPr>
          <w:ilvl w:val="0"/>
          <w:numId w:val="38"/>
        </w:numPr>
        <w:rPr>
          <w:rFonts w:eastAsiaTheme="majorEastAsia" w:cstheme="majorBidi"/>
          <w:b/>
          <w:bCs/>
          <w:color w:val="005EB8" w:themeColor="accent1"/>
          <w:sz w:val="28"/>
          <w:szCs w:val="28"/>
        </w:rPr>
      </w:pPr>
      <w:r>
        <w:t xml:space="preserve">In the </w:t>
      </w:r>
      <w:r w:rsidR="00956CF2">
        <w:t>event that</w:t>
      </w:r>
      <w:r>
        <w:t xml:space="preserve"> an </w:t>
      </w:r>
      <w:r w:rsidR="00C845D2" w:rsidRPr="00A6627D">
        <w:t xml:space="preserve">error occurs, the application </w:t>
      </w:r>
      <w:r w:rsidR="00C845D2">
        <w:t xml:space="preserve">should </w:t>
      </w:r>
      <w:r w:rsidR="00C845D2" w:rsidRPr="00A6627D">
        <w:t>record the sessionID, timestamp and query</w:t>
      </w:r>
      <w:r w:rsidR="006D1111">
        <w:t xml:space="preserve"> </w:t>
      </w:r>
      <w:r w:rsidR="00C845D2" w:rsidRPr="00A6627D">
        <w:t>&amp;</w:t>
      </w:r>
      <w:r w:rsidR="006D1111">
        <w:t xml:space="preserve"> </w:t>
      </w:r>
      <w:r w:rsidR="00C845D2" w:rsidRPr="00A6627D">
        <w:t>reply for further investigation</w:t>
      </w:r>
    </w:p>
    <w:p w14:paraId="71EAD7EC" w14:textId="77777777" w:rsidR="00C845D2" w:rsidRPr="00C845D2" w:rsidRDefault="00C845D2" w:rsidP="00A45052">
      <w:pPr>
        <w:autoSpaceDE w:val="0"/>
        <w:autoSpaceDN w:val="0"/>
        <w:adjustRightInd w:val="0"/>
        <w:rPr>
          <w:rFonts w:ascii="Courier New" w:hAnsi="Courier New" w:cs="Courier New"/>
          <w:lang w:val="en-GB"/>
        </w:rPr>
      </w:pPr>
    </w:p>
    <w:p w14:paraId="05F26052" w14:textId="0D698DAB" w:rsidR="008D620A" w:rsidRPr="008C273B" w:rsidRDefault="008D620A" w:rsidP="00EE55AA">
      <w:pPr>
        <w:pStyle w:val="Heading1"/>
        <w:jc w:val="both"/>
      </w:pPr>
      <w:bookmarkStart w:id="49" w:name="_Toc439171931"/>
      <w:r>
        <w:t>Passenger Detail + Booking</w:t>
      </w:r>
      <w:bookmarkEnd w:id="49"/>
    </w:p>
    <w:p w14:paraId="32577A7C" w14:textId="2C23E25F" w:rsidR="00E920CE" w:rsidRDefault="00771386" w:rsidP="00A45052">
      <w:pPr>
        <w:pStyle w:val="Body"/>
      </w:pPr>
      <w:r>
        <w:t xml:space="preserve">When creating </w:t>
      </w:r>
      <w:r w:rsidR="00E920CE">
        <w:t>bookings</w:t>
      </w:r>
      <w:r w:rsidR="00E93B10">
        <w:t xml:space="preserve">, all </w:t>
      </w:r>
      <w:r w:rsidR="00E920CE">
        <w:t>five</w:t>
      </w:r>
      <w:r w:rsidR="00E93B10">
        <w:t xml:space="preserve"> mandatory elements (Name</w:t>
      </w:r>
      <w:r w:rsidR="00E920CE">
        <w:t xml:space="preserve"> element (NM)</w:t>
      </w:r>
      <w:r w:rsidR="00E93B10">
        <w:t xml:space="preserve">, </w:t>
      </w:r>
      <w:r w:rsidR="00E920CE">
        <w:t xml:space="preserve">Itinerary Element, </w:t>
      </w:r>
      <w:r w:rsidR="00E93B10">
        <w:t>Received from</w:t>
      </w:r>
      <w:r w:rsidR="00E920CE">
        <w:t xml:space="preserve"> (RF)</w:t>
      </w:r>
      <w:r w:rsidR="00E93B10">
        <w:t xml:space="preserve">, </w:t>
      </w:r>
      <w:r w:rsidR="00E920CE">
        <w:t xml:space="preserve">Contact </w:t>
      </w:r>
      <w:r w:rsidR="00E93B10">
        <w:t>element</w:t>
      </w:r>
      <w:r w:rsidR="00E920CE">
        <w:t xml:space="preserve"> (AP)</w:t>
      </w:r>
      <w:r w:rsidR="00341D69">
        <w:t xml:space="preserve"> and </w:t>
      </w:r>
      <w:r w:rsidR="00E920CE">
        <w:t xml:space="preserve">Ticket Element (TK) </w:t>
      </w:r>
      <w:r w:rsidR="00E93B10">
        <w:t xml:space="preserve">need to be present </w:t>
      </w:r>
      <w:r w:rsidR="00E920CE">
        <w:t xml:space="preserve">before committing </w:t>
      </w:r>
      <w:r w:rsidR="006F68BB">
        <w:t xml:space="preserve">the </w:t>
      </w:r>
      <w:r w:rsidR="00E920CE">
        <w:t>PNR.</w:t>
      </w:r>
      <w:r w:rsidR="00341D69">
        <w:t xml:space="preserve"> </w:t>
      </w:r>
      <w:r w:rsidR="00BD03EC">
        <w:t>Also, t</w:t>
      </w:r>
      <w:r>
        <w:t xml:space="preserve">he PNR </w:t>
      </w:r>
      <w:r w:rsidR="006F68BB">
        <w:t>must be priced and the TST must be created</w:t>
      </w:r>
      <w:r>
        <w:t xml:space="preserve"> prior to send</w:t>
      </w:r>
      <w:r w:rsidR="00BD03EC">
        <w:t>ing</w:t>
      </w:r>
      <w:r>
        <w:t xml:space="preserve"> it for ticketing</w:t>
      </w:r>
      <w:r w:rsidR="006F68BB">
        <w:t>.</w:t>
      </w:r>
    </w:p>
    <w:p w14:paraId="762C80C0" w14:textId="77B03059" w:rsidR="00341D69" w:rsidRDefault="00341D69" w:rsidP="00A45052">
      <w:pPr>
        <w:pStyle w:val="Body"/>
      </w:pPr>
      <w:r>
        <w:t xml:space="preserve">The standard steps </w:t>
      </w:r>
      <w:r w:rsidR="006F68BB">
        <w:t xml:space="preserve">for </w:t>
      </w:r>
      <w:r>
        <w:t xml:space="preserve">creating a booking </w:t>
      </w:r>
    </w:p>
    <w:p w14:paraId="14994A23" w14:textId="73DE4088" w:rsidR="00341D69" w:rsidRDefault="00341D69" w:rsidP="00A45052">
      <w:pPr>
        <w:pStyle w:val="Body"/>
        <w:numPr>
          <w:ilvl w:val="0"/>
          <w:numId w:val="12"/>
        </w:numPr>
      </w:pPr>
      <w:r>
        <w:t>Air_SellFromRecommendation to add Itinerary Elements</w:t>
      </w:r>
    </w:p>
    <w:p w14:paraId="2E8FAD9B" w14:textId="1751A340" w:rsidR="00341D69" w:rsidRDefault="00341D69" w:rsidP="00A45052">
      <w:pPr>
        <w:pStyle w:val="Body"/>
        <w:numPr>
          <w:ilvl w:val="0"/>
          <w:numId w:val="12"/>
        </w:numPr>
      </w:pPr>
      <w:r>
        <w:t>PNR_AddMulitElement to add Name element (NM), Itinerary Element, Received from (RF), Contact element (AP), Ticket Element (TK)</w:t>
      </w:r>
    </w:p>
    <w:p w14:paraId="305E9253" w14:textId="0E165F98" w:rsidR="00341D69" w:rsidRDefault="00A900FD" w:rsidP="00A45052">
      <w:pPr>
        <w:pStyle w:val="Body"/>
        <w:numPr>
          <w:ilvl w:val="0"/>
          <w:numId w:val="12"/>
        </w:numPr>
      </w:pPr>
      <w:r>
        <w:t xml:space="preserve">Fare_PricePNRWithBookingClass(FXX) </w:t>
      </w:r>
      <w:r>
        <w:rPr>
          <w:szCs w:val="18"/>
          <w:lang w:bidi="th-TH"/>
        </w:rPr>
        <w:t xml:space="preserve">to price itineraries </w:t>
      </w:r>
    </w:p>
    <w:p w14:paraId="1C10172C" w14:textId="427AB943" w:rsidR="00A900FD" w:rsidRDefault="00A900FD" w:rsidP="00A45052">
      <w:pPr>
        <w:pStyle w:val="Body"/>
        <w:numPr>
          <w:ilvl w:val="0"/>
          <w:numId w:val="12"/>
        </w:numPr>
      </w:pPr>
      <w:r>
        <w:t>Ticket_CreateTSTFromPricing to store the TST from the pricing</w:t>
      </w:r>
    </w:p>
    <w:p w14:paraId="3A40116E" w14:textId="73FEC67B" w:rsidR="00A900FD" w:rsidRDefault="00490893" w:rsidP="00A45052">
      <w:pPr>
        <w:pStyle w:val="Body"/>
        <w:numPr>
          <w:ilvl w:val="0"/>
          <w:numId w:val="12"/>
        </w:numPr>
      </w:pPr>
      <w:r>
        <w:rPr>
          <w:noProof/>
          <w:lang w:val="en-IE" w:eastAsia="en-IE"/>
        </w:rPr>
        <mc:AlternateContent>
          <mc:Choice Requires="wps">
            <w:drawing>
              <wp:anchor distT="0" distB="0" distL="114300" distR="114300" simplePos="0" relativeHeight="251673600" behindDoc="0" locked="0" layoutInCell="1" allowOverlap="1" wp14:anchorId="388F4B5B" wp14:editId="34535030">
                <wp:simplePos x="0" y="0"/>
                <wp:positionH relativeFrom="column">
                  <wp:posOffset>1143000</wp:posOffset>
                </wp:positionH>
                <wp:positionV relativeFrom="paragraph">
                  <wp:posOffset>7831455</wp:posOffset>
                </wp:positionV>
                <wp:extent cx="3076575" cy="4619625"/>
                <wp:effectExtent l="19050" t="30480" r="28575" b="55245"/>
                <wp:wrapNone/>
                <wp:docPr id="5" name="Litebulb"/>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3076575" cy="4619625"/>
                        </a:xfrm>
                        <a:custGeom>
                          <a:avLst/>
                          <a:gdLst>
                            <a:gd name="T0" fmla="*/ 10800 w 21600"/>
                            <a:gd name="T1" fmla="*/ 0 h 21600"/>
                            <a:gd name="T2" fmla="*/ 21600 w 21600"/>
                            <a:gd name="T3" fmla="*/ 7782 h 21600"/>
                            <a:gd name="T4" fmla="*/ 0 w 21600"/>
                            <a:gd name="T5" fmla="*/ 7782 h 21600"/>
                            <a:gd name="T6" fmla="*/ 10800 w 21600"/>
                            <a:gd name="T7" fmla="*/ 21600 h 21600"/>
                            <a:gd name="T8" fmla="*/ 3556 w 21600"/>
                            <a:gd name="T9" fmla="*/ 2188 h 21600"/>
                            <a:gd name="T10" fmla="*/ 18277 w 21600"/>
                            <a:gd name="T11" fmla="*/ 9282 h 21600"/>
                          </a:gdLst>
                          <a:ahLst/>
                          <a:cxnLst>
                            <a:cxn ang="0">
                              <a:pos x="T0" y="T1"/>
                            </a:cxn>
                            <a:cxn ang="0">
                              <a:pos x="T2" y="T3"/>
                            </a:cxn>
                            <a:cxn ang="0">
                              <a:pos x="T4" y="T5"/>
                            </a:cxn>
                            <a:cxn ang="0">
                              <a:pos x="T6" y="T7"/>
                            </a:cxn>
                          </a:cxnLst>
                          <a:rect l="T8" t="T9" r="T10" b="T11"/>
                          <a:pathLst>
                            <a:path w="21600" h="21600" extrusionOk="0">
                              <a:moveTo>
                                <a:pt x="10825" y="21723"/>
                              </a:moveTo>
                              <a:lnTo>
                                <a:pt x="11215" y="21723"/>
                              </a:lnTo>
                              <a:lnTo>
                                <a:pt x="11552" y="21688"/>
                              </a:lnTo>
                              <a:lnTo>
                                <a:pt x="11916" y="21617"/>
                              </a:lnTo>
                              <a:lnTo>
                                <a:pt x="12253" y="21547"/>
                              </a:lnTo>
                              <a:lnTo>
                                <a:pt x="12617" y="21441"/>
                              </a:lnTo>
                              <a:lnTo>
                                <a:pt x="12902" y="21317"/>
                              </a:lnTo>
                              <a:lnTo>
                                <a:pt x="13162" y="21176"/>
                              </a:lnTo>
                              <a:lnTo>
                                <a:pt x="13396" y="21000"/>
                              </a:lnTo>
                              <a:lnTo>
                                <a:pt x="13655" y="20841"/>
                              </a:lnTo>
                              <a:lnTo>
                                <a:pt x="13863" y="20629"/>
                              </a:lnTo>
                              <a:lnTo>
                                <a:pt x="14045" y="20435"/>
                              </a:lnTo>
                              <a:lnTo>
                                <a:pt x="14200" y="20223"/>
                              </a:lnTo>
                              <a:lnTo>
                                <a:pt x="14356" y="19994"/>
                              </a:lnTo>
                              <a:lnTo>
                                <a:pt x="14460" y="19747"/>
                              </a:lnTo>
                              <a:lnTo>
                                <a:pt x="14512" y="19482"/>
                              </a:lnTo>
                              <a:lnTo>
                                <a:pt x="14512" y="19235"/>
                              </a:lnTo>
                              <a:lnTo>
                                <a:pt x="14512" y="19147"/>
                              </a:lnTo>
                              <a:lnTo>
                                <a:pt x="14512" y="18900"/>
                              </a:lnTo>
                              <a:lnTo>
                                <a:pt x="14512" y="18529"/>
                              </a:lnTo>
                              <a:lnTo>
                                <a:pt x="14512" y="18052"/>
                              </a:lnTo>
                              <a:lnTo>
                                <a:pt x="14512" y="17505"/>
                              </a:lnTo>
                              <a:lnTo>
                                <a:pt x="14512" y="16976"/>
                              </a:lnTo>
                              <a:lnTo>
                                <a:pt x="14512" y="16464"/>
                              </a:lnTo>
                              <a:lnTo>
                                <a:pt x="14512" y="15952"/>
                              </a:lnTo>
                              <a:lnTo>
                                <a:pt x="14512" y="15758"/>
                              </a:lnTo>
                              <a:lnTo>
                                <a:pt x="14616" y="15547"/>
                              </a:lnTo>
                              <a:lnTo>
                                <a:pt x="14694" y="15352"/>
                              </a:lnTo>
                              <a:lnTo>
                                <a:pt x="14798" y="15141"/>
                              </a:lnTo>
                              <a:lnTo>
                                <a:pt x="15161" y="14735"/>
                              </a:lnTo>
                              <a:lnTo>
                                <a:pt x="15602" y="14329"/>
                              </a:lnTo>
                              <a:lnTo>
                                <a:pt x="16745" y="13552"/>
                              </a:lnTo>
                              <a:lnTo>
                                <a:pt x="18043" y="12670"/>
                              </a:lnTo>
                              <a:lnTo>
                                <a:pt x="18744" y="12194"/>
                              </a:lnTo>
                              <a:lnTo>
                                <a:pt x="19341" y="11647"/>
                              </a:lnTo>
                              <a:lnTo>
                                <a:pt x="19938" y="11099"/>
                              </a:lnTo>
                              <a:lnTo>
                                <a:pt x="20483" y="10464"/>
                              </a:lnTo>
                              <a:lnTo>
                                <a:pt x="20743" y="10164"/>
                              </a:lnTo>
                              <a:lnTo>
                                <a:pt x="20950" y="9794"/>
                              </a:lnTo>
                              <a:lnTo>
                                <a:pt x="21132" y="9441"/>
                              </a:lnTo>
                              <a:lnTo>
                                <a:pt x="21288" y="9035"/>
                              </a:lnTo>
                              <a:lnTo>
                                <a:pt x="21444" y="8664"/>
                              </a:lnTo>
                              <a:lnTo>
                                <a:pt x="21548" y="8223"/>
                              </a:lnTo>
                              <a:lnTo>
                                <a:pt x="21600" y="7782"/>
                              </a:lnTo>
                              <a:lnTo>
                                <a:pt x="21600" y="7341"/>
                              </a:lnTo>
                              <a:lnTo>
                                <a:pt x="21600" y="6935"/>
                              </a:lnTo>
                              <a:lnTo>
                                <a:pt x="21548" y="6564"/>
                              </a:lnTo>
                              <a:lnTo>
                                <a:pt x="21496" y="6229"/>
                              </a:lnTo>
                              <a:lnTo>
                                <a:pt x="21392" y="5858"/>
                              </a:lnTo>
                              <a:lnTo>
                                <a:pt x="21288" y="5523"/>
                              </a:lnTo>
                              <a:lnTo>
                                <a:pt x="21132" y="5135"/>
                              </a:lnTo>
                              <a:lnTo>
                                <a:pt x="20950" y="4800"/>
                              </a:lnTo>
                              <a:lnTo>
                                <a:pt x="20743" y="4464"/>
                              </a:lnTo>
                              <a:lnTo>
                                <a:pt x="20535" y="4164"/>
                              </a:lnTo>
                              <a:lnTo>
                                <a:pt x="20301" y="3847"/>
                              </a:lnTo>
                              <a:lnTo>
                                <a:pt x="20042" y="3547"/>
                              </a:lnTo>
                              <a:lnTo>
                                <a:pt x="19782" y="3247"/>
                              </a:lnTo>
                              <a:lnTo>
                                <a:pt x="19133" y="2664"/>
                              </a:lnTo>
                              <a:lnTo>
                                <a:pt x="18458" y="2152"/>
                              </a:lnTo>
                              <a:lnTo>
                                <a:pt x="17705" y="1694"/>
                              </a:lnTo>
                              <a:lnTo>
                                <a:pt x="16849" y="1252"/>
                              </a:lnTo>
                              <a:lnTo>
                                <a:pt x="16407" y="1076"/>
                              </a:lnTo>
                              <a:lnTo>
                                <a:pt x="15940" y="900"/>
                              </a:lnTo>
                              <a:lnTo>
                                <a:pt x="15499" y="741"/>
                              </a:lnTo>
                              <a:lnTo>
                                <a:pt x="15057" y="600"/>
                              </a:lnTo>
                              <a:lnTo>
                                <a:pt x="14564" y="458"/>
                              </a:lnTo>
                              <a:lnTo>
                                <a:pt x="14045" y="335"/>
                              </a:lnTo>
                              <a:lnTo>
                                <a:pt x="13500" y="229"/>
                              </a:lnTo>
                              <a:lnTo>
                                <a:pt x="13006" y="158"/>
                              </a:lnTo>
                              <a:lnTo>
                                <a:pt x="12461" y="88"/>
                              </a:lnTo>
                              <a:lnTo>
                                <a:pt x="11968" y="52"/>
                              </a:lnTo>
                              <a:lnTo>
                                <a:pt x="11423" y="17"/>
                              </a:lnTo>
                              <a:lnTo>
                                <a:pt x="10825" y="17"/>
                              </a:lnTo>
                              <a:lnTo>
                                <a:pt x="10254" y="17"/>
                              </a:lnTo>
                              <a:lnTo>
                                <a:pt x="9709" y="52"/>
                              </a:lnTo>
                              <a:lnTo>
                                <a:pt x="9216" y="88"/>
                              </a:lnTo>
                              <a:lnTo>
                                <a:pt x="8671" y="158"/>
                              </a:lnTo>
                              <a:lnTo>
                                <a:pt x="8177" y="229"/>
                              </a:lnTo>
                              <a:lnTo>
                                <a:pt x="7632" y="335"/>
                              </a:lnTo>
                              <a:lnTo>
                                <a:pt x="7113" y="458"/>
                              </a:lnTo>
                              <a:lnTo>
                                <a:pt x="6620" y="600"/>
                              </a:lnTo>
                              <a:lnTo>
                                <a:pt x="6178" y="741"/>
                              </a:lnTo>
                              <a:lnTo>
                                <a:pt x="5737" y="900"/>
                              </a:lnTo>
                              <a:lnTo>
                                <a:pt x="5270" y="1076"/>
                              </a:lnTo>
                              <a:lnTo>
                                <a:pt x="4828" y="1252"/>
                              </a:lnTo>
                              <a:lnTo>
                                <a:pt x="3972" y="1694"/>
                              </a:lnTo>
                              <a:lnTo>
                                <a:pt x="3219" y="2152"/>
                              </a:lnTo>
                              <a:lnTo>
                                <a:pt x="2544" y="2664"/>
                              </a:lnTo>
                              <a:lnTo>
                                <a:pt x="1895" y="3247"/>
                              </a:lnTo>
                              <a:lnTo>
                                <a:pt x="1635" y="3547"/>
                              </a:lnTo>
                              <a:lnTo>
                                <a:pt x="1375" y="3847"/>
                              </a:lnTo>
                              <a:lnTo>
                                <a:pt x="1142" y="4164"/>
                              </a:lnTo>
                              <a:lnTo>
                                <a:pt x="934" y="4464"/>
                              </a:lnTo>
                              <a:lnTo>
                                <a:pt x="726" y="4800"/>
                              </a:lnTo>
                              <a:lnTo>
                                <a:pt x="545" y="5135"/>
                              </a:lnTo>
                              <a:lnTo>
                                <a:pt x="389" y="5523"/>
                              </a:lnTo>
                              <a:lnTo>
                                <a:pt x="285" y="5858"/>
                              </a:lnTo>
                              <a:lnTo>
                                <a:pt x="181" y="6229"/>
                              </a:lnTo>
                              <a:lnTo>
                                <a:pt x="129" y="6564"/>
                              </a:lnTo>
                              <a:lnTo>
                                <a:pt x="77" y="6935"/>
                              </a:lnTo>
                              <a:lnTo>
                                <a:pt x="77" y="7341"/>
                              </a:lnTo>
                              <a:lnTo>
                                <a:pt x="77" y="7782"/>
                              </a:lnTo>
                              <a:lnTo>
                                <a:pt x="129" y="8223"/>
                              </a:lnTo>
                              <a:lnTo>
                                <a:pt x="233" y="8664"/>
                              </a:lnTo>
                              <a:lnTo>
                                <a:pt x="389" y="9035"/>
                              </a:lnTo>
                              <a:lnTo>
                                <a:pt x="545" y="9441"/>
                              </a:lnTo>
                              <a:lnTo>
                                <a:pt x="726" y="9794"/>
                              </a:lnTo>
                              <a:lnTo>
                                <a:pt x="934" y="10164"/>
                              </a:lnTo>
                              <a:lnTo>
                                <a:pt x="1194" y="10464"/>
                              </a:lnTo>
                              <a:lnTo>
                                <a:pt x="1739" y="11099"/>
                              </a:lnTo>
                              <a:lnTo>
                                <a:pt x="2336" y="11647"/>
                              </a:lnTo>
                              <a:lnTo>
                                <a:pt x="2933" y="12194"/>
                              </a:lnTo>
                              <a:lnTo>
                                <a:pt x="3634" y="12670"/>
                              </a:lnTo>
                              <a:lnTo>
                                <a:pt x="4932" y="13552"/>
                              </a:lnTo>
                              <a:lnTo>
                                <a:pt x="6075" y="14329"/>
                              </a:lnTo>
                              <a:lnTo>
                                <a:pt x="6516" y="14735"/>
                              </a:lnTo>
                              <a:lnTo>
                                <a:pt x="6879" y="15141"/>
                              </a:lnTo>
                              <a:lnTo>
                                <a:pt x="6983" y="15352"/>
                              </a:lnTo>
                              <a:lnTo>
                                <a:pt x="7061" y="15547"/>
                              </a:lnTo>
                              <a:lnTo>
                                <a:pt x="7165" y="15758"/>
                              </a:lnTo>
                              <a:lnTo>
                                <a:pt x="7165" y="15952"/>
                              </a:lnTo>
                              <a:lnTo>
                                <a:pt x="7165" y="16464"/>
                              </a:lnTo>
                              <a:lnTo>
                                <a:pt x="7165" y="16976"/>
                              </a:lnTo>
                              <a:lnTo>
                                <a:pt x="7165" y="17505"/>
                              </a:lnTo>
                              <a:lnTo>
                                <a:pt x="7165" y="18052"/>
                              </a:lnTo>
                              <a:lnTo>
                                <a:pt x="7165" y="18529"/>
                              </a:lnTo>
                              <a:lnTo>
                                <a:pt x="7165" y="18900"/>
                              </a:lnTo>
                              <a:lnTo>
                                <a:pt x="7165" y="19147"/>
                              </a:lnTo>
                              <a:lnTo>
                                <a:pt x="7165" y="19235"/>
                              </a:lnTo>
                              <a:lnTo>
                                <a:pt x="7165" y="19482"/>
                              </a:lnTo>
                              <a:lnTo>
                                <a:pt x="7217" y="19747"/>
                              </a:lnTo>
                              <a:lnTo>
                                <a:pt x="7321" y="19994"/>
                              </a:lnTo>
                              <a:lnTo>
                                <a:pt x="7476" y="20223"/>
                              </a:lnTo>
                              <a:lnTo>
                                <a:pt x="7632" y="20435"/>
                              </a:lnTo>
                              <a:lnTo>
                                <a:pt x="7814" y="20629"/>
                              </a:lnTo>
                              <a:lnTo>
                                <a:pt x="8022" y="20841"/>
                              </a:lnTo>
                              <a:lnTo>
                                <a:pt x="8281" y="21000"/>
                              </a:lnTo>
                              <a:lnTo>
                                <a:pt x="8515" y="21176"/>
                              </a:lnTo>
                              <a:lnTo>
                                <a:pt x="8775" y="21317"/>
                              </a:lnTo>
                              <a:lnTo>
                                <a:pt x="9060" y="21441"/>
                              </a:lnTo>
                              <a:lnTo>
                                <a:pt x="9424" y="21547"/>
                              </a:lnTo>
                              <a:lnTo>
                                <a:pt x="9761" y="21617"/>
                              </a:lnTo>
                              <a:lnTo>
                                <a:pt x="10125" y="21688"/>
                              </a:lnTo>
                              <a:lnTo>
                                <a:pt x="10462" y="21723"/>
                              </a:lnTo>
                              <a:lnTo>
                                <a:pt x="10825" y="21723"/>
                              </a:lnTo>
                              <a:close/>
                            </a:path>
                            <a:path w="21600" h="21600" extrusionOk="0">
                              <a:moveTo>
                                <a:pt x="9242" y="14417"/>
                              </a:moveTo>
                              <a:lnTo>
                                <a:pt x="8541" y="12035"/>
                              </a:lnTo>
                              <a:lnTo>
                                <a:pt x="7295" y="10129"/>
                              </a:lnTo>
                              <a:lnTo>
                                <a:pt x="6905" y="9652"/>
                              </a:lnTo>
                              <a:lnTo>
                                <a:pt x="8541" y="10182"/>
                              </a:lnTo>
                              <a:lnTo>
                                <a:pt x="9787" y="9547"/>
                              </a:lnTo>
                              <a:lnTo>
                                <a:pt x="11189" y="10129"/>
                              </a:lnTo>
                              <a:lnTo>
                                <a:pt x="12279" y="9547"/>
                              </a:lnTo>
                              <a:lnTo>
                                <a:pt x="13370" y="10076"/>
                              </a:lnTo>
                              <a:lnTo>
                                <a:pt x="14850" y="9652"/>
                              </a:lnTo>
                              <a:lnTo>
                                <a:pt x="12902" y="12247"/>
                              </a:lnTo>
                              <a:lnTo>
                                <a:pt x="12357" y="14417"/>
                              </a:lnTo>
                              <a:moveTo>
                                <a:pt x="7191" y="15952"/>
                              </a:moveTo>
                              <a:lnTo>
                                <a:pt x="14512" y="15952"/>
                              </a:lnTo>
                              <a:lnTo>
                                <a:pt x="14512" y="17064"/>
                              </a:lnTo>
                              <a:lnTo>
                                <a:pt x="7191" y="17047"/>
                              </a:lnTo>
                              <a:lnTo>
                                <a:pt x="7191" y="18123"/>
                              </a:lnTo>
                              <a:lnTo>
                                <a:pt x="14512" y="18158"/>
                              </a:lnTo>
                              <a:lnTo>
                                <a:pt x="14538" y="19182"/>
                              </a:lnTo>
                              <a:lnTo>
                                <a:pt x="7217" y="19182"/>
                              </a:lnTo>
                            </a:path>
                          </a:pathLst>
                        </a:custGeom>
                        <a:solidFill>
                          <a:srgbClr val="FFFFCC"/>
                        </a:solidFill>
                        <a:ln w="571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2142E" id="Litebulb" o:spid="_x0000_s1026" style="position:absolute;margin-left:90pt;margin-top:616.65pt;width:242.25pt;height:36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" path="m10825,21723r390,l11552,21688r364,-71l12253,21547r364,-106l12902,21317r260,-141l13396,21000r259,-159l13863,20629r182,-194l14200,20223r156,-229l14460,19747r52,-265l14512,19235r,-88l14512,18900r,-371l14512,18052r,-547l14512,16976r,-512l14512,15952r,-194l14616,15547r78,-195l14798,15141r363,-406l15602,14329r1143,-777l18043,12670r701,-476l19341,11647r597,-548l20483,10464r260,-300l20950,9794r182,-353l21288,9035r156,-371l21548,8223r52,-441l21600,7341r,-406l21548,6564r-52,-335l21392,5858r-104,-335l21132,5135r-182,-335l20743,4464r-208,-300l20301,3847r-259,-300l19782,3247r-649,-583l18458,2152r-753,-458l16849,1252r-442,-176l15940,900,15499,741,15057,600,14564,458,14045,335,13500,229r-494,-71l12461,88,11968,52,11423,17r-598,l10254,17,9709,52,9216,88r-545,70l8177,229,7632,335,7113,458,6620,600,6178,741,5737,900r-467,176l4828,1252r-856,442l3219,2152r-675,512l1895,3247r-260,300l1375,3847r-233,317l934,4464,726,4800,545,5135,389,5523,285,5858,181,6229r-52,335l77,6935r,406l77,7782r52,441l233,8664r156,371l545,9441r181,353l934,10164r260,300l1739,11099r597,548l2933,12194r701,476l4932,13552r1143,777l6516,14735r363,406l6983,15352r78,195l7165,15758r,194l7165,16464r,512l7165,17505r,547l7165,18529r,371l7165,19147r,88l7165,19482r52,265l7321,19994r155,229l7632,20435r182,194l8022,20841r259,159l8515,21176r260,141l9060,21441r364,106l9761,21617r364,71l10462,21723r363,xem9242,14417l8541,12035,7295,10129,6905,9652r1636,530l9787,9547r1402,582l12279,9547r1091,529l14850,9652r-1948,2595l12357,14417m7191,15952r7321,l14512,17064r-7321,-17l7191,18123r7321,35l14538,19182r-7321,e" fillcolor="#ffc" strokeweight="4.5pt">
                <v:stroke joinstyle="miter"/>
                <v:path o:extrusionok="f" o:connecttype="custom" o:connectlocs="1538288,0;3076575,1664348;0,1664348;1538288,4619625" o:connectangles="0,0,0,0" textboxrect="3556,2188,18277,9282"/>
                <o:lock v:ext="edit" verticies="t"/>
              </v:shape>
            </w:pict>
          </mc:Fallback>
        </mc:AlternateContent>
      </w:r>
      <w:r w:rsidR="005F6042">
        <w:rPr>
          <w:noProof/>
          <w:lang w:val="en-IE" w:eastAsia="en-IE"/>
        </w:rPr>
        <mc:AlternateContent>
          <mc:Choice Requires="wps">
            <w:drawing>
              <wp:anchor distT="0" distB="0" distL="114300" distR="114300" simplePos="0" relativeHeight="251672576" behindDoc="0" locked="0" layoutInCell="1" allowOverlap="1" wp14:anchorId="2560BADE" wp14:editId="7B38216B">
                <wp:simplePos x="0" y="0"/>
                <wp:positionH relativeFrom="column">
                  <wp:posOffset>1143000</wp:posOffset>
                </wp:positionH>
                <wp:positionV relativeFrom="paragraph">
                  <wp:posOffset>5031740</wp:posOffset>
                </wp:positionV>
                <wp:extent cx="3076575" cy="4619625"/>
                <wp:effectExtent l="19050" t="31115" r="28575" b="64135"/>
                <wp:wrapNone/>
                <wp:docPr id="4" name="Litebulb"/>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3076575" cy="4619625"/>
                        </a:xfrm>
                        <a:custGeom>
                          <a:avLst/>
                          <a:gdLst>
                            <a:gd name="T0" fmla="*/ 10800 w 21600"/>
                            <a:gd name="T1" fmla="*/ 0 h 21600"/>
                            <a:gd name="T2" fmla="*/ 21600 w 21600"/>
                            <a:gd name="T3" fmla="*/ 7782 h 21600"/>
                            <a:gd name="T4" fmla="*/ 0 w 21600"/>
                            <a:gd name="T5" fmla="*/ 7782 h 21600"/>
                            <a:gd name="T6" fmla="*/ 10800 w 21600"/>
                            <a:gd name="T7" fmla="*/ 21600 h 21600"/>
                            <a:gd name="T8" fmla="*/ 3556 w 21600"/>
                            <a:gd name="T9" fmla="*/ 2188 h 21600"/>
                            <a:gd name="T10" fmla="*/ 18277 w 21600"/>
                            <a:gd name="T11" fmla="*/ 9282 h 21600"/>
                          </a:gdLst>
                          <a:ahLst/>
                          <a:cxnLst>
                            <a:cxn ang="0">
                              <a:pos x="T0" y="T1"/>
                            </a:cxn>
                            <a:cxn ang="0">
                              <a:pos x="T2" y="T3"/>
                            </a:cxn>
                            <a:cxn ang="0">
                              <a:pos x="T4" y="T5"/>
                            </a:cxn>
                            <a:cxn ang="0">
                              <a:pos x="T6" y="T7"/>
                            </a:cxn>
                          </a:cxnLst>
                          <a:rect l="T8" t="T9" r="T10" b="T11"/>
                          <a:pathLst>
                            <a:path w="21600" h="21600" extrusionOk="0">
                              <a:moveTo>
                                <a:pt x="10825" y="21723"/>
                              </a:moveTo>
                              <a:lnTo>
                                <a:pt x="11215" y="21723"/>
                              </a:lnTo>
                              <a:lnTo>
                                <a:pt x="11552" y="21688"/>
                              </a:lnTo>
                              <a:lnTo>
                                <a:pt x="11916" y="21617"/>
                              </a:lnTo>
                              <a:lnTo>
                                <a:pt x="12253" y="21547"/>
                              </a:lnTo>
                              <a:lnTo>
                                <a:pt x="12617" y="21441"/>
                              </a:lnTo>
                              <a:lnTo>
                                <a:pt x="12902" y="21317"/>
                              </a:lnTo>
                              <a:lnTo>
                                <a:pt x="13162" y="21176"/>
                              </a:lnTo>
                              <a:lnTo>
                                <a:pt x="13396" y="21000"/>
                              </a:lnTo>
                              <a:lnTo>
                                <a:pt x="13655" y="20841"/>
                              </a:lnTo>
                              <a:lnTo>
                                <a:pt x="13863" y="20629"/>
                              </a:lnTo>
                              <a:lnTo>
                                <a:pt x="14045" y="20435"/>
                              </a:lnTo>
                              <a:lnTo>
                                <a:pt x="14200" y="20223"/>
                              </a:lnTo>
                              <a:lnTo>
                                <a:pt x="14356" y="19994"/>
                              </a:lnTo>
                              <a:lnTo>
                                <a:pt x="14460" y="19747"/>
                              </a:lnTo>
                              <a:lnTo>
                                <a:pt x="14512" y="19482"/>
                              </a:lnTo>
                              <a:lnTo>
                                <a:pt x="14512" y="19235"/>
                              </a:lnTo>
                              <a:lnTo>
                                <a:pt x="14512" y="19147"/>
                              </a:lnTo>
                              <a:lnTo>
                                <a:pt x="14512" y="18900"/>
                              </a:lnTo>
                              <a:lnTo>
                                <a:pt x="14512" y="18529"/>
                              </a:lnTo>
                              <a:lnTo>
                                <a:pt x="14512" y="18052"/>
                              </a:lnTo>
                              <a:lnTo>
                                <a:pt x="14512" y="17505"/>
                              </a:lnTo>
                              <a:lnTo>
                                <a:pt x="14512" y="16976"/>
                              </a:lnTo>
                              <a:lnTo>
                                <a:pt x="14512" y="16464"/>
                              </a:lnTo>
                              <a:lnTo>
                                <a:pt x="14512" y="15952"/>
                              </a:lnTo>
                              <a:lnTo>
                                <a:pt x="14512" y="15758"/>
                              </a:lnTo>
                              <a:lnTo>
                                <a:pt x="14616" y="15547"/>
                              </a:lnTo>
                              <a:lnTo>
                                <a:pt x="14694" y="15352"/>
                              </a:lnTo>
                              <a:lnTo>
                                <a:pt x="14798" y="15141"/>
                              </a:lnTo>
                              <a:lnTo>
                                <a:pt x="15161" y="14735"/>
                              </a:lnTo>
                              <a:lnTo>
                                <a:pt x="15602" y="14329"/>
                              </a:lnTo>
                              <a:lnTo>
                                <a:pt x="16745" y="13552"/>
                              </a:lnTo>
                              <a:lnTo>
                                <a:pt x="18043" y="12670"/>
                              </a:lnTo>
                              <a:lnTo>
                                <a:pt x="18744" y="12194"/>
                              </a:lnTo>
                              <a:lnTo>
                                <a:pt x="19341" y="11647"/>
                              </a:lnTo>
                              <a:lnTo>
                                <a:pt x="19938" y="11099"/>
                              </a:lnTo>
                              <a:lnTo>
                                <a:pt x="20483" y="10464"/>
                              </a:lnTo>
                              <a:lnTo>
                                <a:pt x="20743" y="10164"/>
                              </a:lnTo>
                              <a:lnTo>
                                <a:pt x="20950" y="9794"/>
                              </a:lnTo>
                              <a:lnTo>
                                <a:pt x="21132" y="9441"/>
                              </a:lnTo>
                              <a:lnTo>
                                <a:pt x="21288" y="9035"/>
                              </a:lnTo>
                              <a:lnTo>
                                <a:pt x="21444" y="8664"/>
                              </a:lnTo>
                              <a:lnTo>
                                <a:pt x="21548" y="8223"/>
                              </a:lnTo>
                              <a:lnTo>
                                <a:pt x="21600" y="7782"/>
                              </a:lnTo>
                              <a:lnTo>
                                <a:pt x="21600" y="7341"/>
                              </a:lnTo>
                              <a:lnTo>
                                <a:pt x="21600" y="6935"/>
                              </a:lnTo>
                              <a:lnTo>
                                <a:pt x="21548" y="6564"/>
                              </a:lnTo>
                              <a:lnTo>
                                <a:pt x="21496" y="6229"/>
                              </a:lnTo>
                              <a:lnTo>
                                <a:pt x="21392" y="5858"/>
                              </a:lnTo>
                              <a:lnTo>
                                <a:pt x="21288" y="5523"/>
                              </a:lnTo>
                              <a:lnTo>
                                <a:pt x="21132" y="5135"/>
                              </a:lnTo>
                              <a:lnTo>
                                <a:pt x="20950" y="4800"/>
                              </a:lnTo>
                              <a:lnTo>
                                <a:pt x="20743" y="4464"/>
                              </a:lnTo>
                              <a:lnTo>
                                <a:pt x="20535" y="4164"/>
                              </a:lnTo>
                              <a:lnTo>
                                <a:pt x="20301" y="3847"/>
                              </a:lnTo>
                              <a:lnTo>
                                <a:pt x="20042" y="3547"/>
                              </a:lnTo>
                              <a:lnTo>
                                <a:pt x="19782" y="3247"/>
                              </a:lnTo>
                              <a:lnTo>
                                <a:pt x="19133" y="2664"/>
                              </a:lnTo>
                              <a:lnTo>
                                <a:pt x="18458" y="2152"/>
                              </a:lnTo>
                              <a:lnTo>
                                <a:pt x="17705" y="1694"/>
                              </a:lnTo>
                              <a:lnTo>
                                <a:pt x="16849" y="1252"/>
                              </a:lnTo>
                              <a:lnTo>
                                <a:pt x="16407" y="1076"/>
                              </a:lnTo>
                              <a:lnTo>
                                <a:pt x="15940" y="900"/>
                              </a:lnTo>
                              <a:lnTo>
                                <a:pt x="15499" y="741"/>
                              </a:lnTo>
                              <a:lnTo>
                                <a:pt x="15057" y="600"/>
                              </a:lnTo>
                              <a:lnTo>
                                <a:pt x="14564" y="458"/>
                              </a:lnTo>
                              <a:lnTo>
                                <a:pt x="14045" y="335"/>
                              </a:lnTo>
                              <a:lnTo>
                                <a:pt x="13500" y="229"/>
                              </a:lnTo>
                              <a:lnTo>
                                <a:pt x="13006" y="158"/>
                              </a:lnTo>
                              <a:lnTo>
                                <a:pt x="12461" y="88"/>
                              </a:lnTo>
                              <a:lnTo>
                                <a:pt x="11968" y="52"/>
                              </a:lnTo>
                              <a:lnTo>
                                <a:pt x="11423" y="17"/>
                              </a:lnTo>
                              <a:lnTo>
                                <a:pt x="10825" y="17"/>
                              </a:lnTo>
                              <a:lnTo>
                                <a:pt x="10254" y="17"/>
                              </a:lnTo>
                              <a:lnTo>
                                <a:pt x="9709" y="52"/>
                              </a:lnTo>
                              <a:lnTo>
                                <a:pt x="9216" y="88"/>
                              </a:lnTo>
                              <a:lnTo>
                                <a:pt x="8671" y="158"/>
                              </a:lnTo>
                              <a:lnTo>
                                <a:pt x="8177" y="229"/>
                              </a:lnTo>
                              <a:lnTo>
                                <a:pt x="7632" y="335"/>
                              </a:lnTo>
                              <a:lnTo>
                                <a:pt x="7113" y="458"/>
                              </a:lnTo>
                              <a:lnTo>
                                <a:pt x="6620" y="600"/>
                              </a:lnTo>
                              <a:lnTo>
                                <a:pt x="6178" y="741"/>
                              </a:lnTo>
                              <a:lnTo>
                                <a:pt x="5737" y="900"/>
                              </a:lnTo>
                              <a:lnTo>
                                <a:pt x="5270" y="1076"/>
                              </a:lnTo>
                              <a:lnTo>
                                <a:pt x="4828" y="1252"/>
                              </a:lnTo>
                              <a:lnTo>
                                <a:pt x="3972" y="1694"/>
                              </a:lnTo>
                              <a:lnTo>
                                <a:pt x="3219" y="2152"/>
                              </a:lnTo>
                              <a:lnTo>
                                <a:pt x="2544" y="2664"/>
                              </a:lnTo>
                              <a:lnTo>
                                <a:pt x="1895" y="3247"/>
                              </a:lnTo>
                              <a:lnTo>
                                <a:pt x="1635" y="3547"/>
                              </a:lnTo>
                              <a:lnTo>
                                <a:pt x="1375" y="3847"/>
                              </a:lnTo>
                              <a:lnTo>
                                <a:pt x="1142" y="4164"/>
                              </a:lnTo>
                              <a:lnTo>
                                <a:pt x="934" y="4464"/>
                              </a:lnTo>
                              <a:lnTo>
                                <a:pt x="726" y="4800"/>
                              </a:lnTo>
                              <a:lnTo>
                                <a:pt x="545" y="5135"/>
                              </a:lnTo>
                              <a:lnTo>
                                <a:pt x="389" y="5523"/>
                              </a:lnTo>
                              <a:lnTo>
                                <a:pt x="285" y="5858"/>
                              </a:lnTo>
                              <a:lnTo>
                                <a:pt x="181" y="6229"/>
                              </a:lnTo>
                              <a:lnTo>
                                <a:pt x="129" y="6564"/>
                              </a:lnTo>
                              <a:lnTo>
                                <a:pt x="77" y="6935"/>
                              </a:lnTo>
                              <a:lnTo>
                                <a:pt x="77" y="7341"/>
                              </a:lnTo>
                              <a:lnTo>
                                <a:pt x="77" y="7782"/>
                              </a:lnTo>
                              <a:lnTo>
                                <a:pt x="129" y="8223"/>
                              </a:lnTo>
                              <a:lnTo>
                                <a:pt x="233" y="8664"/>
                              </a:lnTo>
                              <a:lnTo>
                                <a:pt x="389" y="9035"/>
                              </a:lnTo>
                              <a:lnTo>
                                <a:pt x="545" y="9441"/>
                              </a:lnTo>
                              <a:lnTo>
                                <a:pt x="726" y="9794"/>
                              </a:lnTo>
                              <a:lnTo>
                                <a:pt x="934" y="10164"/>
                              </a:lnTo>
                              <a:lnTo>
                                <a:pt x="1194" y="10464"/>
                              </a:lnTo>
                              <a:lnTo>
                                <a:pt x="1739" y="11099"/>
                              </a:lnTo>
                              <a:lnTo>
                                <a:pt x="2336" y="11647"/>
                              </a:lnTo>
                              <a:lnTo>
                                <a:pt x="2933" y="12194"/>
                              </a:lnTo>
                              <a:lnTo>
                                <a:pt x="3634" y="12670"/>
                              </a:lnTo>
                              <a:lnTo>
                                <a:pt x="4932" y="13552"/>
                              </a:lnTo>
                              <a:lnTo>
                                <a:pt x="6075" y="14329"/>
                              </a:lnTo>
                              <a:lnTo>
                                <a:pt x="6516" y="14735"/>
                              </a:lnTo>
                              <a:lnTo>
                                <a:pt x="6879" y="15141"/>
                              </a:lnTo>
                              <a:lnTo>
                                <a:pt x="6983" y="15352"/>
                              </a:lnTo>
                              <a:lnTo>
                                <a:pt x="7061" y="15547"/>
                              </a:lnTo>
                              <a:lnTo>
                                <a:pt x="7165" y="15758"/>
                              </a:lnTo>
                              <a:lnTo>
                                <a:pt x="7165" y="15952"/>
                              </a:lnTo>
                              <a:lnTo>
                                <a:pt x="7165" y="16464"/>
                              </a:lnTo>
                              <a:lnTo>
                                <a:pt x="7165" y="16976"/>
                              </a:lnTo>
                              <a:lnTo>
                                <a:pt x="7165" y="17505"/>
                              </a:lnTo>
                              <a:lnTo>
                                <a:pt x="7165" y="18052"/>
                              </a:lnTo>
                              <a:lnTo>
                                <a:pt x="7165" y="18529"/>
                              </a:lnTo>
                              <a:lnTo>
                                <a:pt x="7165" y="18900"/>
                              </a:lnTo>
                              <a:lnTo>
                                <a:pt x="7165" y="19147"/>
                              </a:lnTo>
                              <a:lnTo>
                                <a:pt x="7165" y="19235"/>
                              </a:lnTo>
                              <a:lnTo>
                                <a:pt x="7165" y="19482"/>
                              </a:lnTo>
                              <a:lnTo>
                                <a:pt x="7217" y="19747"/>
                              </a:lnTo>
                              <a:lnTo>
                                <a:pt x="7321" y="19994"/>
                              </a:lnTo>
                              <a:lnTo>
                                <a:pt x="7476" y="20223"/>
                              </a:lnTo>
                              <a:lnTo>
                                <a:pt x="7632" y="20435"/>
                              </a:lnTo>
                              <a:lnTo>
                                <a:pt x="7814" y="20629"/>
                              </a:lnTo>
                              <a:lnTo>
                                <a:pt x="8022" y="20841"/>
                              </a:lnTo>
                              <a:lnTo>
                                <a:pt x="8281" y="21000"/>
                              </a:lnTo>
                              <a:lnTo>
                                <a:pt x="8515" y="21176"/>
                              </a:lnTo>
                              <a:lnTo>
                                <a:pt x="8775" y="21317"/>
                              </a:lnTo>
                              <a:lnTo>
                                <a:pt x="9060" y="21441"/>
                              </a:lnTo>
                              <a:lnTo>
                                <a:pt x="9424" y="21547"/>
                              </a:lnTo>
                              <a:lnTo>
                                <a:pt x="9761" y="21617"/>
                              </a:lnTo>
                              <a:lnTo>
                                <a:pt x="10125" y="21688"/>
                              </a:lnTo>
                              <a:lnTo>
                                <a:pt x="10462" y="21723"/>
                              </a:lnTo>
                              <a:lnTo>
                                <a:pt x="10825" y="21723"/>
                              </a:lnTo>
                              <a:close/>
                            </a:path>
                            <a:path w="21600" h="21600" extrusionOk="0">
                              <a:moveTo>
                                <a:pt x="9242" y="14417"/>
                              </a:moveTo>
                              <a:lnTo>
                                <a:pt x="8541" y="12035"/>
                              </a:lnTo>
                              <a:lnTo>
                                <a:pt x="7295" y="10129"/>
                              </a:lnTo>
                              <a:lnTo>
                                <a:pt x="6905" y="9652"/>
                              </a:lnTo>
                              <a:lnTo>
                                <a:pt x="8541" y="10182"/>
                              </a:lnTo>
                              <a:lnTo>
                                <a:pt x="9787" y="9547"/>
                              </a:lnTo>
                              <a:lnTo>
                                <a:pt x="11189" y="10129"/>
                              </a:lnTo>
                              <a:lnTo>
                                <a:pt x="12279" y="9547"/>
                              </a:lnTo>
                              <a:lnTo>
                                <a:pt x="13370" y="10076"/>
                              </a:lnTo>
                              <a:lnTo>
                                <a:pt x="14850" y="9652"/>
                              </a:lnTo>
                              <a:lnTo>
                                <a:pt x="12902" y="12247"/>
                              </a:lnTo>
                              <a:lnTo>
                                <a:pt x="12357" y="14417"/>
                              </a:lnTo>
                              <a:moveTo>
                                <a:pt x="7191" y="15952"/>
                              </a:moveTo>
                              <a:lnTo>
                                <a:pt x="14512" y="15952"/>
                              </a:lnTo>
                              <a:lnTo>
                                <a:pt x="14512" y="17064"/>
                              </a:lnTo>
                              <a:lnTo>
                                <a:pt x="7191" y="17047"/>
                              </a:lnTo>
                              <a:lnTo>
                                <a:pt x="7191" y="18123"/>
                              </a:lnTo>
                              <a:lnTo>
                                <a:pt x="14512" y="18158"/>
                              </a:lnTo>
                              <a:lnTo>
                                <a:pt x="14538" y="19182"/>
                              </a:lnTo>
                              <a:lnTo>
                                <a:pt x="7217" y="19182"/>
                              </a:lnTo>
                            </a:path>
                          </a:pathLst>
                        </a:custGeom>
                        <a:solidFill>
                          <a:srgbClr val="FFFFCC"/>
                        </a:solidFill>
                        <a:ln w="571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3E14A" id="Litebulb" o:spid="_x0000_s1026" style="position:absolute;margin-left:90pt;margin-top:396.2pt;width:242.25pt;height:36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" path="m10825,21723r390,l11552,21688r364,-71l12253,21547r364,-106l12902,21317r260,-141l13396,21000r259,-159l13863,20629r182,-194l14200,20223r156,-229l14460,19747r52,-265l14512,19235r,-88l14512,18900r,-371l14512,18052r,-547l14512,16976r,-512l14512,15952r,-194l14616,15547r78,-195l14798,15141r363,-406l15602,14329r1143,-777l18043,12670r701,-476l19341,11647r597,-548l20483,10464r260,-300l20950,9794r182,-353l21288,9035r156,-371l21548,8223r52,-441l21600,7341r,-406l21548,6564r-52,-335l21392,5858r-104,-335l21132,5135r-182,-335l20743,4464r-208,-300l20301,3847r-259,-300l19782,3247r-649,-583l18458,2152r-753,-458l16849,1252r-442,-176l15940,900,15499,741,15057,600,14564,458,14045,335,13500,229r-494,-71l12461,88,11968,52,11423,17r-598,l10254,17,9709,52,9216,88r-545,70l8177,229,7632,335,7113,458,6620,600,6178,741,5737,900r-467,176l4828,1252r-856,442l3219,2152r-675,512l1895,3247r-260,300l1375,3847r-233,317l934,4464,726,4800,545,5135,389,5523,285,5858,181,6229r-52,335l77,6935r,406l77,7782r52,441l233,8664r156,371l545,9441r181,353l934,10164r260,300l1739,11099r597,548l2933,12194r701,476l4932,13552r1143,777l6516,14735r363,406l6983,15352r78,195l7165,15758r,194l7165,16464r,512l7165,17505r,547l7165,18529r,371l7165,19147r,88l7165,19482r52,265l7321,19994r155,229l7632,20435r182,194l8022,20841r259,159l8515,21176r260,141l9060,21441r364,106l9761,21617r364,71l10462,21723r363,xem9242,14417l8541,12035,7295,10129,6905,9652r1636,530l9787,9547r1402,582l12279,9547r1091,529l14850,9652r-1948,2595l12357,14417m7191,15952r7321,l14512,17064r-7321,-17l7191,18123r7321,35l14538,19182r-7321,e" fillcolor="#ffc" strokeweight="4.5pt">
                <v:stroke joinstyle="miter"/>
                <v:path o:extrusionok="f" o:connecttype="custom" o:connectlocs="1538288,0;3076575,1664348;0,1664348;1538288,4619625" o:connectangles="0,0,0,0" textboxrect="3556,2188,18277,9282"/>
                <o:lock v:ext="edit" verticies="t"/>
              </v:shape>
            </w:pict>
          </mc:Fallback>
        </mc:AlternateContent>
      </w:r>
      <w:r w:rsidR="00A900FD">
        <w:t>PNR_AddMulitElement to commit the PNR</w:t>
      </w:r>
    </w:p>
    <w:p w14:paraId="79222264" w14:textId="3D3BBE5E" w:rsidR="00A900FD" w:rsidRDefault="00A900FD" w:rsidP="00A45052">
      <w:pPr>
        <w:pStyle w:val="Body"/>
      </w:pPr>
      <w:r>
        <w:t>After committing</w:t>
      </w:r>
      <w:r w:rsidR="00C6380B">
        <w:t xml:space="preserve"> the PNR</w:t>
      </w:r>
      <w:r>
        <w:t>, an Amadeus record locator will be created</w:t>
      </w:r>
      <w:r w:rsidR="00BD03EC">
        <w:t xml:space="preserve"> </w:t>
      </w:r>
      <w:r w:rsidR="006F68BB">
        <w:t>a</w:t>
      </w:r>
      <w:r>
        <w:t xml:space="preserve">nd you can use it as the </w:t>
      </w:r>
      <w:r w:rsidR="007D62A1">
        <w:t>reference for your booking.</w:t>
      </w:r>
      <w:r w:rsidR="005F6042">
        <w:t xml:space="preserve"> </w:t>
      </w:r>
    </w:p>
    <w:p w14:paraId="669C759D" w14:textId="5AAB8436" w:rsidR="00BD3851" w:rsidRDefault="00BD3851" w:rsidP="00C25625">
      <w:pPr>
        <w:pStyle w:val="Heading2"/>
      </w:pPr>
      <w:bookmarkStart w:id="50" w:name="_Toc439171932"/>
      <w:r>
        <w:t>Air_SellFromRecommendation</w:t>
      </w:r>
      <w:bookmarkEnd w:id="50"/>
      <w:r>
        <w:t xml:space="preserve"> </w:t>
      </w:r>
    </w:p>
    <w:p w14:paraId="1E783A09" w14:textId="001F5B48" w:rsidR="00207BA2" w:rsidRDefault="00CC664F" w:rsidP="00A45052">
      <w:r>
        <w:t xml:space="preserve">Air_SellFromRecommendation </w:t>
      </w:r>
      <w:r w:rsidR="00207BA2">
        <w:t xml:space="preserve">is a basic low fare sell </w:t>
      </w:r>
      <w:r w:rsidR="00BD03EC">
        <w:t xml:space="preserve">service </w:t>
      </w:r>
      <w:r w:rsidR="00207BA2">
        <w:t>composed of the following minimum mandatory elements:</w:t>
      </w:r>
    </w:p>
    <w:p w14:paraId="3C2AC6B5" w14:textId="77777777" w:rsidR="00B94589" w:rsidRDefault="00B94589" w:rsidP="00B94589">
      <w:pPr>
        <w:pStyle w:val="ListParagraph"/>
        <w:numPr>
          <w:ilvl w:val="0"/>
          <w:numId w:val="27"/>
        </w:numPr>
      </w:pPr>
      <w:r w:rsidRPr="00AC6D4F">
        <w:rPr>
          <w:b/>
          <w:bCs/>
        </w:rPr>
        <w:t>Message</w:t>
      </w:r>
      <w:r>
        <w:rPr>
          <w:b/>
          <w:bCs/>
        </w:rPr>
        <w:t xml:space="preserve"> </w:t>
      </w:r>
      <w:r w:rsidRPr="00AC6D4F">
        <w:rPr>
          <w:b/>
          <w:bCs/>
        </w:rPr>
        <w:t>Function</w:t>
      </w:r>
      <w:r>
        <w:t xml:space="preserve"> in </w:t>
      </w:r>
      <w:r w:rsidRPr="005C40D1">
        <w:t>messageFunctionDetails</w:t>
      </w:r>
      <w:r>
        <w:t xml:space="preserve"> </w:t>
      </w:r>
    </w:p>
    <w:p w14:paraId="5015EFE9" w14:textId="77777777" w:rsidR="00B94589" w:rsidRPr="005C40D1" w:rsidRDefault="00B94589" w:rsidP="00B94589">
      <w:pPr>
        <w:pStyle w:val="ListParagraph"/>
        <w:numPr>
          <w:ilvl w:val="1"/>
          <w:numId w:val="27"/>
        </w:numPr>
      </w:pPr>
      <w:r w:rsidRPr="005C40D1">
        <w:rPr>
          <w:b/>
          <w:bCs/>
        </w:rPr>
        <w:lastRenderedPageBreak/>
        <w:t>messageFunction</w:t>
      </w:r>
      <w:r w:rsidRPr="00AC6D4F">
        <w:t xml:space="preserve"> </w:t>
      </w:r>
      <w:r>
        <w:t xml:space="preserve">must have the value </w:t>
      </w:r>
      <w:r w:rsidRPr="00752B9B">
        <w:t>183</w:t>
      </w:r>
      <w:r>
        <w:t xml:space="preserve">, standing for </w:t>
      </w:r>
      <w:r w:rsidRPr="0038443D">
        <w:rPr>
          <w:i/>
          <w:iCs/>
        </w:rPr>
        <w:t xml:space="preserve">Lowest fare across </w:t>
      </w:r>
      <w:r>
        <w:rPr>
          <w:i/>
          <w:iCs/>
        </w:rPr>
        <w:t>airline, flight, class criteria</w:t>
      </w:r>
    </w:p>
    <w:p w14:paraId="74A19588" w14:textId="3802F5B0" w:rsidR="00B94589" w:rsidRPr="005C40D1" w:rsidRDefault="00B94589" w:rsidP="00B94589">
      <w:pPr>
        <w:pStyle w:val="ListParagraph"/>
        <w:numPr>
          <w:ilvl w:val="1"/>
          <w:numId w:val="27"/>
        </w:numPr>
        <w:rPr>
          <w:b/>
          <w:bCs/>
        </w:rPr>
      </w:pPr>
      <w:r w:rsidRPr="005C40D1">
        <w:rPr>
          <w:rFonts w:cs="Courier New"/>
          <w:b/>
          <w:bCs/>
          <w:lang w:val="en-US" w:bidi="th-TH"/>
        </w:rPr>
        <w:t>additionalMessageFunction</w:t>
      </w:r>
      <w:r>
        <w:rPr>
          <w:b/>
          <w:bCs/>
        </w:rPr>
        <w:t xml:space="preserve"> </w:t>
      </w:r>
      <w:r>
        <w:t xml:space="preserve">– there are </w:t>
      </w:r>
      <w:r w:rsidR="002F6185">
        <w:t>two</w:t>
      </w:r>
      <w:r>
        <w:t xml:space="preserve"> Sell Optimization Algorithms which can overcome situation</w:t>
      </w:r>
      <w:r w:rsidR="00771386">
        <w:t>s</w:t>
      </w:r>
      <w:r>
        <w:t xml:space="preserve"> where a normal Sell would be rejected by the airlines.</w:t>
      </w:r>
    </w:p>
    <w:p w14:paraId="75F28514" w14:textId="77777777" w:rsidR="00B94589" w:rsidRDefault="00B94589" w:rsidP="00B94589">
      <w:pPr>
        <w:pStyle w:val="ListParagraph"/>
        <w:numPr>
          <w:ilvl w:val="2"/>
          <w:numId w:val="27"/>
        </w:numPr>
      </w:pPr>
      <w:r w:rsidRPr="005C40D1">
        <w:rPr>
          <w:b/>
          <w:bCs/>
        </w:rPr>
        <w:t>M1</w:t>
      </w:r>
      <w:r>
        <w:t xml:space="preserve"> = Trigger Sell Optimization Algorithm, option cancel all if unsuccessful</w:t>
      </w:r>
    </w:p>
    <w:p w14:paraId="73E84813" w14:textId="77777777" w:rsidR="00B94589" w:rsidRDefault="00B94589" w:rsidP="00B94589">
      <w:pPr>
        <w:pStyle w:val="ListParagraph"/>
        <w:numPr>
          <w:ilvl w:val="2"/>
          <w:numId w:val="27"/>
        </w:numPr>
      </w:pPr>
      <w:r w:rsidRPr="005C40D1">
        <w:rPr>
          <w:b/>
          <w:bCs/>
        </w:rPr>
        <w:t>M2</w:t>
      </w:r>
      <w:r>
        <w:t xml:space="preserve"> = Trigger Sell Optimization Algorithm, option keep all confirmed if unsuccessful.</w:t>
      </w:r>
    </w:p>
    <w:p w14:paraId="2C9D103C" w14:textId="64983D19" w:rsidR="00AA4A99" w:rsidRDefault="00AA4A99" w:rsidP="00A45052">
      <w:pPr>
        <w:pStyle w:val="ListParagraph"/>
        <w:numPr>
          <w:ilvl w:val="0"/>
          <w:numId w:val="27"/>
        </w:numPr>
      </w:pPr>
      <w:r w:rsidRPr="00AA4A99">
        <w:rPr>
          <w:b/>
          <w:bCs/>
        </w:rPr>
        <w:t>Itinerary</w:t>
      </w:r>
      <w:r>
        <w:t xml:space="preserve"> </w:t>
      </w:r>
      <w:r w:rsidR="00771386">
        <w:t xml:space="preserve">is </w:t>
      </w:r>
      <w:r>
        <w:t xml:space="preserve">composed of </w:t>
      </w:r>
    </w:p>
    <w:p w14:paraId="46568B82" w14:textId="77777777" w:rsidR="00AA4A99" w:rsidRDefault="00752B9B" w:rsidP="00A45052">
      <w:pPr>
        <w:pStyle w:val="ListParagraph"/>
        <w:numPr>
          <w:ilvl w:val="1"/>
          <w:numId w:val="27"/>
        </w:numPr>
      </w:pPr>
      <w:r w:rsidRPr="00752B9B">
        <w:t>Origin and Destination: departure and arrival cities</w:t>
      </w:r>
    </w:p>
    <w:p w14:paraId="2A8C4B60" w14:textId="04E54D39" w:rsidR="00AA4A99" w:rsidRDefault="00752B9B" w:rsidP="00A45052">
      <w:pPr>
        <w:pStyle w:val="ListParagraph"/>
        <w:numPr>
          <w:ilvl w:val="1"/>
          <w:numId w:val="27"/>
        </w:numPr>
      </w:pPr>
      <w:r w:rsidRPr="00752B9B">
        <w:t>A list of segment</w:t>
      </w:r>
      <w:r w:rsidR="00AA4A99">
        <w:t>s, composed of</w:t>
      </w:r>
    </w:p>
    <w:p w14:paraId="6F780D47" w14:textId="77777777" w:rsidR="00AA4A99" w:rsidRDefault="00752B9B" w:rsidP="00A45052">
      <w:pPr>
        <w:pStyle w:val="ListParagraph"/>
        <w:numPr>
          <w:ilvl w:val="2"/>
          <w:numId w:val="27"/>
        </w:numPr>
      </w:pPr>
      <w:r w:rsidRPr="00752B9B">
        <w:t>flight number, board and off airports, departure date</w:t>
      </w:r>
    </w:p>
    <w:p w14:paraId="0759F443" w14:textId="610FE325" w:rsidR="00B94589" w:rsidRPr="00B94589" w:rsidRDefault="00752B9B" w:rsidP="00B94589">
      <w:pPr>
        <w:pStyle w:val="ListParagraph"/>
        <w:numPr>
          <w:ilvl w:val="2"/>
          <w:numId w:val="27"/>
        </w:numPr>
      </w:pPr>
      <w:r w:rsidRPr="00752B9B">
        <w:t>number of passengers requested</w:t>
      </w:r>
    </w:p>
    <w:p w14:paraId="13820D0A" w14:textId="4660A9B6" w:rsidR="00C059C6" w:rsidRPr="00C059C6" w:rsidRDefault="00C059C6" w:rsidP="0022156B">
      <w:pPr>
        <w:pStyle w:val="XMLStyle"/>
      </w:pPr>
      <w:r w:rsidRPr="00C059C6">
        <w:t>&lt;Air_SellFromRecommendation</w:t>
      </w:r>
      <w:r>
        <w:t>&gt;</w:t>
      </w:r>
    </w:p>
    <w:p w14:paraId="7F3B0282" w14:textId="1200A67C" w:rsidR="00C059C6" w:rsidRPr="00C059C6" w:rsidRDefault="00C25625" w:rsidP="0022156B">
      <w:pPr>
        <w:pStyle w:val="XMLStyle"/>
      </w:pPr>
      <w:r w:rsidRPr="00C25625">
        <w:rPr>
          <w:noProof/>
          <w:lang w:val="en-IE" w:eastAsia="en-IE" w:bidi="ar-SA"/>
        </w:rPr>
        <mc:AlternateContent>
          <mc:Choice Requires="wps">
            <w:drawing>
              <wp:anchor distT="0" distB="0" distL="114300" distR="114300" simplePos="0" relativeHeight="251798528" behindDoc="0" locked="0" layoutInCell="1" allowOverlap="1" wp14:anchorId="4D886D03" wp14:editId="3366F9DC">
                <wp:simplePos x="0" y="0"/>
                <wp:positionH relativeFrom="column">
                  <wp:posOffset>4079875</wp:posOffset>
                </wp:positionH>
                <wp:positionV relativeFrom="paragraph">
                  <wp:posOffset>208280</wp:posOffset>
                </wp:positionV>
                <wp:extent cx="190500" cy="209550"/>
                <wp:effectExtent l="0" t="0" r="19050" b="19050"/>
                <wp:wrapNone/>
                <wp:docPr id="734" name="Right Brace 734"/>
                <wp:cNvGraphicFramePr/>
                <a:graphic xmlns:a="http://schemas.openxmlformats.org/drawingml/2006/main">
                  <a:graphicData uri="http://schemas.microsoft.com/office/word/2010/wordprocessingShape">
                    <wps:wsp>
                      <wps:cNvSpPr/>
                      <wps:spPr>
                        <a:xfrm>
                          <a:off x="0" y="0"/>
                          <a:ext cx="190500" cy="209550"/>
                        </a:xfrm>
                        <a:prstGeom prst="rightBrac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679C3" id="Right Brace 734" o:spid="_x0000_s1026" type="#_x0000_t88" style="position:absolute;margin-left:321.25pt;margin-top:16.4pt;width:15pt;height:1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" adj="1636" strokecolor="#ce0058 [3205]"/>
            </w:pict>
          </mc:Fallback>
        </mc:AlternateContent>
      </w:r>
      <w:r w:rsidR="00C059C6" w:rsidRPr="00C059C6">
        <w:t xml:space="preserve">  &lt;messageActionDetails&gt;</w:t>
      </w:r>
    </w:p>
    <w:p w14:paraId="15DC392E" w14:textId="3BF0074D" w:rsidR="00C059C6" w:rsidRPr="00783D87" w:rsidRDefault="00C25625" w:rsidP="0022156B">
      <w:pPr>
        <w:pStyle w:val="XMLStyle"/>
        <w:rPr>
          <w:color w:val="CE0058" w:themeColor="accent2"/>
        </w:rPr>
      </w:pPr>
      <w:r w:rsidRPr="00783D87">
        <w:rPr>
          <w:noProof/>
          <w:color w:val="CE0058" w:themeColor="accent2"/>
          <w:lang w:val="en-IE" w:eastAsia="en-IE" w:bidi="ar-SA"/>
        </w:rPr>
        <mc:AlternateContent>
          <mc:Choice Requires="wps">
            <w:drawing>
              <wp:anchor distT="0" distB="0" distL="114300" distR="114300" simplePos="0" relativeHeight="251799552" behindDoc="0" locked="0" layoutInCell="1" allowOverlap="1" wp14:anchorId="55BB17EC" wp14:editId="108C4DA8">
                <wp:simplePos x="0" y="0"/>
                <wp:positionH relativeFrom="column">
                  <wp:posOffset>4371975</wp:posOffset>
                </wp:positionH>
                <wp:positionV relativeFrom="paragraph">
                  <wp:posOffset>62230</wp:posOffset>
                </wp:positionV>
                <wp:extent cx="1857375" cy="257175"/>
                <wp:effectExtent l="0" t="0" r="0" b="0"/>
                <wp:wrapNone/>
                <wp:docPr id="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57175"/>
                        </a:xfrm>
                        <a:prstGeom prst="rect">
                          <a:avLst/>
                        </a:prstGeom>
                        <a:noFill/>
                        <a:ln w="9525">
                          <a:noFill/>
                          <a:miter lim="800000"/>
                          <a:headEnd/>
                          <a:tailEnd/>
                        </a:ln>
                      </wps:spPr>
                      <wps:txbx>
                        <w:txbxContent>
                          <w:p w14:paraId="54F12C61" w14:textId="77064F46" w:rsidR="002028E2" w:rsidRPr="00C25625" w:rsidRDefault="002028E2" w:rsidP="00C25625">
                            <w:pPr>
                              <w:rPr>
                                <w:color w:val="CE0058" w:themeColor="accent2"/>
                              </w:rPr>
                            </w:pPr>
                            <w:r>
                              <w:rPr>
                                <w:color w:val="CE0058" w:themeColor="accent2"/>
                              </w:rPr>
                              <w:t>Lowest Fare Search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B17EC" id="_x0000_s1088" type="#_x0000_t202" style="position:absolute;margin-left:344.25pt;margin-top:4.9pt;width:146.25pt;height:20.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" filled="f" stroked="f">
                <v:textbox>
                  <w:txbxContent>
                    <w:p w14:paraId="54F12C61" w14:textId="77064F46" w:rsidR="002028E2" w:rsidRPr="00C25625" w:rsidRDefault="002028E2" w:rsidP="00C25625">
                      <w:pPr>
                        <w:rPr>
                          <w:color w:val="CE0058" w:themeColor="accent2"/>
                        </w:rPr>
                      </w:pPr>
                      <w:r>
                        <w:rPr>
                          <w:color w:val="CE0058" w:themeColor="accent2"/>
                        </w:rPr>
                        <w:t>Lowest Fare Search Message</w:t>
                      </w:r>
                    </w:p>
                  </w:txbxContent>
                </v:textbox>
              </v:shape>
            </w:pict>
          </mc:Fallback>
        </mc:AlternateContent>
      </w:r>
      <w:r w:rsidR="00C059C6" w:rsidRPr="00783D87">
        <w:rPr>
          <w:color w:val="CE0058" w:themeColor="accent2"/>
        </w:rPr>
        <w:t xml:space="preserve">    &lt;messageFunctionDetails&gt;</w:t>
      </w:r>
      <w:r w:rsidRPr="00783D87">
        <w:rPr>
          <w:color w:val="CE0058" w:themeColor="accent2"/>
        </w:rPr>
        <w:tab/>
      </w:r>
    </w:p>
    <w:p w14:paraId="3C8A483E" w14:textId="012E64B2" w:rsidR="00C059C6" w:rsidRPr="00783D87" w:rsidRDefault="005C40D1" w:rsidP="0022156B">
      <w:pPr>
        <w:pStyle w:val="XMLStyle"/>
        <w:rPr>
          <w:color w:val="CE0058" w:themeColor="accent2"/>
        </w:rPr>
      </w:pPr>
      <w:r w:rsidRPr="005C40D1">
        <w:rPr>
          <w:noProof/>
          <w:color w:val="FF0000"/>
          <w:lang w:val="en-IE" w:eastAsia="en-IE" w:bidi="ar-SA"/>
        </w:rPr>
        <mc:AlternateContent>
          <mc:Choice Requires="wps">
            <w:drawing>
              <wp:anchor distT="0" distB="0" distL="114300" distR="114300" simplePos="0" relativeHeight="251814912" behindDoc="0" locked="0" layoutInCell="1" allowOverlap="1" wp14:anchorId="543AEB6F" wp14:editId="718BEC9C">
                <wp:simplePos x="0" y="0"/>
                <wp:positionH relativeFrom="column">
                  <wp:posOffset>5019675</wp:posOffset>
                </wp:positionH>
                <wp:positionV relativeFrom="paragraph">
                  <wp:posOffset>107950</wp:posOffset>
                </wp:positionV>
                <wp:extent cx="809625" cy="257175"/>
                <wp:effectExtent l="0" t="0" r="0" b="0"/>
                <wp:wrapNone/>
                <wp:docPr id="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57175"/>
                        </a:xfrm>
                        <a:prstGeom prst="rect">
                          <a:avLst/>
                        </a:prstGeom>
                        <a:noFill/>
                        <a:ln w="9525">
                          <a:noFill/>
                          <a:miter lim="800000"/>
                          <a:headEnd/>
                          <a:tailEnd/>
                        </a:ln>
                      </wps:spPr>
                      <wps:txbx>
                        <w:txbxContent>
                          <w:p w14:paraId="62AD1B58" w14:textId="0C80809C" w:rsidR="002028E2" w:rsidRPr="00C25625" w:rsidRDefault="002028E2" w:rsidP="005C40D1">
                            <w:pPr>
                              <w:rPr>
                                <w:color w:val="CE0058" w:themeColor="accent2"/>
                              </w:rPr>
                            </w:pPr>
                            <w:r>
                              <w:rPr>
                                <w:color w:val="CE0058" w:themeColor="accent2"/>
                              </w:rPr>
                              <w:t>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AEB6F" id="_x0000_s1089" type="#_x0000_t202" style="position:absolute;margin-left:395.25pt;margin-top:8.5pt;width:63.75pt;height:20.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" filled="f" stroked="f">
                <v:textbox>
                  <w:txbxContent>
                    <w:p w14:paraId="62AD1B58" w14:textId="0C80809C" w:rsidR="002028E2" w:rsidRPr="00C25625" w:rsidRDefault="002028E2" w:rsidP="005C40D1">
                      <w:pPr>
                        <w:rPr>
                          <w:color w:val="CE0058" w:themeColor="accent2"/>
                        </w:rPr>
                      </w:pPr>
                      <w:r>
                        <w:rPr>
                          <w:color w:val="CE0058" w:themeColor="accent2"/>
                        </w:rPr>
                        <w:t>Algorithm</w:t>
                      </w:r>
                    </w:p>
                  </w:txbxContent>
                </v:textbox>
              </v:shape>
            </w:pict>
          </mc:Fallback>
        </mc:AlternateContent>
      </w:r>
      <w:r w:rsidRPr="005C40D1">
        <w:rPr>
          <w:noProof/>
          <w:color w:val="FF0000"/>
          <w:lang w:val="en-IE" w:eastAsia="en-IE" w:bidi="ar-SA"/>
        </w:rPr>
        <mc:AlternateContent>
          <mc:Choice Requires="wps">
            <w:drawing>
              <wp:anchor distT="0" distB="0" distL="114300" distR="114300" simplePos="0" relativeHeight="251813888" behindDoc="0" locked="0" layoutInCell="1" allowOverlap="1" wp14:anchorId="15DA214B" wp14:editId="200120EC">
                <wp:simplePos x="0" y="0"/>
                <wp:positionH relativeFrom="column">
                  <wp:posOffset>4832350</wp:posOffset>
                </wp:positionH>
                <wp:positionV relativeFrom="paragraph">
                  <wp:posOffset>120650</wp:posOffset>
                </wp:positionV>
                <wp:extent cx="190500" cy="209550"/>
                <wp:effectExtent l="0" t="0" r="19050" b="19050"/>
                <wp:wrapNone/>
                <wp:docPr id="744" name="Right Brace 744"/>
                <wp:cNvGraphicFramePr/>
                <a:graphic xmlns:a="http://schemas.openxmlformats.org/drawingml/2006/main">
                  <a:graphicData uri="http://schemas.microsoft.com/office/word/2010/wordprocessingShape">
                    <wps:wsp>
                      <wps:cNvSpPr/>
                      <wps:spPr>
                        <a:xfrm>
                          <a:off x="0" y="0"/>
                          <a:ext cx="190500" cy="209550"/>
                        </a:xfrm>
                        <a:prstGeom prst="rightBrac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71F57" id="Right Brace 744" o:spid="_x0000_s1026" type="#_x0000_t88" style="position:absolute;margin-left:380.5pt;margin-top:9.5pt;width:15pt;height:16.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" adj="1636" strokecolor="#ce0058 [3205]"/>
            </w:pict>
          </mc:Fallback>
        </mc:AlternateContent>
      </w:r>
      <w:r w:rsidR="00C059C6" w:rsidRPr="00783D87">
        <w:rPr>
          <w:color w:val="CE0058" w:themeColor="accent2"/>
        </w:rPr>
        <w:t xml:space="preserve">      &lt;messageFunction&gt;183&lt;/messageFunction&gt;</w:t>
      </w:r>
    </w:p>
    <w:p w14:paraId="200244A6" w14:textId="144AC5B8" w:rsidR="00C059C6" w:rsidRPr="005C40D1" w:rsidRDefault="00C059C6" w:rsidP="0022156B">
      <w:pPr>
        <w:pStyle w:val="XMLStyle"/>
        <w:rPr>
          <w:color w:val="FF0000"/>
        </w:rPr>
      </w:pPr>
      <w:r w:rsidRPr="00783D87">
        <w:rPr>
          <w:color w:val="CE0058" w:themeColor="accent2"/>
        </w:rPr>
        <w:t xml:space="preserve">      </w:t>
      </w:r>
      <w:r w:rsidRPr="005C40D1">
        <w:rPr>
          <w:color w:val="FF0000"/>
        </w:rPr>
        <w:t>&lt;additionalMessageFunction&gt;M1&lt;/additionalMessageFunction&gt;</w:t>
      </w:r>
    </w:p>
    <w:p w14:paraId="12104AC8" w14:textId="7622B67F" w:rsidR="00C059C6" w:rsidRPr="00783D87" w:rsidRDefault="00C059C6" w:rsidP="0022156B">
      <w:pPr>
        <w:pStyle w:val="XMLStyle"/>
        <w:rPr>
          <w:color w:val="CE0058" w:themeColor="accent2"/>
        </w:rPr>
      </w:pPr>
      <w:r w:rsidRPr="00783D87">
        <w:rPr>
          <w:color w:val="CE0058" w:themeColor="accent2"/>
        </w:rPr>
        <w:t xml:space="preserve">    &lt;/messageFunctionDetails&gt;</w:t>
      </w:r>
    </w:p>
    <w:p w14:paraId="16119028" w14:textId="77777777" w:rsidR="00C059C6" w:rsidRPr="00C059C6" w:rsidRDefault="00C059C6" w:rsidP="0022156B">
      <w:pPr>
        <w:pStyle w:val="XMLStyle"/>
      </w:pPr>
      <w:r w:rsidRPr="00C059C6">
        <w:t xml:space="preserve">  &lt;/messageActionDetails&gt;</w:t>
      </w:r>
    </w:p>
    <w:p w14:paraId="3AD41C88" w14:textId="7556C892" w:rsidR="00C059C6" w:rsidRPr="00C25625" w:rsidRDefault="00C25625" w:rsidP="0022156B">
      <w:pPr>
        <w:pStyle w:val="XMLStyle"/>
        <w:rPr>
          <w:color w:val="0000FF"/>
        </w:rPr>
      </w:pPr>
      <w:r w:rsidRPr="00C25625">
        <w:rPr>
          <w:noProof/>
          <w:color w:val="0000FF"/>
          <w:lang w:val="en-IE" w:eastAsia="en-IE" w:bidi="ar-SA"/>
        </w:rPr>
        <mc:AlternateContent>
          <mc:Choice Requires="wps">
            <w:drawing>
              <wp:anchor distT="0" distB="0" distL="114300" distR="114300" simplePos="0" relativeHeight="251801600" behindDoc="0" locked="0" layoutInCell="1" allowOverlap="1" wp14:anchorId="53378481" wp14:editId="6658C823">
                <wp:simplePos x="0" y="0"/>
                <wp:positionH relativeFrom="column">
                  <wp:posOffset>4076700</wp:posOffset>
                </wp:positionH>
                <wp:positionV relativeFrom="paragraph">
                  <wp:posOffset>47625</wp:posOffset>
                </wp:positionV>
                <wp:extent cx="190500" cy="638175"/>
                <wp:effectExtent l="0" t="0" r="19050" b="28575"/>
                <wp:wrapNone/>
                <wp:docPr id="736" name="Right Brace 736"/>
                <wp:cNvGraphicFramePr/>
                <a:graphic xmlns:a="http://schemas.openxmlformats.org/drawingml/2006/main">
                  <a:graphicData uri="http://schemas.microsoft.com/office/word/2010/wordprocessingShape">
                    <wps:wsp>
                      <wps:cNvSpPr/>
                      <wps:spPr>
                        <a:xfrm>
                          <a:off x="0" y="0"/>
                          <a:ext cx="190500" cy="638175"/>
                        </a:xfrm>
                        <a:prstGeom prst="rightBrace">
                          <a:avLst/>
                        </a:prstGeom>
                        <a:ln>
                          <a:solidFill>
                            <a:srgbClr val="0000F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E7E1E" id="Right Brace 736" o:spid="_x0000_s1026" type="#_x0000_t88" style="position:absolute;margin-left:321pt;margin-top:3.75pt;width:15pt;height:50.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" adj="537" strokecolor="blue"/>
            </w:pict>
          </mc:Fallback>
        </mc:AlternateContent>
      </w:r>
      <w:r w:rsidR="00C059C6" w:rsidRPr="00C25625">
        <w:rPr>
          <w:color w:val="0000FF"/>
        </w:rPr>
        <w:t xml:space="preserve">  &lt;itineraryDetails&gt;</w:t>
      </w:r>
    </w:p>
    <w:p w14:paraId="76576A9D" w14:textId="36F8796B" w:rsidR="00C059C6" w:rsidRPr="00C25625" w:rsidRDefault="00C25625" w:rsidP="0022156B">
      <w:pPr>
        <w:pStyle w:val="XMLStyle"/>
        <w:rPr>
          <w:color w:val="0000FF"/>
        </w:rPr>
      </w:pPr>
      <w:r w:rsidRPr="00C25625">
        <w:rPr>
          <w:noProof/>
          <w:lang w:val="en-IE" w:eastAsia="en-IE" w:bidi="ar-SA"/>
        </w:rPr>
        <mc:AlternateContent>
          <mc:Choice Requires="wps">
            <w:drawing>
              <wp:anchor distT="0" distB="0" distL="114300" distR="114300" simplePos="0" relativeHeight="251802624" behindDoc="0" locked="0" layoutInCell="1" allowOverlap="1" wp14:anchorId="0EBC6247" wp14:editId="7702CEB6">
                <wp:simplePos x="0" y="0"/>
                <wp:positionH relativeFrom="column">
                  <wp:posOffset>4371975</wp:posOffset>
                </wp:positionH>
                <wp:positionV relativeFrom="paragraph">
                  <wp:posOffset>103505</wp:posOffset>
                </wp:positionV>
                <wp:extent cx="1857375" cy="257175"/>
                <wp:effectExtent l="0" t="0" r="0" b="0"/>
                <wp:wrapNone/>
                <wp:docPr id="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57175"/>
                        </a:xfrm>
                        <a:prstGeom prst="rect">
                          <a:avLst/>
                        </a:prstGeom>
                        <a:noFill/>
                        <a:ln w="9525">
                          <a:noFill/>
                          <a:miter lim="800000"/>
                          <a:headEnd/>
                          <a:tailEnd/>
                        </a:ln>
                      </wps:spPr>
                      <wps:txbx>
                        <w:txbxContent>
                          <w:p w14:paraId="55CCF124" w14:textId="0D13B3B9" w:rsidR="002028E2" w:rsidRPr="00C25625" w:rsidRDefault="002028E2" w:rsidP="00C25625">
                            <w:pPr>
                              <w:rPr>
                                <w:color w:val="0000FF"/>
                              </w:rPr>
                            </w:pPr>
                            <w:r w:rsidRPr="00C25625">
                              <w:rPr>
                                <w:color w:val="0000FF"/>
                              </w:rPr>
                              <w:t>Origin and Destination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BC6247" id="_x0000_s1090" type="#_x0000_t202" style="position:absolute;margin-left:344.25pt;margin-top:8.15pt;width:146.25pt;height:20.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" filled="f" stroked="f">
                <v:textbox>
                  <w:txbxContent>
                    <w:p w14:paraId="55CCF124" w14:textId="0D13B3B9" w:rsidR="002028E2" w:rsidRPr="00C25625" w:rsidRDefault="002028E2" w:rsidP="00C25625">
                      <w:pPr>
                        <w:rPr>
                          <w:color w:val="0000FF"/>
                        </w:rPr>
                      </w:pPr>
                      <w:r w:rsidRPr="00C25625">
                        <w:rPr>
                          <w:color w:val="0000FF"/>
                        </w:rPr>
                        <w:t>Origin and Destination</w:t>
                      </w:r>
                    </w:p>
                  </w:txbxContent>
                </v:textbox>
              </v:shape>
            </w:pict>
          </mc:Fallback>
        </mc:AlternateContent>
      </w:r>
      <w:r w:rsidR="00C059C6" w:rsidRPr="00C25625">
        <w:rPr>
          <w:color w:val="0000FF"/>
        </w:rPr>
        <w:t xml:space="preserve">    &lt;originDestinationDetails&gt;</w:t>
      </w:r>
    </w:p>
    <w:p w14:paraId="12A207BE" w14:textId="77777777" w:rsidR="00C059C6" w:rsidRPr="00C25625" w:rsidRDefault="00C059C6" w:rsidP="0022156B">
      <w:pPr>
        <w:pStyle w:val="XMLStyle"/>
        <w:rPr>
          <w:b/>
          <w:bCs/>
          <w:color w:val="0000FF"/>
        </w:rPr>
      </w:pPr>
      <w:r w:rsidRPr="00C25625">
        <w:rPr>
          <w:b/>
          <w:bCs/>
          <w:color w:val="0000FF"/>
        </w:rPr>
        <w:t xml:space="preserve">      &lt;origin&gt;LHR&lt;/origin&gt;</w:t>
      </w:r>
    </w:p>
    <w:p w14:paraId="6D0FBD7E" w14:textId="77777777" w:rsidR="00C059C6" w:rsidRPr="00C25625" w:rsidRDefault="00C059C6" w:rsidP="0022156B">
      <w:pPr>
        <w:pStyle w:val="XMLStyle"/>
        <w:rPr>
          <w:b/>
          <w:bCs/>
          <w:color w:val="0000FF"/>
        </w:rPr>
      </w:pPr>
      <w:r w:rsidRPr="00C25625">
        <w:rPr>
          <w:b/>
          <w:bCs/>
          <w:color w:val="0000FF"/>
        </w:rPr>
        <w:t xml:space="preserve">      &lt;destination&gt;NRT&lt;/destination&gt;</w:t>
      </w:r>
    </w:p>
    <w:p w14:paraId="0FE570D4" w14:textId="77777777" w:rsidR="00C059C6" w:rsidRPr="00C25625" w:rsidRDefault="00C059C6" w:rsidP="0022156B">
      <w:pPr>
        <w:pStyle w:val="XMLStyle"/>
        <w:rPr>
          <w:color w:val="0000FF"/>
        </w:rPr>
      </w:pPr>
      <w:r w:rsidRPr="00C25625">
        <w:rPr>
          <w:color w:val="0000FF"/>
        </w:rPr>
        <w:t xml:space="preserve">    &lt;/originDestinationDetails&gt;</w:t>
      </w:r>
    </w:p>
    <w:p w14:paraId="702637A0" w14:textId="77777777" w:rsidR="00C059C6" w:rsidRPr="00783D87" w:rsidRDefault="00C059C6" w:rsidP="0022156B">
      <w:pPr>
        <w:pStyle w:val="XMLStyle"/>
        <w:rPr>
          <w:color w:val="CE0058" w:themeColor="accent2"/>
        </w:rPr>
      </w:pPr>
      <w:r w:rsidRPr="00783D87">
        <w:rPr>
          <w:color w:val="CE0058" w:themeColor="accent2"/>
        </w:rPr>
        <w:t xml:space="preserve">    &lt;message&gt;</w:t>
      </w:r>
    </w:p>
    <w:p w14:paraId="0530E153" w14:textId="5C190419" w:rsidR="00C059C6" w:rsidRPr="00783D87" w:rsidRDefault="00C25625" w:rsidP="0022156B">
      <w:pPr>
        <w:pStyle w:val="XMLStyle"/>
        <w:rPr>
          <w:color w:val="CE0058" w:themeColor="accent2"/>
        </w:rPr>
      </w:pPr>
      <w:r w:rsidRPr="00C25625">
        <w:rPr>
          <w:noProof/>
          <w:color w:val="CE0058" w:themeColor="accent2"/>
          <w:lang w:val="en-IE" w:eastAsia="en-IE" w:bidi="ar-SA"/>
        </w:rPr>
        <mc:AlternateContent>
          <mc:Choice Requires="wps">
            <w:drawing>
              <wp:anchor distT="0" distB="0" distL="114300" distR="114300" simplePos="0" relativeHeight="251805696" behindDoc="0" locked="0" layoutInCell="1" allowOverlap="1" wp14:anchorId="10D0FB8A" wp14:editId="41C120D1">
                <wp:simplePos x="0" y="0"/>
                <wp:positionH relativeFrom="column">
                  <wp:posOffset>4371975</wp:posOffset>
                </wp:positionH>
                <wp:positionV relativeFrom="paragraph">
                  <wp:posOffset>127000</wp:posOffset>
                </wp:positionV>
                <wp:extent cx="1857375" cy="257175"/>
                <wp:effectExtent l="0" t="0" r="0" b="0"/>
                <wp:wrapNone/>
                <wp:docPr id="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57175"/>
                        </a:xfrm>
                        <a:prstGeom prst="rect">
                          <a:avLst/>
                        </a:prstGeom>
                        <a:noFill/>
                        <a:ln w="9525">
                          <a:noFill/>
                          <a:miter lim="800000"/>
                          <a:headEnd/>
                          <a:tailEnd/>
                        </a:ln>
                      </wps:spPr>
                      <wps:txbx>
                        <w:txbxContent>
                          <w:p w14:paraId="17C20D0B" w14:textId="77777777" w:rsidR="002028E2" w:rsidRPr="00C25625" w:rsidRDefault="002028E2" w:rsidP="00C25625">
                            <w:pPr>
                              <w:rPr>
                                <w:color w:val="CE0058" w:themeColor="accent2"/>
                              </w:rPr>
                            </w:pPr>
                            <w:r>
                              <w:rPr>
                                <w:color w:val="CE0058" w:themeColor="accent2"/>
                              </w:rPr>
                              <w:t>Lowest Fare Search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0FB8A" id="_x0000_s1091" type="#_x0000_t202" style="position:absolute;margin-left:344.25pt;margin-top:10pt;width:146.25pt;height:20.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" filled="f" stroked="f">
                <v:textbox>
                  <w:txbxContent>
                    <w:p w14:paraId="17C20D0B" w14:textId="77777777" w:rsidR="002028E2" w:rsidRPr="00C25625" w:rsidRDefault="002028E2" w:rsidP="00C25625">
                      <w:pPr>
                        <w:rPr>
                          <w:color w:val="CE0058" w:themeColor="accent2"/>
                        </w:rPr>
                      </w:pPr>
                      <w:r>
                        <w:rPr>
                          <w:color w:val="CE0058" w:themeColor="accent2"/>
                        </w:rPr>
                        <w:t>Lowest Fare Search Message</w:t>
                      </w:r>
                    </w:p>
                  </w:txbxContent>
                </v:textbox>
              </v:shape>
            </w:pict>
          </mc:Fallback>
        </mc:AlternateContent>
      </w:r>
      <w:r w:rsidRPr="00C25625">
        <w:rPr>
          <w:noProof/>
          <w:color w:val="CE0058" w:themeColor="accent2"/>
          <w:lang w:val="en-IE" w:eastAsia="en-IE" w:bidi="ar-SA"/>
        </w:rPr>
        <mc:AlternateContent>
          <mc:Choice Requires="wps">
            <w:drawing>
              <wp:anchor distT="0" distB="0" distL="114300" distR="114300" simplePos="0" relativeHeight="251804672" behindDoc="0" locked="0" layoutInCell="1" allowOverlap="1" wp14:anchorId="3B0BC6DC" wp14:editId="2914BFC7">
                <wp:simplePos x="0" y="0"/>
                <wp:positionH relativeFrom="column">
                  <wp:posOffset>4079875</wp:posOffset>
                </wp:positionH>
                <wp:positionV relativeFrom="paragraph">
                  <wp:posOffset>129540</wp:posOffset>
                </wp:positionV>
                <wp:extent cx="190500" cy="209550"/>
                <wp:effectExtent l="0" t="0" r="19050" b="19050"/>
                <wp:wrapNone/>
                <wp:docPr id="738" name="Right Brace 738"/>
                <wp:cNvGraphicFramePr/>
                <a:graphic xmlns:a="http://schemas.openxmlformats.org/drawingml/2006/main">
                  <a:graphicData uri="http://schemas.microsoft.com/office/word/2010/wordprocessingShape">
                    <wps:wsp>
                      <wps:cNvSpPr/>
                      <wps:spPr>
                        <a:xfrm>
                          <a:off x="0" y="0"/>
                          <a:ext cx="190500" cy="209550"/>
                        </a:xfrm>
                        <a:prstGeom prst="rightBrac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E4673" id="Right Brace 738" o:spid="_x0000_s1026" type="#_x0000_t88" style="position:absolute;margin-left:321.25pt;margin-top:10.2pt;width:15pt;height:1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" adj="1636" strokecolor="#ce0058 [3205]"/>
            </w:pict>
          </mc:Fallback>
        </mc:AlternateContent>
      </w:r>
      <w:r w:rsidR="00C059C6" w:rsidRPr="00783D87">
        <w:rPr>
          <w:color w:val="CE0058" w:themeColor="accent2"/>
        </w:rPr>
        <w:t xml:space="preserve">      &lt;messageFunctionDetails&gt;</w:t>
      </w:r>
    </w:p>
    <w:p w14:paraId="3F40EBB8" w14:textId="66CA8AB1" w:rsidR="00C059C6" w:rsidRPr="00783D87" w:rsidRDefault="00C059C6" w:rsidP="0022156B">
      <w:pPr>
        <w:pStyle w:val="XMLStyle"/>
        <w:rPr>
          <w:color w:val="CE0058" w:themeColor="accent2"/>
        </w:rPr>
      </w:pPr>
      <w:r w:rsidRPr="00783D87">
        <w:rPr>
          <w:color w:val="CE0058" w:themeColor="accent2"/>
        </w:rPr>
        <w:t xml:space="preserve">        </w:t>
      </w:r>
      <w:r w:rsidR="00C25625" w:rsidRPr="00783D87">
        <w:rPr>
          <w:color w:val="CE0058" w:themeColor="accent2"/>
        </w:rPr>
        <w:t>&lt;messageFunction&gt;183&lt;/messageFunction&gt;</w:t>
      </w:r>
    </w:p>
    <w:p w14:paraId="389FBF05" w14:textId="77777777" w:rsidR="00C059C6" w:rsidRPr="00783D87" w:rsidRDefault="00C059C6" w:rsidP="0022156B">
      <w:pPr>
        <w:pStyle w:val="XMLStyle"/>
        <w:rPr>
          <w:color w:val="CE0058" w:themeColor="accent2"/>
        </w:rPr>
      </w:pPr>
      <w:r w:rsidRPr="00783D87">
        <w:rPr>
          <w:color w:val="CE0058" w:themeColor="accent2"/>
        </w:rPr>
        <w:t xml:space="preserve">      &lt;/messageFunctionDetails&gt;</w:t>
      </w:r>
    </w:p>
    <w:p w14:paraId="6370001A" w14:textId="77777777" w:rsidR="00C059C6" w:rsidRPr="00783D87" w:rsidRDefault="00C059C6" w:rsidP="0022156B">
      <w:pPr>
        <w:pStyle w:val="XMLStyle"/>
        <w:rPr>
          <w:color w:val="CE0058" w:themeColor="accent2"/>
        </w:rPr>
      </w:pPr>
      <w:r w:rsidRPr="00783D87">
        <w:rPr>
          <w:color w:val="CE0058" w:themeColor="accent2"/>
        </w:rPr>
        <w:t xml:space="preserve">    &lt;/message&gt;</w:t>
      </w:r>
    </w:p>
    <w:p w14:paraId="5AC0C4C1" w14:textId="7D91C3FF" w:rsidR="00C059C6" w:rsidRPr="00C25625" w:rsidRDefault="00C059C6" w:rsidP="0022156B">
      <w:pPr>
        <w:pStyle w:val="XMLStyle"/>
        <w:rPr>
          <w:color w:val="0000FF"/>
        </w:rPr>
      </w:pPr>
      <w:r w:rsidRPr="00C25625">
        <w:rPr>
          <w:color w:val="0000FF"/>
        </w:rPr>
        <w:t xml:space="preserve">    &lt;segmentInformation&gt;</w:t>
      </w:r>
    </w:p>
    <w:p w14:paraId="3048FBC0" w14:textId="62FCD02C" w:rsidR="00C059C6" w:rsidRPr="00B20954" w:rsidRDefault="00C059C6" w:rsidP="0022156B">
      <w:pPr>
        <w:pStyle w:val="XMLStyle"/>
        <w:rPr>
          <w:color w:val="F77103"/>
        </w:rPr>
      </w:pPr>
      <w:r w:rsidRPr="00C25625">
        <w:rPr>
          <w:color w:val="0000FF"/>
        </w:rPr>
        <w:t xml:space="preserve">      </w:t>
      </w:r>
      <w:r w:rsidRPr="00B20954">
        <w:rPr>
          <w:color w:val="F77103"/>
        </w:rPr>
        <w:t>&lt;travelProductInformation&gt;</w:t>
      </w:r>
    </w:p>
    <w:p w14:paraId="7AEED435" w14:textId="17CB11A3" w:rsidR="00C059C6" w:rsidRPr="00B20954" w:rsidRDefault="00C25625" w:rsidP="0022156B">
      <w:pPr>
        <w:pStyle w:val="XMLStyle"/>
        <w:rPr>
          <w:color w:val="F77103"/>
        </w:rPr>
      </w:pPr>
      <w:r w:rsidRPr="00C25625">
        <w:rPr>
          <w:noProof/>
          <w:color w:val="F77103"/>
          <w:lang w:val="en-IE" w:eastAsia="en-IE" w:bidi="ar-SA"/>
        </w:rPr>
        <mc:AlternateContent>
          <mc:Choice Requires="wps">
            <w:drawing>
              <wp:anchor distT="0" distB="0" distL="114300" distR="114300" simplePos="0" relativeHeight="251807744" behindDoc="0" locked="0" layoutInCell="1" allowOverlap="1" wp14:anchorId="27A9954E" wp14:editId="1C0E0492">
                <wp:simplePos x="0" y="0"/>
                <wp:positionH relativeFrom="column">
                  <wp:posOffset>4076700</wp:posOffset>
                </wp:positionH>
                <wp:positionV relativeFrom="paragraph">
                  <wp:posOffset>-3175</wp:posOffset>
                </wp:positionV>
                <wp:extent cx="190500" cy="2295525"/>
                <wp:effectExtent l="0" t="0" r="19050" b="28575"/>
                <wp:wrapNone/>
                <wp:docPr id="740" name="Right Brace 740"/>
                <wp:cNvGraphicFramePr/>
                <a:graphic xmlns:a="http://schemas.openxmlformats.org/drawingml/2006/main">
                  <a:graphicData uri="http://schemas.microsoft.com/office/word/2010/wordprocessingShape">
                    <wps:wsp>
                      <wps:cNvSpPr/>
                      <wps:spPr>
                        <a:xfrm>
                          <a:off x="0" y="0"/>
                          <a:ext cx="190500" cy="2295525"/>
                        </a:xfrm>
                        <a:prstGeom prst="rightBrace">
                          <a:avLst/>
                        </a:prstGeom>
                        <a:ln>
                          <a:solidFill>
                            <a:srgbClr val="F77103"/>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A913F" id="Right Brace 740" o:spid="_x0000_s1026" type="#_x0000_t88" style="position:absolute;margin-left:321pt;margin-top:-.25pt;width:15pt;height:180.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" adj="149" strokecolor="#f77103"/>
            </w:pict>
          </mc:Fallback>
        </mc:AlternateContent>
      </w:r>
      <w:r w:rsidR="00C059C6" w:rsidRPr="00B20954">
        <w:rPr>
          <w:color w:val="F77103"/>
        </w:rPr>
        <w:t xml:space="preserve">        &lt;flightDate&gt;</w:t>
      </w:r>
    </w:p>
    <w:p w14:paraId="374FDED4" w14:textId="77777777" w:rsidR="00C059C6" w:rsidRPr="00B20954" w:rsidRDefault="00C059C6" w:rsidP="0022156B">
      <w:pPr>
        <w:pStyle w:val="XMLStyle"/>
        <w:rPr>
          <w:color w:val="F77103"/>
        </w:rPr>
      </w:pPr>
      <w:r w:rsidRPr="00B20954">
        <w:rPr>
          <w:color w:val="F77103"/>
        </w:rPr>
        <w:t xml:space="preserve">          &lt;departureDate&gt;030415&lt;/departureDate&gt;</w:t>
      </w:r>
    </w:p>
    <w:p w14:paraId="0E24424F" w14:textId="77777777" w:rsidR="00C059C6" w:rsidRPr="00B20954" w:rsidRDefault="00C059C6" w:rsidP="0022156B">
      <w:pPr>
        <w:pStyle w:val="XMLStyle"/>
        <w:rPr>
          <w:color w:val="F77103"/>
        </w:rPr>
      </w:pPr>
      <w:r w:rsidRPr="00B20954">
        <w:rPr>
          <w:color w:val="F77103"/>
        </w:rPr>
        <w:t xml:space="preserve">        &lt;/flightDate&gt;</w:t>
      </w:r>
    </w:p>
    <w:p w14:paraId="20109BA1" w14:textId="482216E9" w:rsidR="00C059C6" w:rsidRPr="00B20954" w:rsidRDefault="00C059C6" w:rsidP="0022156B">
      <w:pPr>
        <w:pStyle w:val="XMLStyle"/>
        <w:rPr>
          <w:color w:val="F77103"/>
        </w:rPr>
      </w:pPr>
      <w:r w:rsidRPr="00B20954">
        <w:rPr>
          <w:color w:val="F77103"/>
        </w:rPr>
        <w:t xml:space="preserve">        &lt;boardPointDetails&gt;</w:t>
      </w:r>
    </w:p>
    <w:p w14:paraId="382F3B8B" w14:textId="77777777" w:rsidR="00C059C6" w:rsidRPr="00B20954" w:rsidRDefault="00C059C6" w:rsidP="0022156B">
      <w:pPr>
        <w:pStyle w:val="XMLStyle"/>
        <w:rPr>
          <w:color w:val="F77103"/>
        </w:rPr>
      </w:pPr>
      <w:r w:rsidRPr="00B20954">
        <w:rPr>
          <w:color w:val="F77103"/>
        </w:rPr>
        <w:t xml:space="preserve">          &lt;trueLocationId&gt;LHR&lt;/trueLocationId&gt;</w:t>
      </w:r>
    </w:p>
    <w:p w14:paraId="070C04FD" w14:textId="0B0340D1" w:rsidR="00C059C6" w:rsidRPr="00B20954" w:rsidRDefault="00C059C6" w:rsidP="0022156B">
      <w:pPr>
        <w:pStyle w:val="XMLStyle"/>
        <w:rPr>
          <w:color w:val="F77103"/>
        </w:rPr>
      </w:pPr>
      <w:r w:rsidRPr="00B20954">
        <w:rPr>
          <w:color w:val="F77103"/>
        </w:rPr>
        <w:t xml:space="preserve">        &lt;/boardPointDetails&gt;</w:t>
      </w:r>
    </w:p>
    <w:p w14:paraId="732807F1" w14:textId="16DA5178" w:rsidR="00C059C6" w:rsidRPr="00B20954" w:rsidRDefault="00C25625" w:rsidP="0022156B">
      <w:pPr>
        <w:pStyle w:val="XMLStyle"/>
        <w:rPr>
          <w:color w:val="F77103"/>
        </w:rPr>
      </w:pPr>
      <w:r w:rsidRPr="00C25625">
        <w:rPr>
          <w:noProof/>
          <w:color w:val="F77103"/>
          <w:lang w:val="en-IE" w:eastAsia="en-IE" w:bidi="ar-SA"/>
        </w:rPr>
        <mc:AlternateContent>
          <mc:Choice Requires="wps">
            <w:drawing>
              <wp:anchor distT="0" distB="0" distL="114300" distR="114300" simplePos="0" relativeHeight="251808768" behindDoc="0" locked="0" layoutInCell="1" allowOverlap="1" wp14:anchorId="18AC5A04" wp14:editId="60D20F42">
                <wp:simplePos x="0" y="0"/>
                <wp:positionH relativeFrom="column">
                  <wp:posOffset>4371975</wp:posOffset>
                </wp:positionH>
                <wp:positionV relativeFrom="paragraph">
                  <wp:posOffset>106045</wp:posOffset>
                </wp:positionV>
                <wp:extent cx="1857375" cy="257175"/>
                <wp:effectExtent l="0" t="0" r="0" b="0"/>
                <wp:wrapNone/>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57175"/>
                        </a:xfrm>
                        <a:prstGeom prst="rect">
                          <a:avLst/>
                        </a:prstGeom>
                        <a:noFill/>
                        <a:ln w="9525">
                          <a:noFill/>
                          <a:miter lim="800000"/>
                          <a:headEnd/>
                          <a:tailEnd/>
                        </a:ln>
                      </wps:spPr>
                      <wps:txbx>
                        <w:txbxContent>
                          <w:p w14:paraId="7E6152C4" w14:textId="2236EA63" w:rsidR="002028E2" w:rsidRPr="00C25625" w:rsidRDefault="002028E2" w:rsidP="00C25625">
                            <w:pPr>
                              <w:rPr>
                                <w:color w:val="F77103"/>
                              </w:rPr>
                            </w:pPr>
                            <w:r>
                              <w:rPr>
                                <w:color w:val="F77103"/>
                              </w:rPr>
                              <w:t>Segment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C5A04" id="_x0000_s1092" type="#_x0000_t202" style="position:absolute;margin-left:344.25pt;margin-top:8.35pt;width:146.25pt;height:20.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" filled="f" stroked="f">
                <v:textbox>
                  <w:txbxContent>
                    <w:p w14:paraId="7E6152C4" w14:textId="2236EA63" w:rsidR="002028E2" w:rsidRPr="00C25625" w:rsidRDefault="002028E2" w:rsidP="00C25625">
                      <w:pPr>
                        <w:rPr>
                          <w:color w:val="F77103"/>
                        </w:rPr>
                      </w:pPr>
                      <w:r>
                        <w:rPr>
                          <w:color w:val="F77103"/>
                        </w:rPr>
                        <w:t>Segment Details</w:t>
                      </w:r>
                    </w:p>
                  </w:txbxContent>
                </v:textbox>
              </v:shape>
            </w:pict>
          </mc:Fallback>
        </mc:AlternateContent>
      </w:r>
      <w:r w:rsidR="00C059C6" w:rsidRPr="00B20954">
        <w:rPr>
          <w:color w:val="F77103"/>
        </w:rPr>
        <w:t xml:space="preserve">        &lt;offpointDetails&gt;</w:t>
      </w:r>
    </w:p>
    <w:p w14:paraId="61C5A4EE" w14:textId="77777777" w:rsidR="00C059C6" w:rsidRPr="00B20954" w:rsidRDefault="00C059C6" w:rsidP="0022156B">
      <w:pPr>
        <w:pStyle w:val="XMLStyle"/>
        <w:rPr>
          <w:color w:val="F77103"/>
        </w:rPr>
      </w:pPr>
      <w:r w:rsidRPr="00B20954">
        <w:rPr>
          <w:color w:val="F77103"/>
        </w:rPr>
        <w:t xml:space="preserve">          &lt;trueLocationId&gt;NRT&lt;/trueLocationId&gt;</w:t>
      </w:r>
    </w:p>
    <w:p w14:paraId="76552C61" w14:textId="77777777" w:rsidR="00C059C6" w:rsidRPr="00B20954" w:rsidRDefault="00C059C6" w:rsidP="0022156B">
      <w:pPr>
        <w:pStyle w:val="XMLStyle"/>
        <w:rPr>
          <w:color w:val="F77103"/>
        </w:rPr>
      </w:pPr>
      <w:r w:rsidRPr="00B20954">
        <w:rPr>
          <w:color w:val="F77103"/>
        </w:rPr>
        <w:t xml:space="preserve">        &lt;/offpointDetails&gt;</w:t>
      </w:r>
    </w:p>
    <w:p w14:paraId="3C9470FC" w14:textId="77777777" w:rsidR="00C059C6" w:rsidRPr="00B20954" w:rsidRDefault="00C059C6" w:rsidP="0022156B">
      <w:pPr>
        <w:pStyle w:val="XMLStyle"/>
        <w:rPr>
          <w:color w:val="F77103"/>
        </w:rPr>
      </w:pPr>
      <w:r w:rsidRPr="00B20954">
        <w:rPr>
          <w:color w:val="F77103"/>
        </w:rPr>
        <w:t xml:space="preserve">        &lt;companyDetails&gt;</w:t>
      </w:r>
    </w:p>
    <w:p w14:paraId="25BF5508" w14:textId="77777777" w:rsidR="00C059C6" w:rsidRPr="00B20954" w:rsidRDefault="00C059C6" w:rsidP="0022156B">
      <w:pPr>
        <w:pStyle w:val="XMLStyle"/>
        <w:rPr>
          <w:color w:val="F77103"/>
        </w:rPr>
      </w:pPr>
      <w:r w:rsidRPr="00B20954">
        <w:rPr>
          <w:color w:val="F77103"/>
        </w:rPr>
        <w:t xml:space="preserve">          &lt;marketingCompany&gt;SU&lt;/marketingCompany&gt;</w:t>
      </w:r>
    </w:p>
    <w:p w14:paraId="382DD372" w14:textId="77777777" w:rsidR="00C059C6" w:rsidRPr="00B20954" w:rsidRDefault="00C059C6" w:rsidP="0022156B">
      <w:pPr>
        <w:pStyle w:val="XMLStyle"/>
        <w:rPr>
          <w:color w:val="F77103"/>
        </w:rPr>
      </w:pPr>
      <w:r w:rsidRPr="00B20954">
        <w:rPr>
          <w:color w:val="F77103"/>
        </w:rPr>
        <w:t xml:space="preserve">        &lt;/companyDetails&gt;</w:t>
      </w:r>
    </w:p>
    <w:p w14:paraId="51159774" w14:textId="77777777" w:rsidR="00C059C6" w:rsidRPr="00B20954" w:rsidRDefault="00C059C6" w:rsidP="0022156B">
      <w:pPr>
        <w:pStyle w:val="XMLStyle"/>
        <w:rPr>
          <w:color w:val="F77103"/>
        </w:rPr>
      </w:pPr>
      <w:r w:rsidRPr="00B20954">
        <w:rPr>
          <w:color w:val="F77103"/>
        </w:rPr>
        <w:t xml:space="preserve">        &lt;flightIdentification&gt;</w:t>
      </w:r>
    </w:p>
    <w:p w14:paraId="44600B37" w14:textId="77777777" w:rsidR="00C059C6" w:rsidRPr="00B20954" w:rsidRDefault="00C059C6" w:rsidP="0022156B">
      <w:pPr>
        <w:pStyle w:val="XMLStyle"/>
        <w:rPr>
          <w:color w:val="F77103"/>
        </w:rPr>
      </w:pPr>
      <w:r w:rsidRPr="00B20954">
        <w:rPr>
          <w:color w:val="F77103"/>
        </w:rPr>
        <w:t xml:space="preserve">          &lt;flightNumber&gt;262&lt;/flightNumber&gt;</w:t>
      </w:r>
    </w:p>
    <w:p w14:paraId="339B2129" w14:textId="33CD2322" w:rsidR="00C059C6" w:rsidRPr="00B20954" w:rsidRDefault="00C059C6" w:rsidP="0022156B">
      <w:pPr>
        <w:pStyle w:val="XMLStyle"/>
        <w:rPr>
          <w:color w:val="F77103"/>
        </w:rPr>
      </w:pPr>
      <w:r w:rsidRPr="00B20954">
        <w:rPr>
          <w:color w:val="F77103"/>
        </w:rPr>
        <w:t xml:space="preserve">          &lt;bookingClass&gt;E&lt;/bookingClass&gt;</w:t>
      </w:r>
    </w:p>
    <w:p w14:paraId="6153F61D" w14:textId="77777777" w:rsidR="00C059C6" w:rsidRPr="00B20954" w:rsidRDefault="00C059C6" w:rsidP="0022156B">
      <w:pPr>
        <w:pStyle w:val="XMLStyle"/>
        <w:rPr>
          <w:color w:val="F77103"/>
        </w:rPr>
      </w:pPr>
      <w:r w:rsidRPr="00B20954">
        <w:rPr>
          <w:color w:val="F77103"/>
        </w:rPr>
        <w:t xml:space="preserve">        &lt;/flightIdentification&gt;</w:t>
      </w:r>
    </w:p>
    <w:p w14:paraId="6D1596AA" w14:textId="77777777" w:rsidR="00C059C6" w:rsidRPr="00B20954" w:rsidRDefault="00C059C6" w:rsidP="0022156B">
      <w:pPr>
        <w:pStyle w:val="XMLStyle"/>
        <w:rPr>
          <w:color w:val="F77103"/>
        </w:rPr>
      </w:pPr>
      <w:r w:rsidRPr="00B20954">
        <w:rPr>
          <w:color w:val="F77103"/>
        </w:rPr>
        <w:t xml:space="preserve">      &lt;/travelProductInformation&gt;</w:t>
      </w:r>
    </w:p>
    <w:p w14:paraId="7041F9AE" w14:textId="5E4AE901" w:rsidR="00C059C6" w:rsidRPr="008B2395" w:rsidRDefault="00C25625" w:rsidP="0022156B">
      <w:pPr>
        <w:pStyle w:val="XMLStyle"/>
        <w:rPr>
          <w:color w:val="008000"/>
          <w:lang w:val="fr-FR"/>
        </w:rPr>
      </w:pPr>
      <w:r w:rsidRPr="00C25625">
        <w:rPr>
          <w:noProof/>
          <w:color w:val="0000FF"/>
          <w:lang w:val="en-IE" w:eastAsia="en-IE" w:bidi="ar-SA"/>
        </w:rPr>
        <mc:AlternateContent>
          <mc:Choice Requires="wps">
            <w:drawing>
              <wp:anchor distT="0" distB="0" distL="114300" distR="114300" simplePos="0" relativeHeight="251811840" behindDoc="0" locked="0" layoutInCell="1" allowOverlap="1" wp14:anchorId="62811D22" wp14:editId="75A035FC">
                <wp:simplePos x="0" y="0"/>
                <wp:positionH relativeFrom="column">
                  <wp:posOffset>4371975</wp:posOffset>
                </wp:positionH>
                <wp:positionV relativeFrom="paragraph">
                  <wp:posOffset>45085</wp:posOffset>
                </wp:positionV>
                <wp:extent cx="1762125" cy="533400"/>
                <wp:effectExtent l="0" t="0" r="0" b="0"/>
                <wp:wrapNone/>
                <wp:docPr id="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533400"/>
                        </a:xfrm>
                        <a:prstGeom prst="rect">
                          <a:avLst/>
                        </a:prstGeom>
                        <a:noFill/>
                        <a:ln w="9525">
                          <a:noFill/>
                          <a:miter lim="800000"/>
                          <a:headEnd/>
                          <a:tailEnd/>
                        </a:ln>
                      </wps:spPr>
                      <wps:txbx>
                        <w:txbxContent>
                          <w:p w14:paraId="44EF8F15" w14:textId="523D762D" w:rsidR="002028E2" w:rsidRPr="00C25625" w:rsidRDefault="002028E2" w:rsidP="00C25625">
                            <w:pPr>
                              <w:rPr>
                                <w:color w:val="008000"/>
                              </w:rPr>
                            </w:pPr>
                            <w:r w:rsidRPr="00C25625">
                              <w:rPr>
                                <w:color w:val="008000"/>
                              </w:rPr>
                              <w:t>Number of passengers requested</w:t>
                            </w:r>
                          </w:p>
                          <w:p w14:paraId="2933BBF6" w14:textId="7B90D33A" w:rsidR="002028E2" w:rsidRPr="00C25625" w:rsidRDefault="002028E2" w:rsidP="00C25625">
                            <w:pPr>
                              <w:rPr>
                                <w:color w:val="008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11D22" id="_x0000_s1093" type="#_x0000_t202" style="position:absolute;margin-left:344.25pt;margin-top:3.55pt;width:138.75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" filled="f" stroked="f">
                <v:textbox>
                  <w:txbxContent>
                    <w:p w14:paraId="44EF8F15" w14:textId="523D762D" w:rsidR="002028E2" w:rsidRPr="00C25625" w:rsidRDefault="002028E2" w:rsidP="00C25625">
                      <w:pPr>
                        <w:rPr>
                          <w:color w:val="008000"/>
                        </w:rPr>
                      </w:pPr>
                      <w:r w:rsidRPr="00C25625">
                        <w:rPr>
                          <w:color w:val="008000"/>
                        </w:rPr>
                        <w:t>Number of passengers requested</w:t>
                      </w:r>
                    </w:p>
                    <w:p w14:paraId="2933BBF6" w14:textId="7B90D33A" w:rsidR="002028E2" w:rsidRPr="00C25625" w:rsidRDefault="002028E2" w:rsidP="00C25625">
                      <w:pPr>
                        <w:rPr>
                          <w:color w:val="008000"/>
                        </w:rPr>
                      </w:pPr>
                    </w:p>
                  </w:txbxContent>
                </v:textbox>
              </v:shape>
            </w:pict>
          </mc:Fallback>
        </mc:AlternateContent>
      </w:r>
      <w:r w:rsidR="00C059C6" w:rsidRPr="008B2395">
        <w:rPr>
          <w:color w:val="0000FF"/>
          <w:lang w:val="fr-FR"/>
        </w:rPr>
        <w:t xml:space="preserve">      </w:t>
      </w:r>
      <w:r w:rsidR="00C059C6" w:rsidRPr="008B2395">
        <w:rPr>
          <w:color w:val="008000"/>
          <w:lang w:val="fr-FR"/>
        </w:rPr>
        <w:t>&lt;relatedproductInformation&gt;</w:t>
      </w:r>
    </w:p>
    <w:p w14:paraId="2E148711" w14:textId="2DDBA4B8" w:rsidR="00C059C6" w:rsidRPr="008B2395" w:rsidRDefault="00C25625" w:rsidP="0022156B">
      <w:pPr>
        <w:pStyle w:val="XMLStyle"/>
        <w:rPr>
          <w:color w:val="008000"/>
          <w:lang w:val="fr-FR"/>
        </w:rPr>
      </w:pPr>
      <w:r w:rsidRPr="00C25625">
        <w:rPr>
          <w:noProof/>
          <w:color w:val="008000"/>
          <w:lang w:val="en-IE" w:eastAsia="en-IE" w:bidi="ar-SA"/>
        </w:rPr>
        <mc:AlternateContent>
          <mc:Choice Requires="wps">
            <w:drawing>
              <wp:anchor distT="0" distB="0" distL="114300" distR="114300" simplePos="0" relativeHeight="251810816" behindDoc="0" locked="0" layoutInCell="1" allowOverlap="1" wp14:anchorId="4214DF96" wp14:editId="1E43EAAD">
                <wp:simplePos x="0" y="0"/>
                <wp:positionH relativeFrom="column">
                  <wp:posOffset>4079875</wp:posOffset>
                </wp:positionH>
                <wp:positionV relativeFrom="paragraph">
                  <wp:posOffset>10795</wp:posOffset>
                </wp:positionV>
                <wp:extent cx="190500" cy="209550"/>
                <wp:effectExtent l="0" t="0" r="19050" b="19050"/>
                <wp:wrapNone/>
                <wp:docPr id="742" name="Right Brace 742"/>
                <wp:cNvGraphicFramePr/>
                <a:graphic xmlns:a="http://schemas.openxmlformats.org/drawingml/2006/main">
                  <a:graphicData uri="http://schemas.microsoft.com/office/word/2010/wordprocessingShape">
                    <wps:wsp>
                      <wps:cNvSpPr/>
                      <wps:spPr>
                        <a:xfrm>
                          <a:off x="0" y="0"/>
                          <a:ext cx="190500" cy="209550"/>
                        </a:xfrm>
                        <a:prstGeom prst="rightBrace">
                          <a:avLst/>
                        </a:prstGeom>
                        <a:ln>
                          <a:solidFill>
                            <a:srgbClr val="008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0476D" id="Right Brace 742" o:spid="_x0000_s1026" type="#_x0000_t88" style="position:absolute;margin-left:321.25pt;margin-top:.85pt;width:15pt;height:16.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" adj="1636" strokecolor="green"/>
            </w:pict>
          </mc:Fallback>
        </mc:AlternateContent>
      </w:r>
      <w:r w:rsidR="00C059C6" w:rsidRPr="008B2395">
        <w:rPr>
          <w:color w:val="008000"/>
          <w:lang w:val="fr-FR"/>
        </w:rPr>
        <w:t xml:space="preserve">        </w:t>
      </w:r>
      <w:r w:rsidR="000713C7" w:rsidRPr="008B2395">
        <w:rPr>
          <w:color w:val="008000"/>
          <w:lang w:val="fr-FR"/>
        </w:rPr>
        <w:t>&lt;quantity&gt;3&lt;/quantity&gt;</w:t>
      </w:r>
    </w:p>
    <w:p w14:paraId="648E5E95" w14:textId="77777777" w:rsidR="00C059C6" w:rsidRPr="008B2395" w:rsidRDefault="00C059C6" w:rsidP="0022156B">
      <w:pPr>
        <w:pStyle w:val="XMLStyle"/>
        <w:rPr>
          <w:color w:val="008000"/>
          <w:lang w:val="fr-FR"/>
        </w:rPr>
      </w:pPr>
      <w:r w:rsidRPr="008B2395">
        <w:rPr>
          <w:color w:val="008000"/>
          <w:lang w:val="fr-FR"/>
        </w:rPr>
        <w:t xml:space="preserve">        &lt;statusCode&gt;NN&lt;/statusCode&gt;</w:t>
      </w:r>
    </w:p>
    <w:p w14:paraId="44CF57F0" w14:textId="04725C5F" w:rsidR="00C059C6" w:rsidRPr="00337B82" w:rsidRDefault="00C059C6" w:rsidP="0022156B">
      <w:pPr>
        <w:pStyle w:val="XMLStyle"/>
        <w:rPr>
          <w:color w:val="008000"/>
        </w:rPr>
      </w:pPr>
      <w:r w:rsidRPr="008B2395">
        <w:rPr>
          <w:color w:val="008000"/>
          <w:lang w:val="fr-FR"/>
        </w:rPr>
        <w:t xml:space="preserve">      </w:t>
      </w:r>
      <w:r w:rsidRPr="00337B82">
        <w:rPr>
          <w:color w:val="008000"/>
        </w:rPr>
        <w:t>&lt;/relatedproductInformation&gt;</w:t>
      </w:r>
    </w:p>
    <w:p w14:paraId="616D7BE9" w14:textId="77777777" w:rsidR="00C059C6" w:rsidRPr="00337B82" w:rsidRDefault="00C059C6" w:rsidP="0022156B">
      <w:pPr>
        <w:pStyle w:val="XMLStyle"/>
        <w:rPr>
          <w:color w:val="0000FF"/>
        </w:rPr>
      </w:pPr>
      <w:r w:rsidRPr="00337B82">
        <w:rPr>
          <w:color w:val="0000FF"/>
        </w:rPr>
        <w:t xml:space="preserve">    &lt;/segmentInformation&gt;</w:t>
      </w:r>
    </w:p>
    <w:p w14:paraId="40377ECC" w14:textId="77777777" w:rsidR="00C059C6" w:rsidRPr="00337B82" w:rsidRDefault="00C059C6" w:rsidP="0022156B">
      <w:pPr>
        <w:pStyle w:val="XMLStyle"/>
        <w:rPr>
          <w:color w:val="0000FF"/>
        </w:rPr>
      </w:pPr>
      <w:r w:rsidRPr="00337B82">
        <w:rPr>
          <w:color w:val="0000FF"/>
        </w:rPr>
        <w:t xml:space="preserve">  &lt;/itineraryDetails&gt;</w:t>
      </w:r>
    </w:p>
    <w:p w14:paraId="2C083A31" w14:textId="77777777" w:rsidR="00C059C6" w:rsidRPr="00337B82" w:rsidRDefault="00C059C6" w:rsidP="0022156B">
      <w:pPr>
        <w:pStyle w:val="XMLStyle"/>
        <w:rPr>
          <w:color w:val="0000FF"/>
        </w:rPr>
      </w:pPr>
      <w:r w:rsidRPr="00337B82">
        <w:rPr>
          <w:color w:val="0000FF"/>
        </w:rPr>
        <w:t xml:space="preserve">  &lt;itineraryDetails&gt;</w:t>
      </w:r>
    </w:p>
    <w:p w14:paraId="52AD3AB9" w14:textId="77777777" w:rsidR="00C059C6" w:rsidRPr="00337B82" w:rsidRDefault="00C059C6" w:rsidP="0022156B">
      <w:pPr>
        <w:pStyle w:val="XMLStyle"/>
        <w:rPr>
          <w:color w:val="0000FF"/>
        </w:rPr>
      </w:pPr>
      <w:r w:rsidRPr="00337B82">
        <w:rPr>
          <w:color w:val="0000FF"/>
        </w:rPr>
        <w:t xml:space="preserve">    &lt;originDestinationDetails&gt;</w:t>
      </w:r>
    </w:p>
    <w:p w14:paraId="5AB2ABA3" w14:textId="77777777" w:rsidR="00C059C6" w:rsidRPr="00337B82" w:rsidRDefault="00C059C6" w:rsidP="0022156B">
      <w:pPr>
        <w:pStyle w:val="XMLStyle"/>
        <w:rPr>
          <w:b/>
          <w:bCs/>
          <w:color w:val="0000FF"/>
        </w:rPr>
      </w:pPr>
      <w:r w:rsidRPr="00337B82">
        <w:rPr>
          <w:b/>
          <w:bCs/>
          <w:color w:val="0000FF"/>
        </w:rPr>
        <w:lastRenderedPageBreak/>
        <w:t xml:space="preserve">      &lt;origin&gt;NRT&lt;/origin&gt;</w:t>
      </w:r>
    </w:p>
    <w:p w14:paraId="136F83A7" w14:textId="77777777" w:rsidR="00C059C6" w:rsidRPr="00337B82" w:rsidRDefault="00C059C6" w:rsidP="0022156B">
      <w:pPr>
        <w:pStyle w:val="XMLStyle"/>
        <w:rPr>
          <w:b/>
          <w:bCs/>
          <w:color w:val="0000FF"/>
        </w:rPr>
      </w:pPr>
      <w:r w:rsidRPr="00337B82">
        <w:rPr>
          <w:b/>
          <w:bCs/>
          <w:color w:val="0000FF"/>
        </w:rPr>
        <w:t xml:space="preserve">      &lt;destination&gt;LHR&lt;/destination&gt;</w:t>
      </w:r>
    </w:p>
    <w:p w14:paraId="381A65AD" w14:textId="77777777" w:rsidR="00C059C6" w:rsidRPr="00337B82" w:rsidRDefault="00C059C6" w:rsidP="0022156B">
      <w:pPr>
        <w:pStyle w:val="XMLStyle"/>
        <w:rPr>
          <w:color w:val="0000FF"/>
        </w:rPr>
      </w:pPr>
      <w:r w:rsidRPr="00337B82">
        <w:rPr>
          <w:color w:val="0000FF"/>
        </w:rPr>
        <w:t xml:space="preserve">    &lt;/originDestinationDetails&gt;</w:t>
      </w:r>
    </w:p>
    <w:p w14:paraId="67BB66AD" w14:textId="77777777" w:rsidR="00C059C6" w:rsidRPr="00337B82" w:rsidRDefault="00C059C6" w:rsidP="0022156B">
      <w:pPr>
        <w:pStyle w:val="XMLStyle"/>
        <w:rPr>
          <w:color w:val="0000FF"/>
        </w:rPr>
      </w:pPr>
      <w:r w:rsidRPr="00337B82">
        <w:rPr>
          <w:color w:val="0000FF"/>
        </w:rPr>
        <w:t xml:space="preserve">    &lt;message&gt;</w:t>
      </w:r>
    </w:p>
    <w:p w14:paraId="1B5EE9F8" w14:textId="77777777" w:rsidR="00C059C6" w:rsidRPr="00337B82" w:rsidRDefault="00C059C6" w:rsidP="0022156B">
      <w:pPr>
        <w:pStyle w:val="XMLStyle"/>
        <w:rPr>
          <w:color w:val="0000FF"/>
        </w:rPr>
      </w:pPr>
      <w:r w:rsidRPr="00337B82">
        <w:rPr>
          <w:color w:val="0000FF"/>
        </w:rPr>
        <w:t xml:space="preserve">      &lt;messageFunctionDetails&gt;</w:t>
      </w:r>
    </w:p>
    <w:p w14:paraId="234290E2" w14:textId="77777777" w:rsidR="00C059C6" w:rsidRPr="00337B82" w:rsidRDefault="00C059C6" w:rsidP="0022156B">
      <w:pPr>
        <w:pStyle w:val="XMLStyle"/>
        <w:rPr>
          <w:color w:val="0000FF"/>
        </w:rPr>
      </w:pPr>
      <w:r w:rsidRPr="00337B82">
        <w:rPr>
          <w:color w:val="0000FF"/>
        </w:rPr>
        <w:t xml:space="preserve">        &lt;messageFunction&gt;183&lt;/messageFunction&gt;</w:t>
      </w:r>
    </w:p>
    <w:p w14:paraId="4BBCF402" w14:textId="77777777" w:rsidR="00C059C6" w:rsidRPr="00337B82" w:rsidRDefault="00C059C6" w:rsidP="0022156B">
      <w:pPr>
        <w:pStyle w:val="XMLStyle"/>
        <w:rPr>
          <w:color w:val="0000FF"/>
        </w:rPr>
      </w:pPr>
      <w:r w:rsidRPr="00337B82">
        <w:rPr>
          <w:color w:val="0000FF"/>
        </w:rPr>
        <w:t xml:space="preserve">      &lt;/messageFunctionDetails&gt;</w:t>
      </w:r>
    </w:p>
    <w:p w14:paraId="2AE9DCA0" w14:textId="77777777" w:rsidR="00C059C6" w:rsidRPr="00337B82" w:rsidRDefault="00C059C6" w:rsidP="0022156B">
      <w:pPr>
        <w:pStyle w:val="XMLStyle"/>
        <w:rPr>
          <w:color w:val="0000FF"/>
        </w:rPr>
      </w:pPr>
      <w:r w:rsidRPr="00337B82">
        <w:rPr>
          <w:color w:val="0000FF"/>
        </w:rPr>
        <w:t xml:space="preserve">    &lt;/message&gt;</w:t>
      </w:r>
    </w:p>
    <w:p w14:paraId="68C1AF2E" w14:textId="77777777" w:rsidR="00C059C6" w:rsidRPr="00337B82" w:rsidRDefault="00C059C6" w:rsidP="0022156B">
      <w:pPr>
        <w:pStyle w:val="XMLStyle"/>
        <w:rPr>
          <w:color w:val="0000FF"/>
        </w:rPr>
      </w:pPr>
      <w:r w:rsidRPr="00337B82">
        <w:rPr>
          <w:color w:val="0000FF"/>
        </w:rPr>
        <w:t xml:space="preserve">    &lt;segmentInformation&gt;</w:t>
      </w:r>
    </w:p>
    <w:p w14:paraId="696A555E" w14:textId="77777777" w:rsidR="00C059C6" w:rsidRPr="00337B82" w:rsidRDefault="00C059C6" w:rsidP="0022156B">
      <w:pPr>
        <w:pStyle w:val="XMLStyle"/>
        <w:rPr>
          <w:color w:val="0000FF"/>
        </w:rPr>
      </w:pPr>
      <w:r w:rsidRPr="00337B82">
        <w:rPr>
          <w:color w:val="0000FF"/>
        </w:rPr>
        <w:t xml:space="preserve">      &lt;travelProductInformation&gt;</w:t>
      </w:r>
    </w:p>
    <w:p w14:paraId="2F59F94D" w14:textId="77777777" w:rsidR="00C059C6" w:rsidRPr="00337B82" w:rsidRDefault="00C059C6" w:rsidP="0022156B">
      <w:pPr>
        <w:pStyle w:val="XMLStyle"/>
        <w:rPr>
          <w:color w:val="0000FF"/>
        </w:rPr>
      </w:pPr>
      <w:r w:rsidRPr="00337B82">
        <w:rPr>
          <w:color w:val="0000FF"/>
        </w:rPr>
        <w:t xml:space="preserve">        &lt;flightDate&gt;</w:t>
      </w:r>
    </w:p>
    <w:p w14:paraId="29BDC602" w14:textId="77777777" w:rsidR="00C059C6" w:rsidRPr="00337B82" w:rsidRDefault="00C059C6" w:rsidP="0022156B">
      <w:pPr>
        <w:pStyle w:val="XMLStyle"/>
        <w:rPr>
          <w:color w:val="0000FF"/>
        </w:rPr>
      </w:pPr>
      <w:r w:rsidRPr="00337B82">
        <w:rPr>
          <w:color w:val="0000FF"/>
        </w:rPr>
        <w:t xml:space="preserve">          &lt;departureDate&gt;150415&lt;/departureDate&gt;</w:t>
      </w:r>
    </w:p>
    <w:p w14:paraId="7061F5B1" w14:textId="77777777" w:rsidR="00C059C6" w:rsidRPr="00337B82" w:rsidRDefault="00C059C6" w:rsidP="0022156B">
      <w:pPr>
        <w:pStyle w:val="XMLStyle"/>
        <w:rPr>
          <w:color w:val="0000FF"/>
        </w:rPr>
      </w:pPr>
      <w:r w:rsidRPr="00337B82">
        <w:rPr>
          <w:color w:val="0000FF"/>
        </w:rPr>
        <w:t xml:space="preserve">        &lt;/flightDate&gt;</w:t>
      </w:r>
    </w:p>
    <w:p w14:paraId="791B85A0" w14:textId="77777777" w:rsidR="00C059C6" w:rsidRPr="00783D87" w:rsidRDefault="00C059C6" w:rsidP="0022156B">
      <w:pPr>
        <w:pStyle w:val="XMLStyle"/>
        <w:rPr>
          <w:color w:val="0000FF"/>
        </w:rPr>
      </w:pPr>
      <w:r w:rsidRPr="00337B82">
        <w:rPr>
          <w:color w:val="0000FF"/>
        </w:rPr>
        <w:t xml:space="preserve">        </w:t>
      </w:r>
      <w:r w:rsidRPr="00783D87">
        <w:rPr>
          <w:color w:val="0000FF"/>
        </w:rPr>
        <w:t>&lt;boardPointDetails&gt;</w:t>
      </w:r>
    </w:p>
    <w:p w14:paraId="2FE254C5" w14:textId="77777777" w:rsidR="00C059C6" w:rsidRPr="00783D87" w:rsidRDefault="00C059C6" w:rsidP="0022156B">
      <w:pPr>
        <w:pStyle w:val="XMLStyle"/>
        <w:rPr>
          <w:color w:val="0000FF"/>
        </w:rPr>
      </w:pPr>
      <w:r w:rsidRPr="00783D87">
        <w:rPr>
          <w:color w:val="0000FF"/>
        </w:rPr>
        <w:t xml:space="preserve">          &lt;trueLocationId&gt;NRT&lt;/trueLocationId&gt;</w:t>
      </w:r>
    </w:p>
    <w:p w14:paraId="18DAD6F8" w14:textId="77777777" w:rsidR="00C059C6" w:rsidRPr="00783D87" w:rsidRDefault="00C059C6" w:rsidP="0022156B">
      <w:pPr>
        <w:pStyle w:val="XMLStyle"/>
        <w:rPr>
          <w:color w:val="0000FF"/>
        </w:rPr>
      </w:pPr>
      <w:r w:rsidRPr="00783D87">
        <w:rPr>
          <w:color w:val="0000FF"/>
        </w:rPr>
        <w:t xml:space="preserve">        &lt;/boardPointDetails&gt;</w:t>
      </w:r>
    </w:p>
    <w:p w14:paraId="1E75B3EC" w14:textId="77777777" w:rsidR="00C059C6" w:rsidRPr="00783D87" w:rsidRDefault="00C059C6" w:rsidP="0022156B">
      <w:pPr>
        <w:pStyle w:val="XMLStyle"/>
        <w:rPr>
          <w:color w:val="0000FF"/>
        </w:rPr>
      </w:pPr>
      <w:r w:rsidRPr="00783D87">
        <w:rPr>
          <w:color w:val="0000FF"/>
        </w:rPr>
        <w:t xml:space="preserve">        &lt;offpointDetails&gt;</w:t>
      </w:r>
    </w:p>
    <w:p w14:paraId="248437AF" w14:textId="77777777" w:rsidR="00C059C6" w:rsidRPr="00783D87" w:rsidRDefault="00C059C6" w:rsidP="0022156B">
      <w:pPr>
        <w:pStyle w:val="XMLStyle"/>
        <w:rPr>
          <w:color w:val="0000FF"/>
        </w:rPr>
      </w:pPr>
      <w:r w:rsidRPr="00783D87">
        <w:rPr>
          <w:color w:val="0000FF"/>
        </w:rPr>
        <w:t xml:space="preserve">          &lt;trueLocationId&gt;SVO&lt;/trueLocationId&gt;</w:t>
      </w:r>
    </w:p>
    <w:p w14:paraId="7F58EAF8" w14:textId="77777777" w:rsidR="00C059C6" w:rsidRPr="00783D87" w:rsidRDefault="00C059C6" w:rsidP="0022156B">
      <w:pPr>
        <w:pStyle w:val="XMLStyle"/>
        <w:rPr>
          <w:color w:val="0000FF"/>
        </w:rPr>
      </w:pPr>
      <w:r w:rsidRPr="00783D87">
        <w:rPr>
          <w:color w:val="0000FF"/>
        </w:rPr>
        <w:t xml:space="preserve">        &lt;/offpointDetails&gt;</w:t>
      </w:r>
    </w:p>
    <w:p w14:paraId="113B275B" w14:textId="77777777" w:rsidR="00C059C6" w:rsidRPr="00783D87" w:rsidRDefault="00C059C6" w:rsidP="0022156B">
      <w:pPr>
        <w:pStyle w:val="XMLStyle"/>
        <w:rPr>
          <w:color w:val="0000FF"/>
        </w:rPr>
      </w:pPr>
      <w:r w:rsidRPr="00783D87">
        <w:rPr>
          <w:color w:val="0000FF"/>
        </w:rPr>
        <w:t xml:space="preserve">        &lt;companyDetails&gt;</w:t>
      </w:r>
    </w:p>
    <w:p w14:paraId="256179E5" w14:textId="77777777" w:rsidR="00C059C6" w:rsidRPr="00783D87" w:rsidRDefault="00C059C6" w:rsidP="0022156B">
      <w:pPr>
        <w:pStyle w:val="XMLStyle"/>
        <w:rPr>
          <w:color w:val="0000FF"/>
        </w:rPr>
      </w:pPr>
      <w:r w:rsidRPr="00783D87">
        <w:rPr>
          <w:color w:val="0000FF"/>
        </w:rPr>
        <w:t xml:space="preserve">          &lt;marketingCompany&gt;SU&lt;/marketingCompany&gt;</w:t>
      </w:r>
    </w:p>
    <w:p w14:paraId="278E03A2" w14:textId="77777777" w:rsidR="00C059C6" w:rsidRPr="00783D87" w:rsidRDefault="00C059C6" w:rsidP="0022156B">
      <w:pPr>
        <w:pStyle w:val="XMLStyle"/>
        <w:rPr>
          <w:color w:val="0000FF"/>
        </w:rPr>
      </w:pPr>
      <w:r w:rsidRPr="00783D87">
        <w:rPr>
          <w:color w:val="0000FF"/>
        </w:rPr>
        <w:t xml:space="preserve">        &lt;/companyDetails&gt;</w:t>
      </w:r>
    </w:p>
    <w:p w14:paraId="0E2E3599" w14:textId="77777777" w:rsidR="00C059C6" w:rsidRPr="00783D87" w:rsidRDefault="00C059C6" w:rsidP="0022156B">
      <w:pPr>
        <w:pStyle w:val="XMLStyle"/>
        <w:rPr>
          <w:color w:val="0000FF"/>
        </w:rPr>
      </w:pPr>
      <w:r w:rsidRPr="00783D87">
        <w:rPr>
          <w:color w:val="0000FF"/>
        </w:rPr>
        <w:t xml:space="preserve">        &lt;flightIdentification&gt;</w:t>
      </w:r>
    </w:p>
    <w:p w14:paraId="1DCAD699" w14:textId="77777777" w:rsidR="00C059C6" w:rsidRPr="00783D87" w:rsidRDefault="00C059C6" w:rsidP="0022156B">
      <w:pPr>
        <w:pStyle w:val="XMLStyle"/>
        <w:rPr>
          <w:color w:val="0000FF"/>
        </w:rPr>
      </w:pPr>
      <w:r w:rsidRPr="00783D87">
        <w:rPr>
          <w:color w:val="0000FF"/>
        </w:rPr>
        <w:t xml:space="preserve">          &lt;flightNumber&gt;261&lt;/flightNumber&gt;</w:t>
      </w:r>
    </w:p>
    <w:p w14:paraId="09975EE9" w14:textId="7B2999A8" w:rsidR="00C059C6" w:rsidRPr="00783D87" w:rsidRDefault="00C059C6" w:rsidP="0022156B">
      <w:pPr>
        <w:pStyle w:val="XMLStyle"/>
        <w:rPr>
          <w:color w:val="0000FF"/>
        </w:rPr>
      </w:pPr>
      <w:r w:rsidRPr="00783D87">
        <w:rPr>
          <w:color w:val="0000FF"/>
        </w:rPr>
        <w:t xml:space="preserve">          &lt;bookingClass&gt;E&lt;/bookingClass&gt;</w:t>
      </w:r>
    </w:p>
    <w:p w14:paraId="0F20D462" w14:textId="77777777" w:rsidR="00C059C6" w:rsidRPr="00783D87" w:rsidRDefault="00C059C6" w:rsidP="0022156B">
      <w:pPr>
        <w:pStyle w:val="XMLStyle"/>
        <w:rPr>
          <w:color w:val="0000FF"/>
        </w:rPr>
      </w:pPr>
      <w:r w:rsidRPr="00783D87">
        <w:rPr>
          <w:color w:val="0000FF"/>
        </w:rPr>
        <w:t xml:space="preserve">        &lt;/flightIdentification&gt;</w:t>
      </w:r>
    </w:p>
    <w:p w14:paraId="79806EDE" w14:textId="77777777" w:rsidR="00C059C6" w:rsidRPr="00783D87" w:rsidRDefault="00C059C6" w:rsidP="0022156B">
      <w:pPr>
        <w:pStyle w:val="XMLStyle"/>
        <w:rPr>
          <w:color w:val="0000FF"/>
        </w:rPr>
      </w:pPr>
      <w:r w:rsidRPr="00783D87">
        <w:rPr>
          <w:color w:val="0000FF"/>
        </w:rPr>
        <w:t xml:space="preserve">      &lt;/travelProductInformation&gt;</w:t>
      </w:r>
    </w:p>
    <w:p w14:paraId="4F2A2E7D" w14:textId="77777777" w:rsidR="00C059C6" w:rsidRPr="008B2395" w:rsidRDefault="00C059C6" w:rsidP="0022156B">
      <w:pPr>
        <w:pStyle w:val="XMLStyle"/>
        <w:rPr>
          <w:color w:val="0000FF"/>
          <w:lang w:val="fr-FR"/>
        </w:rPr>
      </w:pPr>
      <w:r w:rsidRPr="00783D87">
        <w:rPr>
          <w:color w:val="0000FF"/>
        </w:rPr>
        <w:t xml:space="preserve">      </w:t>
      </w:r>
      <w:r w:rsidRPr="008B2395">
        <w:rPr>
          <w:color w:val="0000FF"/>
          <w:lang w:val="fr-FR"/>
        </w:rPr>
        <w:t>&lt;relatedproductInformation&gt;</w:t>
      </w:r>
    </w:p>
    <w:p w14:paraId="20464435" w14:textId="1516078D" w:rsidR="00C059C6" w:rsidRPr="008B2395" w:rsidRDefault="00C059C6" w:rsidP="0022156B">
      <w:pPr>
        <w:pStyle w:val="XMLStyle"/>
        <w:rPr>
          <w:color w:val="0000FF"/>
          <w:lang w:val="fr-FR"/>
        </w:rPr>
      </w:pPr>
      <w:r w:rsidRPr="008B2395">
        <w:rPr>
          <w:color w:val="0000FF"/>
          <w:lang w:val="fr-FR"/>
        </w:rPr>
        <w:t xml:space="preserve">        </w:t>
      </w:r>
      <w:r w:rsidR="000713C7" w:rsidRPr="008B2395">
        <w:rPr>
          <w:color w:val="0000FF"/>
          <w:lang w:val="fr-FR"/>
        </w:rPr>
        <w:t>&lt;quantity&gt;3&lt;/quantity&gt;</w:t>
      </w:r>
    </w:p>
    <w:p w14:paraId="42B37414" w14:textId="77777777" w:rsidR="00C059C6" w:rsidRPr="008B2395" w:rsidRDefault="00C059C6" w:rsidP="0022156B">
      <w:pPr>
        <w:pStyle w:val="XMLStyle"/>
        <w:rPr>
          <w:color w:val="0000FF"/>
          <w:lang w:val="fr-FR"/>
        </w:rPr>
      </w:pPr>
      <w:r w:rsidRPr="008B2395">
        <w:rPr>
          <w:color w:val="0000FF"/>
          <w:lang w:val="fr-FR"/>
        </w:rPr>
        <w:t xml:space="preserve">        &lt;statusCode&gt;NN&lt;/statusCode&gt;</w:t>
      </w:r>
    </w:p>
    <w:p w14:paraId="79790066" w14:textId="77777777" w:rsidR="00C059C6" w:rsidRPr="00783D87" w:rsidRDefault="00C059C6" w:rsidP="0022156B">
      <w:pPr>
        <w:pStyle w:val="XMLStyle"/>
        <w:rPr>
          <w:color w:val="0000FF"/>
        </w:rPr>
      </w:pPr>
      <w:r w:rsidRPr="008B2395">
        <w:rPr>
          <w:color w:val="0000FF"/>
          <w:lang w:val="fr-FR"/>
        </w:rPr>
        <w:t xml:space="preserve">      </w:t>
      </w:r>
      <w:r w:rsidRPr="00783D87">
        <w:rPr>
          <w:color w:val="0000FF"/>
        </w:rPr>
        <w:t>&lt;/relatedproductInformation&gt;</w:t>
      </w:r>
    </w:p>
    <w:p w14:paraId="321140CB" w14:textId="77777777" w:rsidR="00C059C6" w:rsidRPr="00783D87" w:rsidRDefault="00C059C6" w:rsidP="0022156B">
      <w:pPr>
        <w:pStyle w:val="XMLStyle"/>
        <w:rPr>
          <w:color w:val="0000FF"/>
        </w:rPr>
      </w:pPr>
      <w:r w:rsidRPr="00783D87">
        <w:rPr>
          <w:color w:val="0000FF"/>
        </w:rPr>
        <w:t xml:space="preserve">    &lt;/segmentInformation&gt;</w:t>
      </w:r>
    </w:p>
    <w:p w14:paraId="5AEF6943" w14:textId="77777777" w:rsidR="00C059C6" w:rsidRPr="00783D87" w:rsidRDefault="00C059C6" w:rsidP="0022156B">
      <w:pPr>
        <w:pStyle w:val="XMLStyle"/>
        <w:rPr>
          <w:color w:val="0000FF"/>
        </w:rPr>
      </w:pPr>
      <w:r w:rsidRPr="00783D87">
        <w:rPr>
          <w:color w:val="0000FF"/>
        </w:rPr>
        <w:t xml:space="preserve">    &lt;segmentInformation&gt;</w:t>
      </w:r>
    </w:p>
    <w:p w14:paraId="2DA60E0D" w14:textId="77777777" w:rsidR="00C059C6" w:rsidRPr="00783D87" w:rsidRDefault="00C059C6" w:rsidP="0022156B">
      <w:pPr>
        <w:pStyle w:val="XMLStyle"/>
        <w:rPr>
          <w:color w:val="0000FF"/>
        </w:rPr>
      </w:pPr>
      <w:r w:rsidRPr="00783D87">
        <w:rPr>
          <w:color w:val="0000FF"/>
        </w:rPr>
        <w:t xml:space="preserve">      &lt;travelProductInformation&gt;</w:t>
      </w:r>
    </w:p>
    <w:p w14:paraId="5675D2FA" w14:textId="77777777" w:rsidR="00C059C6" w:rsidRPr="00783D87" w:rsidRDefault="00C059C6" w:rsidP="0022156B">
      <w:pPr>
        <w:pStyle w:val="XMLStyle"/>
        <w:rPr>
          <w:color w:val="0000FF"/>
        </w:rPr>
      </w:pPr>
      <w:r w:rsidRPr="00783D87">
        <w:rPr>
          <w:color w:val="0000FF"/>
        </w:rPr>
        <w:t xml:space="preserve">        &lt;flightDate&gt;</w:t>
      </w:r>
    </w:p>
    <w:p w14:paraId="012B9AE3" w14:textId="77777777" w:rsidR="00C059C6" w:rsidRPr="00783D87" w:rsidRDefault="00C059C6" w:rsidP="0022156B">
      <w:pPr>
        <w:pStyle w:val="XMLStyle"/>
        <w:rPr>
          <w:color w:val="0000FF"/>
        </w:rPr>
      </w:pPr>
      <w:r w:rsidRPr="00783D87">
        <w:rPr>
          <w:color w:val="0000FF"/>
        </w:rPr>
        <w:t xml:space="preserve">          &lt;departureDate&gt;150415&lt;/departureDate&gt;</w:t>
      </w:r>
    </w:p>
    <w:p w14:paraId="00E1B6AF" w14:textId="77777777" w:rsidR="00C059C6" w:rsidRPr="00783D87" w:rsidRDefault="00C059C6" w:rsidP="0022156B">
      <w:pPr>
        <w:pStyle w:val="XMLStyle"/>
        <w:rPr>
          <w:color w:val="0000FF"/>
        </w:rPr>
      </w:pPr>
      <w:r w:rsidRPr="00783D87">
        <w:rPr>
          <w:color w:val="0000FF"/>
        </w:rPr>
        <w:t xml:space="preserve">        &lt;/flightDate&gt;</w:t>
      </w:r>
    </w:p>
    <w:p w14:paraId="6E29FE3C" w14:textId="77777777" w:rsidR="00C059C6" w:rsidRPr="00783D87" w:rsidRDefault="00C059C6" w:rsidP="0022156B">
      <w:pPr>
        <w:pStyle w:val="XMLStyle"/>
        <w:rPr>
          <w:color w:val="0000FF"/>
        </w:rPr>
      </w:pPr>
      <w:r w:rsidRPr="00783D87">
        <w:rPr>
          <w:color w:val="0000FF"/>
        </w:rPr>
        <w:t xml:space="preserve">        &lt;boardPointDetails&gt;</w:t>
      </w:r>
    </w:p>
    <w:p w14:paraId="5C0B4502" w14:textId="77777777" w:rsidR="00C059C6" w:rsidRPr="00783D87" w:rsidRDefault="00C059C6" w:rsidP="0022156B">
      <w:pPr>
        <w:pStyle w:val="XMLStyle"/>
        <w:rPr>
          <w:color w:val="0000FF"/>
        </w:rPr>
      </w:pPr>
      <w:r w:rsidRPr="00783D87">
        <w:rPr>
          <w:color w:val="0000FF"/>
        </w:rPr>
        <w:t xml:space="preserve">          &lt;trueLocationId&gt;SVO&lt;/trueLocationId&gt;</w:t>
      </w:r>
    </w:p>
    <w:p w14:paraId="37633CF6" w14:textId="77777777" w:rsidR="00C059C6" w:rsidRPr="00783D87" w:rsidRDefault="00C059C6" w:rsidP="0022156B">
      <w:pPr>
        <w:pStyle w:val="XMLStyle"/>
        <w:rPr>
          <w:color w:val="0000FF"/>
        </w:rPr>
      </w:pPr>
      <w:r w:rsidRPr="00783D87">
        <w:rPr>
          <w:color w:val="0000FF"/>
        </w:rPr>
        <w:t xml:space="preserve">        &lt;/boardPointDetails&gt;</w:t>
      </w:r>
    </w:p>
    <w:p w14:paraId="75267E09" w14:textId="77777777" w:rsidR="00C059C6" w:rsidRPr="00783D87" w:rsidRDefault="00C059C6" w:rsidP="0022156B">
      <w:pPr>
        <w:pStyle w:val="XMLStyle"/>
        <w:rPr>
          <w:color w:val="0000FF"/>
        </w:rPr>
      </w:pPr>
      <w:r w:rsidRPr="00783D87">
        <w:rPr>
          <w:color w:val="0000FF"/>
        </w:rPr>
        <w:t xml:space="preserve">        &lt;offpointDetails&gt;</w:t>
      </w:r>
    </w:p>
    <w:p w14:paraId="60BE02D9" w14:textId="77777777" w:rsidR="00C059C6" w:rsidRPr="00783D87" w:rsidRDefault="00C059C6" w:rsidP="0022156B">
      <w:pPr>
        <w:pStyle w:val="XMLStyle"/>
        <w:rPr>
          <w:color w:val="0000FF"/>
        </w:rPr>
      </w:pPr>
      <w:r w:rsidRPr="00783D87">
        <w:rPr>
          <w:color w:val="0000FF"/>
        </w:rPr>
        <w:t xml:space="preserve">          &lt;trueLocationId&gt;LHR&lt;/trueLocationId&gt;</w:t>
      </w:r>
    </w:p>
    <w:p w14:paraId="7480281A" w14:textId="77777777" w:rsidR="00C059C6" w:rsidRPr="00783D87" w:rsidRDefault="00C059C6" w:rsidP="0022156B">
      <w:pPr>
        <w:pStyle w:val="XMLStyle"/>
        <w:rPr>
          <w:color w:val="0000FF"/>
        </w:rPr>
      </w:pPr>
      <w:r w:rsidRPr="00783D87">
        <w:rPr>
          <w:color w:val="0000FF"/>
        </w:rPr>
        <w:t xml:space="preserve">        &lt;/offpointDetails&gt;</w:t>
      </w:r>
    </w:p>
    <w:p w14:paraId="738F7583" w14:textId="77777777" w:rsidR="00C059C6" w:rsidRPr="00783D87" w:rsidRDefault="00C059C6" w:rsidP="0022156B">
      <w:pPr>
        <w:pStyle w:val="XMLStyle"/>
        <w:rPr>
          <w:color w:val="0000FF"/>
        </w:rPr>
      </w:pPr>
      <w:r w:rsidRPr="00783D87">
        <w:rPr>
          <w:color w:val="0000FF"/>
        </w:rPr>
        <w:t xml:space="preserve">        &lt;companyDetails&gt;</w:t>
      </w:r>
    </w:p>
    <w:p w14:paraId="619C1D65" w14:textId="77777777" w:rsidR="00C059C6" w:rsidRPr="00783D87" w:rsidRDefault="00C059C6" w:rsidP="0022156B">
      <w:pPr>
        <w:pStyle w:val="XMLStyle"/>
        <w:rPr>
          <w:color w:val="0000FF"/>
        </w:rPr>
      </w:pPr>
      <w:r w:rsidRPr="00783D87">
        <w:rPr>
          <w:color w:val="0000FF"/>
        </w:rPr>
        <w:t xml:space="preserve">          &lt;marketingCompany&gt;SU&lt;/marketingCompany&gt;</w:t>
      </w:r>
    </w:p>
    <w:p w14:paraId="3D20A0CE" w14:textId="77777777" w:rsidR="00C059C6" w:rsidRPr="00783D87" w:rsidRDefault="00C059C6" w:rsidP="0022156B">
      <w:pPr>
        <w:pStyle w:val="XMLStyle"/>
        <w:rPr>
          <w:color w:val="0000FF"/>
        </w:rPr>
      </w:pPr>
      <w:r w:rsidRPr="00783D87">
        <w:rPr>
          <w:color w:val="0000FF"/>
        </w:rPr>
        <w:t xml:space="preserve">        &lt;/companyDetails&gt;</w:t>
      </w:r>
    </w:p>
    <w:p w14:paraId="27C5D501" w14:textId="77777777" w:rsidR="00C059C6" w:rsidRPr="00783D87" w:rsidRDefault="00C059C6" w:rsidP="0022156B">
      <w:pPr>
        <w:pStyle w:val="XMLStyle"/>
        <w:rPr>
          <w:color w:val="0000FF"/>
        </w:rPr>
      </w:pPr>
      <w:r w:rsidRPr="00783D87">
        <w:rPr>
          <w:color w:val="0000FF"/>
        </w:rPr>
        <w:t xml:space="preserve">        &lt;flightIdentification&gt;</w:t>
      </w:r>
    </w:p>
    <w:p w14:paraId="6B895CDB" w14:textId="77777777" w:rsidR="00C059C6" w:rsidRPr="00783D87" w:rsidRDefault="00C059C6" w:rsidP="0022156B">
      <w:pPr>
        <w:pStyle w:val="XMLStyle"/>
        <w:rPr>
          <w:color w:val="0000FF"/>
        </w:rPr>
      </w:pPr>
      <w:r w:rsidRPr="00783D87">
        <w:rPr>
          <w:color w:val="0000FF"/>
        </w:rPr>
        <w:t xml:space="preserve">          &lt;flightNumber&gt;2584&lt;/flightNumber&gt;</w:t>
      </w:r>
    </w:p>
    <w:p w14:paraId="0FBC2111" w14:textId="315E3F9C" w:rsidR="00C059C6" w:rsidRPr="00783D87" w:rsidRDefault="00C059C6" w:rsidP="0022156B">
      <w:pPr>
        <w:pStyle w:val="XMLStyle"/>
        <w:rPr>
          <w:color w:val="0000FF"/>
        </w:rPr>
      </w:pPr>
      <w:r w:rsidRPr="00783D87">
        <w:rPr>
          <w:color w:val="0000FF"/>
        </w:rPr>
        <w:t xml:space="preserve">          &lt;bookingClass&gt;E&lt;/bookingClass&gt;</w:t>
      </w:r>
    </w:p>
    <w:p w14:paraId="3F4D450B" w14:textId="77777777" w:rsidR="00C059C6" w:rsidRPr="00783D87" w:rsidRDefault="00C059C6" w:rsidP="0022156B">
      <w:pPr>
        <w:pStyle w:val="XMLStyle"/>
        <w:rPr>
          <w:color w:val="0000FF"/>
        </w:rPr>
      </w:pPr>
      <w:r w:rsidRPr="00783D87">
        <w:rPr>
          <w:color w:val="0000FF"/>
        </w:rPr>
        <w:t xml:space="preserve">        &lt;/flightIdentification&gt;</w:t>
      </w:r>
    </w:p>
    <w:p w14:paraId="125E95DC" w14:textId="77777777" w:rsidR="00C059C6" w:rsidRPr="00783D87" w:rsidRDefault="00C059C6" w:rsidP="0022156B">
      <w:pPr>
        <w:pStyle w:val="XMLStyle"/>
        <w:rPr>
          <w:color w:val="0000FF"/>
        </w:rPr>
      </w:pPr>
      <w:r w:rsidRPr="00783D87">
        <w:rPr>
          <w:color w:val="0000FF"/>
        </w:rPr>
        <w:t xml:space="preserve">      &lt;/travelProductInformation&gt;</w:t>
      </w:r>
    </w:p>
    <w:p w14:paraId="51A7CAC0" w14:textId="77777777" w:rsidR="00C059C6" w:rsidRPr="006778C0" w:rsidRDefault="00C059C6" w:rsidP="0022156B">
      <w:pPr>
        <w:pStyle w:val="XMLStyle"/>
        <w:rPr>
          <w:color w:val="0000FF"/>
          <w:lang w:val="fr-FR"/>
        </w:rPr>
      </w:pPr>
      <w:r w:rsidRPr="00783D87">
        <w:rPr>
          <w:color w:val="0000FF"/>
        </w:rPr>
        <w:t xml:space="preserve">      </w:t>
      </w:r>
      <w:r w:rsidRPr="006778C0">
        <w:rPr>
          <w:color w:val="0000FF"/>
          <w:lang w:val="fr-FR"/>
        </w:rPr>
        <w:t>&lt;relatedproductInformation&gt;</w:t>
      </w:r>
    </w:p>
    <w:p w14:paraId="2D19F993" w14:textId="1E835CE3" w:rsidR="00C059C6" w:rsidRPr="006778C0" w:rsidRDefault="00C059C6" w:rsidP="0022156B">
      <w:pPr>
        <w:pStyle w:val="XMLStyle"/>
        <w:rPr>
          <w:color w:val="0000FF"/>
          <w:lang w:val="fr-FR"/>
        </w:rPr>
      </w:pPr>
      <w:r w:rsidRPr="006778C0">
        <w:rPr>
          <w:color w:val="0000FF"/>
          <w:lang w:val="fr-FR"/>
        </w:rPr>
        <w:t xml:space="preserve">        </w:t>
      </w:r>
      <w:r w:rsidR="000713C7" w:rsidRPr="006778C0">
        <w:rPr>
          <w:color w:val="0000FF"/>
          <w:lang w:val="fr-FR"/>
        </w:rPr>
        <w:t>&lt;quantity&gt;3&lt;/quantity&gt;</w:t>
      </w:r>
    </w:p>
    <w:p w14:paraId="58883D5D" w14:textId="77777777" w:rsidR="00C059C6" w:rsidRPr="006778C0" w:rsidRDefault="00C059C6" w:rsidP="0022156B">
      <w:pPr>
        <w:pStyle w:val="XMLStyle"/>
        <w:rPr>
          <w:color w:val="0000FF"/>
          <w:lang w:val="fr-FR"/>
        </w:rPr>
      </w:pPr>
      <w:r w:rsidRPr="006778C0">
        <w:rPr>
          <w:color w:val="0000FF"/>
          <w:lang w:val="fr-FR"/>
        </w:rPr>
        <w:t xml:space="preserve">        &lt;statusCode&gt;NN&lt;/statusCode&gt;</w:t>
      </w:r>
    </w:p>
    <w:p w14:paraId="7DA70521" w14:textId="77777777" w:rsidR="00C059C6" w:rsidRPr="00783D87" w:rsidRDefault="00C059C6" w:rsidP="0022156B">
      <w:pPr>
        <w:pStyle w:val="XMLStyle"/>
        <w:rPr>
          <w:color w:val="0000FF"/>
        </w:rPr>
      </w:pPr>
      <w:r w:rsidRPr="006778C0">
        <w:rPr>
          <w:color w:val="0000FF"/>
          <w:lang w:val="fr-FR"/>
        </w:rPr>
        <w:t xml:space="preserve">      </w:t>
      </w:r>
      <w:r w:rsidRPr="00783D87">
        <w:rPr>
          <w:color w:val="0000FF"/>
        </w:rPr>
        <w:t>&lt;/relatedproductInformation&gt;</w:t>
      </w:r>
    </w:p>
    <w:p w14:paraId="0B7CB5DB" w14:textId="77777777" w:rsidR="00C059C6" w:rsidRPr="00783D87" w:rsidRDefault="00C059C6" w:rsidP="0022156B">
      <w:pPr>
        <w:pStyle w:val="XMLStyle"/>
        <w:rPr>
          <w:color w:val="0000FF"/>
        </w:rPr>
      </w:pPr>
      <w:r w:rsidRPr="00783D87">
        <w:rPr>
          <w:color w:val="0000FF"/>
        </w:rPr>
        <w:t xml:space="preserve">    &lt;/segmentInformation&gt;</w:t>
      </w:r>
    </w:p>
    <w:p w14:paraId="4A595791" w14:textId="77777777" w:rsidR="00C059C6" w:rsidRPr="00783D87" w:rsidRDefault="00C059C6" w:rsidP="0022156B">
      <w:pPr>
        <w:pStyle w:val="XMLStyle"/>
        <w:rPr>
          <w:color w:val="0000FF"/>
        </w:rPr>
      </w:pPr>
      <w:r w:rsidRPr="00783D87">
        <w:rPr>
          <w:color w:val="0000FF"/>
        </w:rPr>
        <w:t xml:space="preserve">  &lt;/itineraryDetails&gt;</w:t>
      </w:r>
    </w:p>
    <w:p w14:paraId="60813AAD" w14:textId="77777777" w:rsidR="00C059C6" w:rsidRDefault="00C059C6" w:rsidP="0022156B">
      <w:pPr>
        <w:pStyle w:val="XMLStyle"/>
      </w:pPr>
      <w:r w:rsidRPr="00C059C6">
        <w:t>&lt;/Air_SellFromRecommendation&gt;</w:t>
      </w:r>
    </w:p>
    <w:p w14:paraId="63CD11B8" w14:textId="77777777" w:rsidR="00077F38" w:rsidRDefault="00077F38" w:rsidP="00A45052">
      <w:pPr>
        <w:autoSpaceDE w:val="0"/>
        <w:autoSpaceDN w:val="0"/>
        <w:adjustRightInd w:val="0"/>
        <w:rPr>
          <w:rFonts w:ascii="Courier New" w:hAnsi="Courier New" w:cs="Courier New"/>
          <w:sz w:val="20"/>
          <w:szCs w:val="20"/>
        </w:rPr>
      </w:pPr>
    </w:p>
    <w:p w14:paraId="3805A507" w14:textId="77777777" w:rsidR="0092688D" w:rsidRDefault="0092688D" w:rsidP="00A45052">
      <w:pPr>
        <w:autoSpaceDE w:val="0"/>
        <w:autoSpaceDN w:val="0"/>
        <w:adjustRightInd w:val="0"/>
        <w:rPr>
          <w:rFonts w:ascii="Courier New" w:hAnsi="Courier New" w:cs="Courier New"/>
          <w:sz w:val="20"/>
          <w:szCs w:val="20"/>
        </w:rPr>
      </w:pPr>
    </w:p>
    <w:p w14:paraId="4B98C5A0" w14:textId="77777777" w:rsidR="0092688D" w:rsidRDefault="0092688D" w:rsidP="00A45052">
      <w:pPr>
        <w:autoSpaceDE w:val="0"/>
        <w:autoSpaceDN w:val="0"/>
        <w:adjustRightInd w:val="0"/>
        <w:rPr>
          <w:rFonts w:ascii="Courier New" w:hAnsi="Courier New" w:cs="Courier New"/>
          <w:sz w:val="20"/>
          <w:szCs w:val="20"/>
        </w:rPr>
      </w:pPr>
    </w:p>
    <w:p w14:paraId="3EE25AED" w14:textId="77777777" w:rsidR="0092688D" w:rsidRDefault="0092688D" w:rsidP="00A45052">
      <w:pPr>
        <w:autoSpaceDE w:val="0"/>
        <w:autoSpaceDN w:val="0"/>
        <w:adjustRightInd w:val="0"/>
        <w:rPr>
          <w:rFonts w:ascii="Courier New" w:hAnsi="Courier New" w:cs="Courier New"/>
          <w:sz w:val="20"/>
          <w:szCs w:val="20"/>
        </w:rPr>
      </w:pPr>
    </w:p>
    <w:p w14:paraId="0CC6FABC" w14:textId="77777777" w:rsidR="0092688D" w:rsidRDefault="0092688D" w:rsidP="00A45052">
      <w:pPr>
        <w:autoSpaceDE w:val="0"/>
        <w:autoSpaceDN w:val="0"/>
        <w:adjustRightInd w:val="0"/>
        <w:rPr>
          <w:rFonts w:ascii="Courier New" w:hAnsi="Courier New" w:cs="Courier New"/>
          <w:sz w:val="20"/>
          <w:szCs w:val="20"/>
        </w:rPr>
      </w:pPr>
    </w:p>
    <w:p w14:paraId="77CD1F22" w14:textId="77777777" w:rsidR="006341D8" w:rsidRDefault="006341D8" w:rsidP="00A45052">
      <w:r>
        <w:object w:dxaOrig="1551" w:dyaOrig="991" w14:anchorId="7643C24A">
          <v:shape id="_x0000_i1030" type="#_x0000_t75" style="width:76.45pt;height:49.5pt" o:ole="">
            <v:imagedata r:id="rId38" o:title=""/>
          </v:shape>
          <o:OLEObject Type="Embed" ProgID="WordPad.Document.1" ShapeID="_x0000_i1030" DrawAspect="Icon" ObjectID="_1517037938" r:id="rId39"/>
        </w:object>
      </w:r>
    </w:p>
    <w:p w14:paraId="30EFAA94" w14:textId="13305916" w:rsidR="006341D8" w:rsidRDefault="006341D8" w:rsidP="0022156B">
      <w:pPr>
        <w:pStyle w:val="CrycticStyle"/>
      </w:pPr>
      <w:r>
        <w:t>This is the result after sending the request above.</w:t>
      </w:r>
    </w:p>
    <w:p w14:paraId="344C737D" w14:textId="77777777" w:rsidR="00A72D80" w:rsidRDefault="00A72D80" w:rsidP="0022156B">
      <w:pPr>
        <w:pStyle w:val="CrycticStyle"/>
      </w:pPr>
    </w:p>
    <w:p w14:paraId="1C8ED1D1" w14:textId="77777777" w:rsidR="00272703" w:rsidRPr="00CE4772" w:rsidRDefault="00272703" w:rsidP="0022156B">
      <w:pPr>
        <w:pStyle w:val="CrycticStyle"/>
        <w:rPr>
          <w:lang w:val="es-ES"/>
        </w:rPr>
      </w:pPr>
      <w:r w:rsidRPr="00CE4772">
        <w:rPr>
          <w:lang w:val="es-ES"/>
        </w:rPr>
        <w:t>/$RP/NCE1A0950/</w:t>
      </w:r>
    </w:p>
    <w:p w14:paraId="2E13F600" w14:textId="77777777" w:rsidR="00272703" w:rsidRPr="006341D8" w:rsidRDefault="00272703" w:rsidP="0022156B">
      <w:pPr>
        <w:pStyle w:val="CrycticStyle"/>
        <w:rPr>
          <w:lang w:val="es-ES"/>
        </w:rPr>
      </w:pPr>
      <w:r w:rsidRPr="00CE4772">
        <w:rPr>
          <w:lang w:val="es-ES"/>
        </w:rPr>
        <w:t xml:space="preserve">  </w:t>
      </w:r>
      <w:r w:rsidRPr="006341D8">
        <w:rPr>
          <w:lang w:val="es-ES"/>
        </w:rPr>
        <w:t>1  SU 262 E 03APR 5 LHRNRT DK3  1100 1035  04APR  E  1 EQV MM</w:t>
      </w:r>
    </w:p>
    <w:p w14:paraId="4ED124E2" w14:textId="77777777" w:rsidR="00272703" w:rsidRPr="006341D8" w:rsidRDefault="00272703" w:rsidP="0022156B">
      <w:pPr>
        <w:pStyle w:val="CrycticStyle"/>
        <w:rPr>
          <w:lang w:val="es-ES"/>
        </w:rPr>
      </w:pPr>
      <w:r w:rsidRPr="006341D8">
        <w:rPr>
          <w:lang w:val="es-ES"/>
        </w:rPr>
        <w:t xml:space="preserve">  2  SU 261 E 15APR 3 NRTSVO DK3  1200 1610  15APR  E  0 333 LS</w:t>
      </w:r>
    </w:p>
    <w:p w14:paraId="4880C57F" w14:textId="77777777" w:rsidR="00272703" w:rsidRPr="006341D8" w:rsidRDefault="00272703" w:rsidP="0022156B">
      <w:pPr>
        <w:pStyle w:val="CrycticStyle"/>
        <w:rPr>
          <w:lang w:val="es-ES"/>
        </w:rPr>
      </w:pPr>
      <w:r w:rsidRPr="006341D8">
        <w:rPr>
          <w:lang w:val="es-ES"/>
        </w:rPr>
        <w:t xml:space="preserve">     SEE RTSVC</w:t>
      </w:r>
    </w:p>
    <w:p w14:paraId="3D34D99B" w14:textId="77777777" w:rsidR="002757DA" w:rsidRPr="006341D8" w:rsidRDefault="00272703" w:rsidP="0022156B">
      <w:pPr>
        <w:pStyle w:val="CrycticStyle"/>
        <w:rPr>
          <w:lang w:val="es-ES"/>
        </w:rPr>
      </w:pPr>
      <w:r w:rsidRPr="006341D8">
        <w:rPr>
          <w:lang w:val="es-ES"/>
        </w:rPr>
        <w:t xml:space="preserve">  3  SU2584 E 15APR 3 SVOLHR DK3  1925 2125  15APR  E  0 321 L</w:t>
      </w:r>
    </w:p>
    <w:p w14:paraId="19EB2ED8" w14:textId="2F8CE182" w:rsidR="0063393C" w:rsidRDefault="00272703" w:rsidP="0022156B">
      <w:pPr>
        <w:pStyle w:val="CrycticStyle"/>
        <w:rPr>
          <w:lang w:val="es-ES"/>
        </w:rPr>
      </w:pPr>
      <w:r w:rsidRPr="006341D8">
        <w:rPr>
          <w:lang w:val="es-ES"/>
        </w:rPr>
        <w:t xml:space="preserve">     SEE RTSVC</w:t>
      </w:r>
    </w:p>
    <w:p w14:paraId="6A543089" w14:textId="77777777" w:rsidR="0022156B" w:rsidRDefault="0022156B" w:rsidP="0022156B">
      <w:pPr>
        <w:pStyle w:val="CrycticStyle"/>
        <w:rPr>
          <w:lang w:val="es-ES"/>
        </w:rPr>
      </w:pPr>
    </w:p>
    <w:p w14:paraId="33AC7E9A" w14:textId="4CBF70BB" w:rsidR="006341D8" w:rsidRDefault="006341D8" w:rsidP="0092688D">
      <w:pPr>
        <w:pStyle w:val="Body"/>
      </w:pPr>
      <w:r>
        <w:t xml:space="preserve">According to the Fare_InformativeBestPricingWithoutPNR result, it shows that the booking class “N” is not available, and “E” is proposed instead to be the </w:t>
      </w:r>
      <w:r w:rsidR="00BD03EC">
        <w:t>lowest</w:t>
      </w:r>
      <w:r>
        <w:t xml:space="preserve"> available recommendation. </w:t>
      </w:r>
    </w:p>
    <w:p w14:paraId="7B81B548" w14:textId="7FA4C586" w:rsidR="006341D8" w:rsidRDefault="00007EE0" w:rsidP="0092688D">
      <w:pPr>
        <w:pStyle w:val="Body"/>
      </w:pPr>
      <w:r>
        <w:t>With Algorithm “M1” i</w:t>
      </w:r>
      <w:r w:rsidR="006341D8">
        <w:t>f the booking class “N” is sold, the result of Air_SellFromRecommendation will be returned as below.</w:t>
      </w:r>
    </w:p>
    <w:p w14:paraId="208338D3" w14:textId="773A5CB4" w:rsidR="00007EE0" w:rsidRDefault="00007EE0" w:rsidP="0092688D">
      <w:pPr>
        <w:pStyle w:val="Body"/>
      </w:pPr>
      <w:r>
        <w:t>For the outbound (1</w:t>
      </w:r>
      <w:r w:rsidRPr="00007EE0">
        <w:rPr>
          <w:vertAlign w:val="superscript"/>
        </w:rPr>
        <w:t>st</w:t>
      </w:r>
      <w:r>
        <w:t xml:space="preserve"> O&amp;</w:t>
      </w:r>
      <w:r w:rsidR="00277D20">
        <w:t>D: LHR -&gt;NRT</w:t>
      </w:r>
      <w:r>
        <w:t xml:space="preserve">) </w:t>
      </w:r>
    </w:p>
    <w:p w14:paraId="0902A010" w14:textId="67548FC5" w:rsidR="00007EE0" w:rsidRDefault="006341D8" w:rsidP="00A45052">
      <w:pPr>
        <w:pStyle w:val="ListParagraph"/>
        <w:numPr>
          <w:ilvl w:val="0"/>
          <w:numId w:val="4"/>
        </w:numPr>
      </w:pPr>
      <w:r>
        <w:t>SU262</w:t>
      </w:r>
      <w:r w:rsidR="00277D20">
        <w:t>(LHR</w:t>
      </w:r>
      <w:r>
        <w:t>–NRT</w:t>
      </w:r>
      <w:r w:rsidR="00277D20">
        <w:t>)</w:t>
      </w:r>
      <w:r>
        <w:t xml:space="preserve"> </w:t>
      </w:r>
      <w:r w:rsidR="00BD03EC">
        <w:t>T</w:t>
      </w:r>
      <w:r>
        <w:t>he booking class “N” cannot be sold, the status “UNS” –</w:t>
      </w:r>
      <w:r w:rsidR="005C40D1">
        <w:t xml:space="preserve"> Unserviceable </w:t>
      </w:r>
      <w:r w:rsidR="007D28E0">
        <w:t>is returned</w:t>
      </w:r>
      <w:r>
        <w:t xml:space="preserve"> </w:t>
      </w:r>
      <w:r w:rsidR="00007EE0">
        <w:t>since the class is not available</w:t>
      </w:r>
    </w:p>
    <w:p w14:paraId="74C911D0" w14:textId="3F7AD28B" w:rsidR="00007EE0" w:rsidRDefault="00007EE0" w:rsidP="00A45052">
      <w:r>
        <w:t xml:space="preserve">For the inbound </w:t>
      </w:r>
      <w:r w:rsidR="00277D20">
        <w:t>(2</w:t>
      </w:r>
      <w:r w:rsidR="00277D20" w:rsidRPr="00277D20">
        <w:rPr>
          <w:vertAlign w:val="superscript"/>
        </w:rPr>
        <w:t>nd</w:t>
      </w:r>
      <w:r w:rsidR="00277D20">
        <w:t xml:space="preserve"> O&amp;D: NRT -&gt; LHR)</w:t>
      </w:r>
    </w:p>
    <w:p w14:paraId="33291CE8" w14:textId="498A1D31" w:rsidR="00277D20" w:rsidRDefault="00277D20" w:rsidP="00A45052">
      <w:pPr>
        <w:pStyle w:val="ListParagraph"/>
        <w:numPr>
          <w:ilvl w:val="0"/>
          <w:numId w:val="4"/>
        </w:numPr>
      </w:pPr>
      <w:r>
        <w:t xml:space="preserve">SU262 (NRT-SVO) and SU2584 (SVO-LHR) </w:t>
      </w:r>
      <w:r w:rsidR="006341D8">
        <w:t xml:space="preserve">will be returned with status </w:t>
      </w:r>
      <w:r w:rsidR="00007EE0">
        <w:t xml:space="preserve">as </w:t>
      </w:r>
      <w:r w:rsidR="006341D8">
        <w:t xml:space="preserve">“RQ” - </w:t>
      </w:r>
      <w:r w:rsidR="005C40D1">
        <w:t>Requested</w:t>
      </w:r>
      <w:r>
        <w:t xml:space="preserve"> which are not sold</w:t>
      </w:r>
    </w:p>
    <w:p w14:paraId="2B714396" w14:textId="321C709A" w:rsidR="00527830" w:rsidRPr="00007EE0" w:rsidRDefault="00527830" w:rsidP="00A45052">
      <w:r>
        <w:t xml:space="preserve">No segment is sold with </w:t>
      </w:r>
      <w:r w:rsidRPr="00094FFA">
        <w:rPr>
          <w:b/>
          <w:bCs/>
        </w:rPr>
        <w:t>M1</w:t>
      </w:r>
      <w:r w:rsidR="00CC5933">
        <w:t xml:space="preserve"> when one segment is unable to sell.</w:t>
      </w:r>
    </w:p>
    <w:p w14:paraId="24E86F64" w14:textId="54A64BF4" w:rsidR="006341D8" w:rsidRPr="006341D8" w:rsidRDefault="006341D8" w:rsidP="00A45052">
      <w:pPr>
        <w:autoSpaceDE w:val="0"/>
        <w:autoSpaceDN w:val="0"/>
        <w:adjustRightInd w:val="0"/>
        <w:rPr>
          <w:rFonts w:ascii="Courier New" w:hAnsi="Courier New" w:cs="Courier New"/>
          <w:lang w:val="es-ES"/>
        </w:rPr>
      </w:pPr>
      <w:r w:rsidRPr="00DB3CB5">
        <w:rPr>
          <w:noProof/>
          <w:lang w:val="en-IE" w:eastAsia="en-IE" w:bidi="ar-SA"/>
        </w:rPr>
        <w:drawing>
          <wp:inline distT="0" distB="0" distL="0" distR="0" wp14:anchorId="0ABCA7FC" wp14:editId="2E8EB881">
            <wp:extent cx="5731510" cy="862330"/>
            <wp:effectExtent l="0" t="0" r="254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862330"/>
                    </a:xfrm>
                    <a:prstGeom prst="rect">
                      <a:avLst/>
                    </a:prstGeom>
                  </pic:spPr>
                </pic:pic>
              </a:graphicData>
            </a:graphic>
          </wp:inline>
        </w:drawing>
      </w:r>
    </w:p>
    <w:p w14:paraId="32B3CEB4" w14:textId="036F01D7" w:rsidR="00DB3CB5" w:rsidRDefault="00DB3CB5" w:rsidP="00DB3CB5">
      <w:pPr>
        <w:pStyle w:val="Body"/>
      </w:pPr>
    </w:p>
    <w:p w14:paraId="391B2128" w14:textId="34E9EFC0" w:rsidR="00C059C6" w:rsidRDefault="00576C29" w:rsidP="00DB3CB5">
      <w:pPr>
        <w:pStyle w:val="Body"/>
      </w:pPr>
      <w:r>
        <w:t>Confirmed</w:t>
      </w:r>
      <w:r w:rsidR="00AC4C8A">
        <w:t xml:space="preserve"> and/</w:t>
      </w:r>
      <w:r>
        <w:t>or waitlisted segments</w:t>
      </w:r>
      <w:r w:rsidR="00AC4C8A">
        <w:t xml:space="preserve"> (when the waitlist option is set)</w:t>
      </w:r>
      <w:r>
        <w:t xml:space="preserve"> </w:t>
      </w:r>
      <w:r w:rsidR="00BF17D5">
        <w:t>remain</w:t>
      </w:r>
      <w:r w:rsidR="00AC4C8A">
        <w:t xml:space="preserve"> sold with </w:t>
      </w:r>
      <w:r w:rsidR="00AC4C8A" w:rsidRPr="00337B82">
        <w:rPr>
          <w:b/>
        </w:rPr>
        <w:t>M2</w:t>
      </w:r>
      <w:r w:rsidR="00AC4C8A">
        <w:t xml:space="preserve"> when a segment is unable to sell.</w:t>
      </w:r>
    </w:p>
    <w:p w14:paraId="3B03F524" w14:textId="194B0D1B" w:rsidR="00BF17D5" w:rsidRPr="00337B82" w:rsidRDefault="00BF17D5" w:rsidP="00337B82">
      <w:pPr>
        <w:pStyle w:val="Body"/>
        <w:spacing w:after="0"/>
        <w:rPr>
          <w:rFonts w:asciiTheme="minorHAnsi" w:hAnsiTheme="minorHAnsi"/>
          <w:sz w:val="16"/>
          <w:szCs w:val="16"/>
        </w:rPr>
      </w:pPr>
      <w:r>
        <w:rPr>
          <w:rFonts w:asciiTheme="minorHAnsi" w:hAnsiTheme="minorHAnsi"/>
          <w:sz w:val="16"/>
          <w:szCs w:val="16"/>
        </w:rPr>
        <w:t xml:space="preserve">      </w:t>
      </w:r>
      <w:r w:rsidRPr="00337B82">
        <w:rPr>
          <w:rFonts w:asciiTheme="minorHAnsi" w:hAnsiTheme="minorHAnsi"/>
          <w:sz w:val="16"/>
          <w:szCs w:val="16"/>
        </w:rPr>
        <w:t>Recommendations</w:t>
      </w:r>
    </w:p>
    <w:p w14:paraId="21E03C3F" w14:textId="2EC27A17" w:rsidR="00BF17D5" w:rsidRPr="00337B82" w:rsidRDefault="00BF17D5" w:rsidP="00337B82">
      <w:pPr>
        <w:pStyle w:val="Body"/>
        <w:spacing w:after="0"/>
        <w:rPr>
          <w:rFonts w:asciiTheme="minorHAnsi" w:hAnsiTheme="minorHAnsi"/>
          <w:color w:val="002060"/>
          <w:sz w:val="16"/>
          <w:szCs w:val="16"/>
        </w:rPr>
      </w:pPr>
      <w:r>
        <w:rPr>
          <w:rFonts w:asciiTheme="minorHAnsi" w:hAnsiTheme="minorHAnsi"/>
          <w:color w:val="002060"/>
          <w:sz w:val="16"/>
          <w:szCs w:val="16"/>
        </w:rPr>
        <w:t xml:space="preserve">             </w:t>
      </w:r>
      <w:r w:rsidRPr="00337B82">
        <w:rPr>
          <w:rFonts w:asciiTheme="minorHAnsi" w:hAnsiTheme="minorHAnsi"/>
          <w:color w:val="002060"/>
          <w:sz w:val="16"/>
          <w:szCs w:val="16"/>
        </w:rPr>
        <w:t>Group #1</w:t>
      </w:r>
    </w:p>
    <w:p w14:paraId="32741262" w14:textId="2A3FCA88" w:rsidR="00BF17D5" w:rsidRPr="00337B82" w:rsidRDefault="00BF17D5" w:rsidP="00337B82">
      <w:pPr>
        <w:pStyle w:val="Body"/>
        <w:spacing w:after="0"/>
        <w:rPr>
          <w:rFonts w:asciiTheme="minorHAnsi" w:hAnsiTheme="minorHAnsi"/>
          <w:color w:val="002060"/>
          <w:sz w:val="16"/>
          <w:szCs w:val="16"/>
        </w:rPr>
      </w:pPr>
      <w:r w:rsidRPr="00337B82">
        <w:rPr>
          <w:rFonts w:asciiTheme="minorHAnsi" w:hAnsiTheme="minorHAnsi"/>
          <w:color w:val="002060"/>
          <w:sz w:val="16"/>
          <w:szCs w:val="16"/>
        </w:rPr>
        <w:t xml:space="preserve">   </w:t>
      </w:r>
      <w:r>
        <w:rPr>
          <w:rFonts w:asciiTheme="minorHAnsi" w:hAnsiTheme="minorHAnsi"/>
          <w:color w:val="002060"/>
          <w:sz w:val="16"/>
          <w:szCs w:val="16"/>
        </w:rPr>
        <w:t xml:space="preserve">               </w:t>
      </w:r>
      <w:r w:rsidRPr="00337B82">
        <w:rPr>
          <w:rFonts w:asciiTheme="minorHAnsi" w:hAnsiTheme="minorHAnsi"/>
          <w:color w:val="002060"/>
          <w:sz w:val="16"/>
          <w:szCs w:val="16"/>
        </w:rPr>
        <w:t xml:space="preserve"> Pricing : 13832.50 ARS (7636.50 ARS) - ADT:13832.50 ARS (7636.50 ARS), VC:YO</w:t>
      </w:r>
    </w:p>
    <w:p w14:paraId="29F1F6BF" w14:textId="5A6B01E0" w:rsidR="00BF17D5" w:rsidRPr="00337B82" w:rsidRDefault="00BF17D5" w:rsidP="00337B82">
      <w:pPr>
        <w:pStyle w:val="Body"/>
        <w:spacing w:after="0"/>
        <w:rPr>
          <w:rFonts w:asciiTheme="minorHAnsi" w:hAnsiTheme="minorHAnsi"/>
          <w:sz w:val="16"/>
          <w:szCs w:val="16"/>
          <w:lang w:val="es-ES"/>
        </w:rPr>
      </w:pPr>
      <w:r w:rsidRPr="00337B82">
        <w:rPr>
          <w:rFonts w:asciiTheme="minorHAnsi" w:hAnsiTheme="minorHAnsi"/>
          <w:sz w:val="16"/>
          <w:szCs w:val="16"/>
          <w:lang w:val="en-US"/>
        </w:rPr>
        <w:t xml:space="preserve">                   </w:t>
      </w:r>
      <w:r w:rsidRPr="00337B82">
        <w:rPr>
          <w:rFonts w:asciiTheme="minorHAnsi" w:hAnsiTheme="minorHAnsi"/>
          <w:sz w:val="16"/>
          <w:szCs w:val="16"/>
          <w:lang w:val="es-ES"/>
        </w:rPr>
        <w:t>Reco #1</w:t>
      </w:r>
    </w:p>
    <w:p w14:paraId="4293B941" w14:textId="5633CC69" w:rsidR="00BF17D5" w:rsidRPr="00337B82" w:rsidRDefault="00BF17D5" w:rsidP="00337B82">
      <w:pPr>
        <w:pStyle w:val="Body"/>
        <w:spacing w:after="0"/>
        <w:rPr>
          <w:rFonts w:asciiTheme="minorHAnsi" w:hAnsiTheme="minorHAnsi"/>
          <w:color w:val="FF0000"/>
          <w:sz w:val="16"/>
          <w:szCs w:val="16"/>
          <w:lang w:val="es-ES"/>
        </w:rPr>
      </w:pPr>
      <w:r w:rsidRPr="00337B82">
        <w:rPr>
          <w:rFonts w:asciiTheme="minorHAnsi" w:hAnsiTheme="minorHAnsi"/>
          <w:color w:val="FF0000"/>
          <w:sz w:val="16"/>
          <w:szCs w:val="16"/>
          <w:lang w:val="es-ES"/>
        </w:rPr>
        <w:t xml:space="preserve">                       SU262(SU) LHR4 (03-04-15 11:00) - NRT1 (04-04-15 10:35) - EQP:320 - Class:</w:t>
      </w:r>
      <w:r w:rsidR="001C0314">
        <w:rPr>
          <w:rFonts w:asciiTheme="minorHAnsi" w:hAnsiTheme="minorHAnsi"/>
          <w:color w:val="FF0000"/>
          <w:sz w:val="16"/>
          <w:szCs w:val="16"/>
          <w:lang w:val="es-ES"/>
        </w:rPr>
        <w:t>N</w:t>
      </w:r>
      <w:r w:rsidRPr="00337B82">
        <w:rPr>
          <w:rFonts w:asciiTheme="minorHAnsi" w:hAnsiTheme="minorHAnsi"/>
          <w:color w:val="FF0000"/>
          <w:sz w:val="16"/>
          <w:szCs w:val="16"/>
          <w:lang w:val="es-ES"/>
        </w:rPr>
        <w:t xml:space="preserve"> - Cabin:M - Avl:5 - Fare:</w:t>
      </w:r>
      <w:r w:rsidR="001C0314" w:rsidRPr="00337B82">
        <w:rPr>
          <w:rFonts w:asciiTheme="minorHAnsi" w:hAnsiTheme="minorHAnsi"/>
          <w:color w:val="FF0000"/>
          <w:sz w:val="16"/>
          <w:szCs w:val="16"/>
          <w:lang w:val="es-ES"/>
        </w:rPr>
        <w:t>NP</w:t>
      </w:r>
      <w:r w:rsidRPr="00337B82">
        <w:rPr>
          <w:rFonts w:asciiTheme="minorHAnsi" w:hAnsiTheme="minorHAnsi"/>
          <w:color w:val="FF0000"/>
          <w:sz w:val="16"/>
          <w:szCs w:val="16"/>
          <w:lang w:val="es-ES"/>
        </w:rPr>
        <w:t>X/RP =&gt; U</w:t>
      </w:r>
      <w:r w:rsidRPr="003C2A4D">
        <w:rPr>
          <w:rFonts w:asciiTheme="minorHAnsi" w:hAnsiTheme="minorHAnsi"/>
          <w:color w:val="FF0000"/>
          <w:sz w:val="16"/>
          <w:szCs w:val="16"/>
          <w:lang w:val="es-ES"/>
        </w:rPr>
        <w:t>NS</w:t>
      </w:r>
    </w:p>
    <w:p w14:paraId="3836D179" w14:textId="1C35B06A" w:rsidR="00BF17D5" w:rsidRPr="00337B82" w:rsidRDefault="00BF17D5" w:rsidP="00337B82">
      <w:pPr>
        <w:pStyle w:val="Body"/>
        <w:spacing w:after="0"/>
        <w:rPr>
          <w:rFonts w:asciiTheme="minorHAnsi" w:hAnsiTheme="minorHAnsi"/>
          <w:color w:val="FF0000"/>
          <w:sz w:val="16"/>
          <w:szCs w:val="16"/>
          <w:lang w:val="es-ES"/>
        </w:rPr>
      </w:pPr>
      <w:r w:rsidRPr="00337B82">
        <w:rPr>
          <w:rFonts w:asciiTheme="minorHAnsi" w:hAnsiTheme="minorHAnsi"/>
          <w:color w:val="FF0000"/>
          <w:sz w:val="16"/>
          <w:szCs w:val="16"/>
          <w:lang w:val="es-ES"/>
        </w:rPr>
        <w:t xml:space="preserve">        </w:t>
      </w:r>
      <w:r w:rsidRPr="003C2A4D">
        <w:rPr>
          <w:rFonts w:asciiTheme="minorHAnsi" w:hAnsiTheme="minorHAnsi"/>
          <w:color w:val="FF0000"/>
          <w:sz w:val="16"/>
          <w:szCs w:val="16"/>
          <w:lang w:val="es-ES"/>
        </w:rPr>
        <w:t xml:space="preserve">               </w:t>
      </w:r>
      <w:r w:rsidRPr="00337B82">
        <w:rPr>
          <w:rFonts w:asciiTheme="minorHAnsi" w:hAnsiTheme="minorHAnsi"/>
          <w:color w:val="FF0000"/>
          <w:sz w:val="16"/>
          <w:szCs w:val="16"/>
          <w:lang w:val="es-ES"/>
        </w:rPr>
        <w:t>SU261(SU) NRT1 (15-04-15 12:00) - SVOD (15-04-15 16:10) - EQP:333 - Class:</w:t>
      </w:r>
      <w:r w:rsidR="001C0314">
        <w:rPr>
          <w:rFonts w:asciiTheme="minorHAnsi" w:hAnsiTheme="minorHAnsi"/>
          <w:color w:val="FF0000"/>
          <w:sz w:val="16"/>
          <w:szCs w:val="16"/>
          <w:lang w:val="es-ES"/>
        </w:rPr>
        <w:t>N</w:t>
      </w:r>
      <w:r w:rsidRPr="00337B82">
        <w:rPr>
          <w:rFonts w:asciiTheme="minorHAnsi" w:hAnsiTheme="minorHAnsi"/>
          <w:color w:val="FF0000"/>
          <w:sz w:val="16"/>
          <w:szCs w:val="16"/>
          <w:lang w:val="es-ES"/>
        </w:rPr>
        <w:t xml:space="preserve"> - Cabin:M - Avl:7 - Fare:</w:t>
      </w:r>
      <w:r w:rsidR="001C0314" w:rsidRPr="00337B82">
        <w:rPr>
          <w:rFonts w:asciiTheme="minorHAnsi" w:hAnsiTheme="minorHAnsi"/>
          <w:color w:val="FF0000"/>
          <w:sz w:val="16"/>
          <w:szCs w:val="16"/>
          <w:lang w:val="es-ES"/>
        </w:rPr>
        <w:t>NP</w:t>
      </w:r>
      <w:r w:rsidRPr="00337B82">
        <w:rPr>
          <w:rFonts w:asciiTheme="minorHAnsi" w:hAnsiTheme="minorHAnsi"/>
          <w:color w:val="FF0000"/>
          <w:sz w:val="16"/>
          <w:szCs w:val="16"/>
          <w:lang w:val="es-ES"/>
        </w:rPr>
        <w:t>X/RP =&gt; OK</w:t>
      </w:r>
    </w:p>
    <w:p w14:paraId="64550461" w14:textId="08189D57" w:rsidR="00DB3CB5" w:rsidRPr="00337B82" w:rsidRDefault="00BF17D5" w:rsidP="00E17F57">
      <w:pPr>
        <w:pStyle w:val="Body"/>
        <w:rPr>
          <w:lang w:val="es-ES"/>
        </w:rPr>
      </w:pPr>
      <w:r w:rsidRPr="00337B82">
        <w:rPr>
          <w:rFonts w:asciiTheme="minorHAnsi" w:hAnsiTheme="minorHAnsi"/>
          <w:color w:val="FF0000"/>
          <w:sz w:val="16"/>
          <w:szCs w:val="16"/>
          <w:lang w:val="es-ES"/>
        </w:rPr>
        <w:t xml:space="preserve">       </w:t>
      </w:r>
      <w:r w:rsidRPr="003C2A4D">
        <w:rPr>
          <w:rFonts w:asciiTheme="minorHAnsi" w:hAnsiTheme="minorHAnsi"/>
          <w:color w:val="FF0000"/>
          <w:sz w:val="16"/>
          <w:szCs w:val="16"/>
          <w:lang w:val="es-ES"/>
        </w:rPr>
        <w:t xml:space="preserve">              </w:t>
      </w:r>
      <w:r w:rsidR="001C0314" w:rsidRPr="001C0314">
        <w:rPr>
          <w:rFonts w:asciiTheme="minorHAnsi" w:hAnsiTheme="minorHAnsi"/>
          <w:color w:val="FF0000"/>
          <w:sz w:val="16"/>
          <w:szCs w:val="16"/>
          <w:lang w:val="es-ES"/>
        </w:rPr>
        <w:t xml:space="preserve"> </w:t>
      </w:r>
      <w:r w:rsidRPr="00337B82">
        <w:rPr>
          <w:rFonts w:asciiTheme="minorHAnsi" w:hAnsiTheme="minorHAnsi"/>
          <w:color w:val="FF0000"/>
          <w:sz w:val="16"/>
          <w:szCs w:val="16"/>
          <w:lang w:val="es-ES"/>
        </w:rPr>
        <w:t xml:space="preserve"> SU2584(SU) SVOD (15-04-15 19:25) - LHR4 (15-04-15 21:25) - EQP:321 - Class:</w:t>
      </w:r>
      <w:r w:rsidR="001C0314" w:rsidRPr="00337B82">
        <w:rPr>
          <w:rFonts w:asciiTheme="minorHAnsi" w:hAnsiTheme="minorHAnsi"/>
          <w:color w:val="FF0000"/>
          <w:sz w:val="16"/>
          <w:szCs w:val="16"/>
          <w:lang w:val="es-ES"/>
        </w:rPr>
        <w:t>N</w:t>
      </w:r>
      <w:r w:rsidRPr="00337B82">
        <w:rPr>
          <w:rFonts w:asciiTheme="minorHAnsi" w:hAnsiTheme="minorHAnsi"/>
          <w:color w:val="FF0000"/>
          <w:sz w:val="16"/>
          <w:szCs w:val="16"/>
          <w:lang w:val="es-ES"/>
        </w:rPr>
        <w:t xml:space="preserve"> - Cabin:M - Avl:7 - Fare:</w:t>
      </w:r>
      <w:r w:rsidR="001C0314">
        <w:rPr>
          <w:rFonts w:asciiTheme="minorHAnsi" w:hAnsiTheme="minorHAnsi"/>
          <w:color w:val="FF0000"/>
          <w:sz w:val="16"/>
          <w:szCs w:val="16"/>
          <w:lang w:val="es-ES"/>
        </w:rPr>
        <w:t>NP</w:t>
      </w:r>
      <w:r w:rsidRPr="00337B82">
        <w:rPr>
          <w:rFonts w:asciiTheme="minorHAnsi" w:hAnsiTheme="minorHAnsi"/>
          <w:color w:val="FF0000"/>
          <w:sz w:val="16"/>
          <w:szCs w:val="16"/>
          <w:lang w:val="es-ES"/>
        </w:rPr>
        <w:t>X/RP =&gt; OK</w:t>
      </w:r>
    </w:p>
    <w:p w14:paraId="011D3142" w14:textId="77777777" w:rsidR="0092688D" w:rsidRPr="00337B82" w:rsidRDefault="0092688D">
      <w:pPr>
        <w:spacing w:before="100" w:beforeAutospacing="1" w:after="100" w:afterAutospacing="1" w:line="360" w:lineRule="auto"/>
        <w:rPr>
          <w:rFonts w:eastAsiaTheme="majorEastAsia" w:cstheme="majorBidi"/>
          <w:b/>
          <w:bCs/>
          <w:color w:val="005EB8" w:themeColor="accent1"/>
          <w:sz w:val="22"/>
          <w:szCs w:val="26"/>
          <w:lang w:val="es-ES" w:bidi="ar-SA"/>
        </w:rPr>
      </w:pPr>
      <w:r w:rsidRPr="00337B82">
        <w:rPr>
          <w:lang w:val="es-ES"/>
        </w:rPr>
        <w:br w:type="page"/>
      </w:r>
    </w:p>
    <w:p w14:paraId="25C7411A" w14:textId="3358BA78" w:rsidR="00F138CF" w:rsidRDefault="00BD3851" w:rsidP="00094FFA">
      <w:pPr>
        <w:pStyle w:val="Heading2"/>
      </w:pPr>
      <w:bookmarkStart w:id="51" w:name="_Toc439171933"/>
      <w:r>
        <w:lastRenderedPageBreak/>
        <w:t>PNR_AddMult</w:t>
      </w:r>
      <w:r w:rsidR="00771386">
        <w:t>i</w:t>
      </w:r>
      <w:r>
        <w:t>Element</w:t>
      </w:r>
      <w:bookmarkEnd w:id="51"/>
      <w:r>
        <w:t xml:space="preserve"> </w:t>
      </w:r>
    </w:p>
    <w:p w14:paraId="12D58E78" w14:textId="5EC778A6" w:rsidR="00F138CF" w:rsidRPr="00F138CF" w:rsidRDefault="00F138CF" w:rsidP="00F138CF">
      <w:r>
        <w:t>T</w:t>
      </w:r>
      <w:r w:rsidR="00BD3851">
        <w:t xml:space="preserve">o add </w:t>
      </w:r>
      <w:r>
        <w:t xml:space="preserve">the mandatory elements; </w:t>
      </w:r>
      <w:r w:rsidR="00BD3851">
        <w:t>Name element (NM), Itinerary Element, Received from (RF), Contact element (AP), Ticket Element (TK)</w:t>
      </w:r>
      <w:r w:rsidR="00470595">
        <w:t>.</w:t>
      </w:r>
    </w:p>
    <w:p w14:paraId="20F79361" w14:textId="3E9DE6E7" w:rsidR="002757DA" w:rsidRPr="00CB50BC" w:rsidRDefault="002757DA" w:rsidP="0022156B">
      <w:pPr>
        <w:pStyle w:val="XMLStyle"/>
        <w:rPr>
          <w:lang w:val="fr-FR"/>
        </w:rPr>
      </w:pPr>
      <w:r w:rsidRPr="00CB50BC">
        <w:rPr>
          <w:lang w:val="fr-FR"/>
        </w:rPr>
        <w:t>&lt;PNR_AddMultiElements</w:t>
      </w:r>
      <w:r w:rsidR="00780E6C" w:rsidRPr="00CB50BC">
        <w:rPr>
          <w:lang w:val="fr-FR"/>
        </w:rPr>
        <w:t>&gt;</w:t>
      </w:r>
    </w:p>
    <w:p w14:paraId="54DDA48A" w14:textId="77777777" w:rsidR="002757DA" w:rsidRPr="00CB50BC" w:rsidRDefault="002757DA" w:rsidP="0022156B">
      <w:pPr>
        <w:pStyle w:val="XMLStyle"/>
        <w:rPr>
          <w:lang w:val="fr-FR"/>
        </w:rPr>
      </w:pPr>
      <w:r w:rsidRPr="00CB50BC">
        <w:rPr>
          <w:lang w:val="fr-FR"/>
        </w:rPr>
        <w:t xml:space="preserve">  &lt;pnrActions&gt;</w:t>
      </w:r>
    </w:p>
    <w:p w14:paraId="55FE13BB" w14:textId="77777777" w:rsidR="002757DA" w:rsidRPr="00CB50BC" w:rsidRDefault="002757DA" w:rsidP="0022156B">
      <w:pPr>
        <w:pStyle w:val="XMLStyle"/>
        <w:rPr>
          <w:lang w:val="fr-FR"/>
        </w:rPr>
      </w:pPr>
      <w:r w:rsidRPr="00CB50BC">
        <w:rPr>
          <w:lang w:val="fr-FR"/>
        </w:rPr>
        <w:t xml:space="preserve">    &lt;optionCode&gt;0&lt;/optionCode&gt;</w:t>
      </w:r>
    </w:p>
    <w:p w14:paraId="0F47BF5C" w14:textId="10C401E3" w:rsidR="002757DA" w:rsidRPr="00CB50BC" w:rsidRDefault="00F905FE" w:rsidP="0022156B">
      <w:pPr>
        <w:pStyle w:val="XMLStyle"/>
        <w:rPr>
          <w:lang w:val="fr-FR"/>
        </w:rPr>
      </w:pPr>
      <w:r w:rsidRPr="00C25625">
        <w:rPr>
          <w:noProof/>
          <w:lang w:val="en-IE" w:eastAsia="en-IE" w:bidi="ar-SA"/>
        </w:rPr>
        <mc:AlternateContent>
          <mc:Choice Requires="wps">
            <w:drawing>
              <wp:anchor distT="0" distB="0" distL="114300" distR="114300" simplePos="0" relativeHeight="251827200" behindDoc="0" locked="0" layoutInCell="1" allowOverlap="1" wp14:anchorId="5B714F92" wp14:editId="3448F58B">
                <wp:simplePos x="0" y="0"/>
                <wp:positionH relativeFrom="column">
                  <wp:posOffset>4133850</wp:posOffset>
                </wp:positionH>
                <wp:positionV relativeFrom="paragraph">
                  <wp:posOffset>104140</wp:posOffset>
                </wp:positionV>
                <wp:extent cx="1800225" cy="428625"/>
                <wp:effectExtent l="0" t="0" r="0" b="0"/>
                <wp:wrapNone/>
                <wp:docPr id="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428625"/>
                        </a:xfrm>
                        <a:prstGeom prst="rect">
                          <a:avLst/>
                        </a:prstGeom>
                        <a:noFill/>
                        <a:ln w="9525">
                          <a:noFill/>
                          <a:miter lim="800000"/>
                          <a:headEnd/>
                          <a:tailEnd/>
                        </a:ln>
                      </wps:spPr>
                      <wps:txbx>
                        <w:txbxContent>
                          <w:p w14:paraId="29556536" w14:textId="663F1C09" w:rsidR="002028E2" w:rsidRPr="00094FFA" w:rsidRDefault="002028E2" w:rsidP="00F905FE">
                            <w:pPr>
                              <w:rPr>
                                <w:color w:val="CE0058" w:themeColor="accent2"/>
                              </w:rPr>
                            </w:pPr>
                            <w:r>
                              <w:rPr>
                                <w:color w:val="CE0058" w:themeColor="accent2"/>
                              </w:rPr>
                              <w:t xml:space="preserve">Passenger information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14F92" id="_x0000_s1094" type="#_x0000_t202" style="position:absolute;margin-left:325.5pt;margin-top:8.2pt;width:141.75pt;height:33.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" filled="f" stroked="f">
                <v:textbox>
                  <w:txbxContent>
                    <w:p w14:paraId="29556536" w14:textId="663F1C09" w:rsidR="002028E2" w:rsidRPr="00094FFA" w:rsidRDefault="002028E2" w:rsidP="00F905FE">
                      <w:pPr>
                        <w:rPr>
                          <w:color w:val="CE0058" w:themeColor="accent2"/>
                        </w:rPr>
                      </w:pPr>
                      <w:r>
                        <w:rPr>
                          <w:color w:val="CE0058" w:themeColor="accent2"/>
                        </w:rPr>
                        <w:t xml:space="preserve">Passenger information </w:t>
                      </w:r>
                    </w:p>
                  </w:txbxContent>
                </v:textbox>
              </v:shape>
            </w:pict>
          </mc:Fallback>
        </mc:AlternateContent>
      </w:r>
      <w:r w:rsidR="00094FFA" w:rsidRPr="00C25625">
        <w:rPr>
          <w:noProof/>
          <w:lang w:val="en-IE" w:eastAsia="en-IE" w:bidi="ar-SA"/>
        </w:rPr>
        <mc:AlternateContent>
          <mc:Choice Requires="wps">
            <w:drawing>
              <wp:anchor distT="0" distB="0" distL="114300" distR="114300" simplePos="0" relativeHeight="251816960" behindDoc="0" locked="0" layoutInCell="1" allowOverlap="1" wp14:anchorId="451858F7" wp14:editId="6E00B6AD">
                <wp:simplePos x="0" y="0"/>
                <wp:positionH relativeFrom="column">
                  <wp:posOffset>3790950</wp:posOffset>
                </wp:positionH>
                <wp:positionV relativeFrom="paragraph">
                  <wp:posOffset>113665</wp:posOffset>
                </wp:positionV>
                <wp:extent cx="190500" cy="3581400"/>
                <wp:effectExtent l="0" t="0" r="19050" b="19050"/>
                <wp:wrapNone/>
                <wp:docPr id="746" name="Right Brace 746"/>
                <wp:cNvGraphicFramePr/>
                <a:graphic xmlns:a="http://schemas.openxmlformats.org/drawingml/2006/main">
                  <a:graphicData uri="http://schemas.microsoft.com/office/word/2010/wordprocessingShape">
                    <wps:wsp>
                      <wps:cNvSpPr/>
                      <wps:spPr>
                        <a:xfrm>
                          <a:off x="0" y="0"/>
                          <a:ext cx="190500" cy="3581400"/>
                        </a:xfrm>
                        <a:prstGeom prst="rightBrac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9AFA3" id="Right Brace 746" o:spid="_x0000_s1026" type="#_x0000_t88" style="position:absolute;margin-left:298.5pt;margin-top:8.95pt;width:15pt;height:28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" adj="96" strokecolor="#ce0058 [3205]"/>
            </w:pict>
          </mc:Fallback>
        </mc:AlternateContent>
      </w:r>
      <w:r w:rsidR="002757DA" w:rsidRPr="00CB50BC">
        <w:rPr>
          <w:lang w:val="fr-FR"/>
        </w:rPr>
        <w:t xml:space="preserve">  &lt;/pnrActions&gt;</w:t>
      </w:r>
    </w:p>
    <w:p w14:paraId="4E84D867" w14:textId="4AC362DC" w:rsidR="002757DA" w:rsidRPr="00094FFA" w:rsidRDefault="002757DA" w:rsidP="0022156B">
      <w:pPr>
        <w:pStyle w:val="XMLStyle"/>
        <w:rPr>
          <w:b/>
          <w:bCs/>
          <w:color w:val="CE0058" w:themeColor="accent2"/>
          <w:lang w:val="fr-FR"/>
        </w:rPr>
      </w:pPr>
      <w:r w:rsidRPr="00CB50BC">
        <w:rPr>
          <w:lang w:val="fr-FR"/>
        </w:rPr>
        <w:t xml:space="preserve">  </w:t>
      </w:r>
      <w:r w:rsidRPr="00094FFA">
        <w:rPr>
          <w:b/>
          <w:bCs/>
          <w:color w:val="CE0058" w:themeColor="accent2"/>
          <w:lang w:val="fr-FR"/>
        </w:rPr>
        <w:t>&lt;travellerInfo&gt;</w:t>
      </w:r>
    </w:p>
    <w:p w14:paraId="596ED928" w14:textId="77777777" w:rsidR="002757DA" w:rsidRPr="00094FFA" w:rsidRDefault="002757DA" w:rsidP="0022156B">
      <w:pPr>
        <w:pStyle w:val="XMLStyle"/>
        <w:rPr>
          <w:b/>
          <w:bCs/>
          <w:color w:val="CE0058" w:themeColor="accent2"/>
          <w:lang w:val="fr-FR"/>
        </w:rPr>
      </w:pPr>
      <w:r w:rsidRPr="00094FFA">
        <w:rPr>
          <w:b/>
          <w:bCs/>
          <w:color w:val="CE0058" w:themeColor="accent2"/>
          <w:lang w:val="fr-FR"/>
        </w:rPr>
        <w:t xml:space="preserve">    &lt;elementManagementPassenger&gt;</w:t>
      </w:r>
    </w:p>
    <w:p w14:paraId="0C8DC966" w14:textId="77777777" w:rsidR="002757DA" w:rsidRPr="00094FFA" w:rsidRDefault="002757DA" w:rsidP="0022156B">
      <w:pPr>
        <w:pStyle w:val="XMLStyle"/>
        <w:rPr>
          <w:b/>
          <w:bCs/>
          <w:color w:val="CE0058" w:themeColor="accent2"/>
          <w:lang w:val="fr-FR"/>
        </w:rPr>
      </w:pPr>
      <w:r w:rsidRPr="00094FFA">
        <w:rPr>
          <w:b/>
          <w:bCs/>
          <w:color w:val="CE0058" w:themeColor="accent2"/>
          <w:lang w:val="fr-FR"/>
        </w:rPr>
        <w:t xml:space="preserve">      &lt;reference&gt;</w:t>
      </w:r>
    </w:p>
    <w:p w14:paraId="3673F6D1" w14:textId="77777777" w:rsidR="002757DA" w:rsidRPr="00094FFA" w:rsidRDefault="002757DA" w:rsidP="0022156B">
      <w:pPr>
        <w:pStyle w:val="XMLStyle"/>
        <w:rPr>
          <w:b/>
          <w:bCs/>
          <w:color w:val="CE0058" w:themeColor="accent2"/>
          <w:lang w:val="fr-FR"/>
        </w:rPr>
      </w:pPr>
      <w:r w:rsidRPr="00094FFA">
        <w:rPr>
          <w:b/>
          <w:bCs/>
          <w:color w:val="CE0058" w:themeColor="accent2"/>
          <w:lang w:val="fr-FR"/>
        </w:rPr>
        <w:t xml:space="preserve">        &lt;qualifier&gt;PR&lt;/qualifier&gt;</w:t>
      </w:r>
    </w:p>
    <w:p w14:paraId="19D08293" w14:textId="77777777" w:rsidR="002757DA" w:rsidRPr="00094FFA" w:rsidRDefault="002757DA" w:rsidP="0022156B">
      <w:pPr>
        <w:pStyle w:val="XMLStyle"/>
        <w:rPr>
          <w:b/>
          <w:bCs/>
          <w:color w:val="CE0058" w:themeColor="accent2"/>
        </w:rPr>
      </w:pPr>
      <w:r w:rsidRPr="00094FFA">
        <w:rPr>
          <w:b/>
          <w:bCs/>
          <w:color w:val="CE0058" w:themeColor="accent2"/>
          <w:lang w:val="fr-FR"/>
        </w:rPr>
        <w:t xml:space="preserve">        </w:t>
      </w:r>
      <w:r w:rsidRPr="00094FFA">
        <w:rPr>
          <w:b/>
          <w:bCs/>
          <w:color w:val="CE0058" w:themeColor="accent2"/>
        </w:rPr>
        <w:t>&lt;number&gt;1&lt;/number&gt;</w:t>
      </w:r>
    </w:p>
    <w:p w14:paraId="6F2E024A" w14:textId="77777777" w:rsidR="002757DA" w:rsidRPr="00094FFA" w:rsidRDefault="002757DA" w:rsidP="0022156B">
      <w:pPr>
        <w:pStyle w:val="XMLStyle"/>
        <w:rPr>
          <w:b/>
          <w:bCs/>
          <w:color w:val="CE0058" w:themeColor="accent2"/>
        </w:rPr>
      </w:pPr>
      <w:r w:rsidRPr="00094FFA">
        <w:rPr>
          <w:b/>
          <w:bCs/>
          <w:color w:val="CE0058" w:themeColor="accent2"/>
        </w:rPr>
        <w:t xml:space="preserve">      &lt;/reference&gt;</w:t>
      </w:r>
    </w:p>
    <w:p w14:paraId="531AB643" w14:textId="55190FB3" w:rsidR="002757DA" w:rsidRPr="008B2395" w:rsidRDefault="002757DA" w:rsidP="0022156B">
      <w:pPr>
        <w:pStyle w:val="XMLStyle"/>
        <w:rPr>
          <w:b/>
          <w:bCs/>
          <w:color w:val="CE0058" w:themeColor="accent2"/>
          <w:lang w:val="fr-FR"/>
        </w:rPr>
      </w:pPr>
      <w:r w:rsidRPr="00094FFA">
        <w:rPr>
          <w:b/>
          <w:bCs/>
          <w:color w:val="CE0058" w:themeColor="accent2"/>
        </w:rPr>
        <w:t xml:space="preserve">      </w:t>
      </w:r>
      <w:r w:rsidRPr="008B2395">
        <w:rPr>
          <w:b/>
          <w:bCs/>
          <w:color w:val="CE0058" w:themeColor="accent2"/>
          <w:lang w:val="fr-FR"/>
        </w:rPr>
        <w:t>&lt;segmentName&gt;NM&lt;/segmentName&gt;</w:t>
      </w:r>
    </w:p>
    <w:p w14:paraId="42CEF90A" w14:textId="77777777" w:rsidR="002757DA" w:rsidRPr="00094FFA" w:rsidRDefault="002757DA" w:rsidP="0022156B">
      <w:pPr>
        <w:pStyle w:val="XMLStyle"/>
        <w:rPr>
          <w:b/>
          <w:bCs/>
          <w:color w:val="CE0058" w:themeColor="accent2"/>
          <w:lang w:val="fr-FR"/>
        </w:rPr>
      </w:pPr>
      <w:r w:rsidRPr="008B2395">
        <w:rPr>
          <w:b/>
          <w:bCs/>
          <w:color w:val="CE0058" w:themeColor="accent2"/>
          <w:lang w:val="fr-FR"/>
        </w:rPr>
        <w:t xml:space="preserve">    </w:t>
      </w:r>
      <w:r w:rsidRPr="00094FFA">
        <w:rPr>
          <w:b/>
          <w:bCs/>
          <w:color w:val="CE0058" w:themeColor="accent2"/>
          <w:lang w:val="fr-FR"/>
        </w:rPr>
        <w:t>&lt;/elementManagementPassenger&gt;</w:t>
      </w:r>
    </w:p>
    <w:p w14:paraId="1934C02A" w14:textId="77777777" w:rsidR="002757DA" w:rsidRPr="00094FFA" w:rsidRDefault="002757DA" w:rsidP="0022156B">
      <w:pPr>
        <w:pStyle w:val="XMLStyle"/>
        <w:rPr>
          <w:b/>
          <w:bCs/>
          <w:color w:val="CE0058" w:themeColor="accent2"/>
          <w:lang w:val="fr-FR"/>
        </w:rPr>
      </w:pPr>
      <w:r w:rsidRPr="00094FFA">
        <w:rPr>
          <w:b/>
          <w:bCs/>
          <w:color w:val="CE0058" w:themeColor="accent2"/>
          <w:lang w:val="fr-FR"/>
        </w:rPr>
        <w:t xml:space="preserve">    &lt;passengerData&gt;</w:t>
      </w:r>
    </w:p>
    <w:p w14:paraId="17BCC255" w14:textId="77777777" w:rsidR="002757DA" w:rsidRPr="00094FFA" w:rsidRDefault="002757DA" w:rsidP="0022156B">
      <w:pPr>
        <w:pStyle w:val="XMLStyle"/>
        <w:rPr>
          <w:b/>
          <w:bCs/>
          <w:color w:val="CE0058" w:themeColor="accent2"/>
          <w:lang w:val="fr-FR"/>
        </w:rPr>
      </w:pPr>
      <w:r w:rsidRPr="00094FFA">
        <w:rPr>
          <w:b/>
          <w:bCs/>
          <w:color w:val="CE0058" w:themeColor="accent2"/>
          <w:lang w:val="fr-FR"/>
        </w:rPr>
        <w:t xml:space="preserve">      &lt;travellerInformation&gt;</w:t>
      </w:r>
    </w:p>
    <w:p w14:paraId="3F77FDC3" w14:textId="479DEE19" w:rsidR="002757DA" w:rsidRPr="00094FFA" w:rsidRDefault="00094FFA" w:rsidP="0022156B">
      <w:pPr>
        <w:pStyle w:val="XMLStyle"/>
        <w:rPr>
          <w:b/>
          <w:bCs/>
          <w:color w:val="CE0058" w:themeColor="accent2"/>
          <w:lang w:val="fr-FR"/>
        </w:rPr>
      </w:pPr>
      <w:r w:rsidRPr="00C25625">
        <w:rPr>
          <w:noProof/>
          <w:lang w:val="en-IE" w:eastAsia="en-IE" w:bidi="ar-SA"/>
        </w:rPr>
        <mc:AlternateContent>
          <mc:Choice Requires="wps">
            <w:drawing>
              <wp:anchor distT="0" distB="0" distL="114300" distR="114300" simplePos="0" relativeHeight="251817984" behindDoc="0" locked="0" layoutInCell="1" allowOverlap="1" wp14:anchorId="460BBDBA" wp14:editId="2C6CFB3E">
                <wp:simplePos x="0" y="0"/>
                <wp:positionH relativeFrom="column">
                  <wp:posOffset>4133850</wp:posOffset>
                </wp:positionH>
                <wp:positionV relativeFrom="paragraph">
                  <wp:posOffset>55245</wp:posOffset>
                </wp:positionV>
                <wp:extent cx="1457325" cy="428625"/>
                <wp:effectExtent l="0" t="0" r="0" b="0"/>
                <wp:wrapNone/>
                <wp:docPr id="7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428625"/>
                        </a:xfrm>
                        <a:prstGeom prst="rect">
                          <a:avLst/>
                        </a:prstGeom>
                        <a:noFill/>
                        <a:ln w="9525">
                          <a:noFill/>
                          <a:miter lim="800000"/>
                          <a:headEnd/>
                          <a:tailEnd/>
                        </a:ln>
                      </wps:spPr>
                      <wps:txbx>
                        <w:txbxContent>
                          <w:p w14:paraId="52729332" w14:textId="600A3FB6" w:rsidR="002028E2" w:rsidRPr="00094FFA" w:rsidRDefault="002028E2" w:rsidP="00094FFA">
                            <w:pPr>
                              <w:rPr>
                                <w:color w:val="CE0058" w:themeColor="accent2"/>
                              </w:rPr>
                            </w:pPr>
                            <w:r>
                              <w:rPr>
                                <w:color w:val="CE0058" w:themeColor="accent2"/>
                              </w:rPr>
                              <w:t>1</w:t>
                            </w:r>
                            <w:r w:rsidRPr="00094FFA">
                              <w:rPr>
                                <w:color w:val="CE0058" w:themeColor="accent2"/>
                                <w:vertAlign w:val="superscript"/>
                              </w:rPr>
                              <w:t>st</w:t>
                            </w:r>
                            <w:r>
                              <w:rPr>
                                <w:color w:val="CE0058" w:themeColor="accent2"/>
                              </w:rPr>
                              <w:t xml:space="preserve"> Adult associated with infant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BBDBA" id="_x0000_s1095" type="#_x0000_t202" style="position:absolute;margin-left:325.5pt;margin-top:4.35pt;width:114.75pt;height:33.7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" filled="f" stroked="f">
                <v:textbox>
                  <w:txbxContent>
                    <w:p w14:paraId="52729332" w14:textId="600A3FB6" w:rsidR="002028E2" w:rsidRPr="00094FFA" w:rsidRDefault="002028E2" w:rsidP="00094FFA">
                      <w:pPr>
                        <w:rPr>
                          <w:color w:val="CE0058" w:themeColor="accent2"/>
                        </w:rPr>
                      </w:pPr>
                      <w:r>
                        <w:rPr>
                          <w:color w:val="CE0058" w:themeColor="accent2"/>
                        </w:rPr>
                        <w:t>1</w:t>
                      </w:r>
                      <w:r w:rsidRPr="00094FFA">
                        <w:rPr>
                          <w:color w:val="CE0058" w:themeColor="accent2"/>
                          <w:vertAlign w:val="superscript"/>
                        </w:rPr>
                        <w:t>st</w:t>
                      </w:r>
                      <w:r>
                        <w:rPr>
                          <w:color w:val="CE0058" w:themeColor="accent2"/>
                        </w:rPr>
                        <w:t xml:space="preserve"> Adult associated with infant </w:t>
                      </w:r>
                    </w:p>
                  </w:txbxContent>
                </v:textbox>
              </v:shape>
            </w:pict>
          </mc:Fallback>
        </mc:AlternateContent>
      </w:r>
      <w:r w:rsidR="002757DA" w:rsidRPr="00094FFA">
        <w:rPr>
          <w:b/>
          <w:bCs/>
          <w:color w:val="CE0058" w:themeColor="accent2"/>
          <w:lang w:val="fr-FR"/>
        </w:rPr>
        <w:t xml:space="preserve">        &lt;traveller&gt;</w:t>
      </w:r>
    </w:p>
    <w:p w14:paraId="794EF53B" w14:textId="77777777" w:rsidR="002757DA" w:rsidRPr="00094FFA" w:rsidRDefault="002757DA" w:rsidP="0022156B">
      <w:pPr>
        <w:pStyle w:val="XMLStyle"/>
        <w:rPr>
          <w:b/>
          <w:bCs/>
          <w:color w:val="CE0058" w:themeColor="accent2"/>
          <w:lang w:val="fr-FR"/>
        </w:rPr>
      </w:pPr>
      <w:r w:rsidRPr="00094FFA">
        <w:rPr>
          <w:b/>
          <w:bCs/>
          <w:color w:val="CE0058" w:themeColor="accent2"/>
          <w:lang w:val="fr-FR"/>
        </w:rPr>
        <w:t xml:space="preserve">          &lt;surname&gt;FamilyName&lt;/surname&gt;</w:t>
      </w:r>
    </w:p>
    <w:p w14:paraId="6522DF01" w14:textId="77777777" w:rsidR="002757DA" w:rsidRPr="00094FFA" w:rsidRDefault="002757DA" w:rsidP="0022156B">
      <w:pPr>
        <w:pStyle w:val="XMLStyle"/>
        <w:rPr>
          <w:b/>
          <w:bCs/>
          <w:color w:val="CE0058" w:themeColor="accent2"/>
          <w:lang w:val="fr-FR"/>
        </w:rPr>
      </w:pPr>
      <w:r w:rsidRPr="00094FFA">
        <w:rPr>
          <w:b/>
          <w:bCs/>
          <w:color w:val="CE0058" w:themeColor="accent2"/>
          <w:lang w:val="fr-FR"/>
        </w:rPr>
        <w:t xml:space="preserve">          &lt;quantity&gt;2&lt;/quantity&gt;</w:t>
      </w:r>
    </w:p>
    <w:p w14:paraId="05D20BE6" w14:textId="77777777" w:rsidR="002757DA" w:rsidRPr="00094FFA" w:rsidRDefault="002757DA" w:rsidP="0022156B">
      <w:pPr>
        <w:pStyle w:val="XMLStyle"/>
        <w:rPr>
          <w:b/>
          <w:bCs/>
          <w:color w:val="CE0058" w:themeColor="accent2"/>
        </w:rPr>
      </w:pPr>
      <w:r w:rsidRPr="00094FFA">
        <w:rPr>
          <w:b/>
          <w:bCs/>
          <w:color w:val="CE0058" w:themeColor="accent2"/>
          <w:lang w:val="fr-FR"/>
        </w:rPr>
        <w:t xml:space="preserve">        </w:t>
      </w:r>
      <w:r w:rsidRPr="00094FFA">
        <w:rPr>
          <w:b/>
          <w:bCs/>
          <w:color w:val="CE0058" w:themeColor="accent2"/>
        </w:rPr>
        <w:t>&lt;/traveller&gt;</w:t>
      </w:r>
    </w:p>
    <w:p w14:paraId="661F248F" w14:textId="77777777" w:rsidR="002757DA" w:rsidRPr="00094FFA" w:rsidRDefault="002757DA" w:rsidP="0022156B">
      <w:pPr>
        <w:pStyle w:val="XMLStyle"/>
        <w:rPr>
          <w:b/>
          <w:bCs/>
          <w:color w:val="CE0058" w:themeColor="accent2"/>
        </w:rPr>
      </w:pPr>
      <w:r w:rsidRPr="00094FFA">
        <w:rPr>
          <w:b/>
          <w:bCs/>
          <w:color w:val="CE0058" w:themeColor="accent2"/>
        </w:rPr>
        <w:t xml:space="preserve">        &lt;passenger&gt;</w:t>
      </w:r>
    </w:p>
    <w:p w14:paraId="53CA7005" w14:textId="77777777" w:rsidR="002757DA" w:rsidRPr="00094FFA" w:rsidRDefault="002757DA" w:rsidP="0022156B">
      <w:pPr>
        <w:pStyle w:val="XMLStyle"/>
        <w:rPr>
          <w:b/>
          <w:bCs/>
          <w:color w:val="CE0058" w:themeColor="accent2"/>
        </w:rPr>
      </w:pPr>
      <w:r w:rsidRPr="00094FFA">
        <w:rPr>
          <w:b/>
          <w:bCs/>
          <w:color w:val="CE0058" w:themeColor="accent2"/>
        </w:rPr>
        <w:t xml:space="preserve">          &lt;firstName&gt;AdultNameOne&lt;/firstName&gt;</w:t>
      </w:r>
    </w:p>
    <w:p w14:paraId="18384324" w14:textId="77777777" w:rsidR="002757DA" w:rsidRPr="00094FFA" w:rsidRDefault="002757DA" w:rsidP="0022156B">
      <w:pPr>
        <w:pStyle w:val="XMLStyle"/>
        <w:rPr>
          <w:b/>
          <w:bCs/>
          <w:color w:val="CE0058" w:themeColor="accent2"/>
        </w:rPr>
      </w:pPr>
      <w:r w:rsidRPr="00094FFA">
        <w:rPr>
          <w:b/>
          <w:bCs/>
          <w:color w:val="CE0058" w:themeColor="accent2"/>
        </w:rPr>
        <w:t xml:space="preserve">          &lt;type&gt;ADT&lt;/type&gt;</w:t>
      </w:r>
    </w:p>
    <w:p w14:paraId="41746EF4" w14:textId="77777777" w:rsidR="002757DA" w:rsidRPr="00094FFA" w:rsidRDefault="002757DA" w:rsidP="0022156B">
      <w:pPr>
        <w:pStyle w:val="XMLStyle"/>
        <w:rPr>
          <w:b/>
          <w:bCs/>
          <w:color w:val="CE0058" w:themeColor="accent2"/>
        </w:rPr>
      </w:pPr>
      <w:r w:rsidRPr="00094FFA">
        <w:rPr>
          <w:b/>
          <w:bCs/>
          <w:color w:val="CE0058" w:themeColor="accent2"/>
        </w:rPr>
        <w:t xml:space="preserve">          &lt;infantIndicator&gt;2&lt;/infantIndicator&gt;</w:t>
      </w:r>
    </w:p>
    <w:p w14:paraId="2AD16D4B" w14:textId="77777777" w:rsidR="002757DA" w:rsidRPr="00094FFA" w:rsidRDefault="002757DA" w:rsidP="0022156B">
      <w:pPr>
        <w:pStyle w:val="XMLStyle"/>
        <w:rPr>
          <w:b/>
          <w:bCs/>
          <w:color w:val="CE0058" w:themeColor="accent2"/>
        </w:rPr>
      </w:pPr>
      <w:r w:rsidRPr="00094FFA">
        <w:rPr>
          <w:b/>
          <w:bCs/>
          <w:color w:val="CE0058" w:themeColor="accent2"/>
        </w:rPr>
        <w:t xml:space="preserve">        &lt;/passenger&gt;</w:t>
      </w:r>
    </w:p>
    <w:p w14:paraId="3F5AAA3E" w14:textId="7EE0C92B" w:rsidR="002757DA" w:rsidRPr="00094FFA" w:rsidRDefault="002757DA" w:rsidP="0022156B">
      <w:pPr>
        <w:pStyle w:val="XMLStyle"/>
        <w:rPr>
          <w:b/>
          <w:bCs/>
          <w:color w:val="CE0058" w:themeColor="accent2"/>
        </w:rPr>
      </w:pPr>
      <w:r w:rsidRPr="00094FFA">
        <w:rPr>
          <w:b/>
          <w:bCs/>
          <w:color w:val="CE0058" w:themeColor="accent2"/>
        </w:rPr>
        <w:t xml:space="preserve">        &lt;passenger&gt;</w:t>
      </w:r>
    </w:p>
    <w:p w14:paraId="1441D7C1" w14:textId="77777777" w:rsidR="002757DA" w:rsidRPr="00094FFA" w:rsidRDefault="002757DA" w:rsidP="0022156B">
      <w:pPr>
        <w:pStyle w:val="XMLStyle"/>
        <w:rPr>
          <w:b/>
          <w:bCs/>
          <w:color w:val="CE0058" w:themeColor="accent2"/>
        </w:rPr>
      </w:pPr>
      <w:r w:rsidRPr="00094FFA">
        <w:rPr>
          <w:b/>
          <w:bCs/>
          <w:color w:val="CE0058" w:themeColor="accent2"/>
        </w:rPr>
        <w:t xml:space="preserve">          &lt;firstName&gt;BabyNameOne&lt;/firstName&gt;</w:t>
      </w:r>
    </w:p>
    <w:p w14:paraId="3CFEC8AD" w14:textId="77777777" w:rsidR="002757DA" w:rsidRPr="00094FFA" w:rsidRDefault="002757DA" w:rsidP="0022156B">
      <w:pPr>
        <w:pStyle w:val="XMLStyle"/>
        <w:rPr>
          <w:b/>
          <w:bCs/>
          <w:color w:val="CE0058" w:themeColor="accent2"/>
        </w:rPr>
      </w:pPr>
      <w:r w:rsidRPr="00094FFA">
        <w:rPr>
          <w:b/>
          <w:bCs/>
          <w:color w:val="CE0058" w:themeColor="accent2"/>
        </w:rPr>
        <w:t xml:space="preserve">          &lt;type&gt;INF&lt;/type&gt;</w:t>
      </w:r>
    </w:p>
    <w:p w14:paraId="15656C38" w14:textId="77777777" w:rsidR="002757DA" w:rsidRPr="00094FFA" w:rsidRDefault="002757DA" w:rsidP="0022156B">
      <w:pPr>
        <w:pStyle w:val="XMLStyle"/>
        <w:rPr>
          <w:b/>
          <w:bCs/>
          <w:color w:val="CE0058" w:themeColor="accent2"/>
        </w:rPr>
      </w:pPr>
      <w:r w:rsidRPr="00094FFA">
        <w:rPr>
          <w:b/>
          <w:bCs/>
          <w:color w:val="CE0058" w:themeColor="accent2"/>
        </w:rPr>
        <w:t xml:space="preserve">        &lt;/passenger&gt;</w:t>
      </w:r>
    </w:p>
    <w:p w14:paraId="6EF54BE0" w14:textId="77777777" w:rsidR="002757DA" w:rsidRPr="00094FFA" w:rsidRDefault="002757DA" w:rsidP="0022156B">
      <w:pPr>
        <w:pStyle w:val="XMLStyle"/>
        <w:rPr>
          <w:b/>
          <w:bCs/>
          <w:color w:val="CE0058" w:themeColor="accent2"/>
        </w:rPr>
      </w:pPr>
      <w:r w:rsidRPr="00094FFA">
        <w:rPr>
          <w:b/>
          <w:bCs/>
          <w:color w:val="CE0058" w:themeColor="accent2"/>
        </w:rPr>
        <w:t xml:space="preserve">      &lt;/travellerInformation&gt;</w:t>
      </w:r>
    </w:p>
    <w:p w14:paraId="536CBEAB" w14:textId="235F378F" w:rsidR="002757DA" w:rsidRPr="00094FFA" w:rsidRDefault="002757DA" w:rsidP="0022156B">
      <w:pPr>
        <w:pStyle w:val="XMLStyle"/>
        <w:rPr>
          <w:b/>
          <w:bCs/>
          <w:color w:val="CE0058" w:themeColor="accent2"/>
        </w:rPr>
      </w:pPr>
      <w:r w:rsidRPr="00094FFA">
        <w:rPr>
          <w:b/>
          <w:bCs/>
          <w:color w:val="CE0058" w:themeColor="accent2"/>
        </w:rPr>
        <w:t xml:space="preserve">    &lt;/passengerData&gt;</w:t>
      </w:r>
    </w:p>
    <w:p w14:paraId="0DDB8E5A" w14:textId="44F4BDE1" w:rsidR="002757DA" w:rsidRPr="00094FFA" w:rsidRDefault="002757DA" w:rsidP="0022156B">
      <w:pPr>
        <w:pStyle w:val="XMLStyle"/>
        <w:rPr>
          <w:b/>
          <w:bCs/>
          <w:color w:val="CE0058" w:themeColor="accent2"/>
        </w:rPr>
      </w:pPr>
      <w:r w:rsidRPr="00094FFA">
        <w:rPr>
          <w:b/>
          <w:bCs/>
          <w:color w:val="CE0058" w:themeColor="accent2"/>
        </w:rPr>
        <w:t xml:space="preserve">  &lt;/travellerInfo&gt;</w:t>
      </w:r>
    </w:p>
    <w:p w14:paraId="3AF0B936" w14:textId="7C25278B" w:rsidR="002757DA" w:rsidRPr="008B2395" w:rsidRDefault="00F905FE" w:rsidP="0022156B">
      <w:pPr>
        <w:pStyle w:val="XMLStyle"/>
        <w:rPr>
          <w:b/>
          <w:bCs/>
          <w:color w:val="CE0058" w:themeColor="accent2"/>
          <w:lang w:val="fr-FR"/>
        </w:rPr>
      </w:pPr>
      <w:r w:rsidRPr="00C25625">
        <w:rPr>
          <w:noProof/>
          <w:lang w:val="en-IE" w:eastAsia="en-IE" w:bidi="ar-SA"/>
        </w:rPr>
        <mc:AlternateContent>
          <mc:Choice Requires="wps">
            <w:drawing>
              <wp:anchor distT="0" distB="0" distL="114300" distR="114300" simplePos="0" relativeHeight="251820032" behindDoc="0" locked="0" layoutInCell="1" allowOverlap="1" wp14:anchorId="26D18C21" wp14:editId="6BEF3EAE">
                <wp:simplePos x="0" y="0"/>
                <wp:positionH relativeFrom="column">
                  <wp:posOffset>3790950</wp:posOffset>
                </wp:positionH>
                <wp:positionV relativeFrom="paragraph">
                  <wp:posOffset>77470</wp:posOffset>
                </wp:positionV>
                <wp:extent cx="190500" cy="2886075"/>
                <wp:effectExtent l="0" t="0" r="19050" b="28575"/>
                <wp:wrapNone/>
                <wp:docPr id="748" name="Right Brace 748"/>
                <wp:cNvGraphicFramePr/>
                <a:graphic xmlns:a="http://schemas.openxmlformats.org/drawingml/2006/main">
                  <a:graphicData uri="http://schemas.microsoft.com/office/word/2010/wordprocessingShape">
                    <wps:wsp>
                      <wps:cNvSpPr/>
                      <wps:spPr>
                        <a:xfrm>
                          <a:off x="0" y="0"/>
                          <a:ext cx="190500" cy="2886075"/>
                        </a:xfrm>
                        <a:prstGeom prst="rightBrac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910F5" id="Right Brace 748" o:spid="_x0000_s1026" type="#_x0000_t88" style="position:absolute;margin-left:298.5pt;margin-top:6.1pt;width:15pt;height:227.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" adj="119" strokecolor="#ce0058 [3205]"/>
            </w:pict>
          </mc:Fallback>
        </mc:AlternateContent>
      </w:r>
      <w:r w:rsidR="002757DA" w:rsidRPr="008B2395">
        <w:rPr>
          <w:b/>
          <w:bCs/>
          <w:color w:val="CE0058" w:themeColor="accent2"/>
          <w:lang w:val="fr-FR"/>
        </w:rPr>
        <w:t xml:space="preserve">  &lt;travellerInfo&gt;</w:t>
      </w:r>
    </w:p>
    <w:p w14:paraId="3FFE0E08" w14:textId="77777777" w:rsidR="002757DA" w:rsidRPr="008B2395" w:rsidRDefault="002757DA" w:rsidP="0022156B">
      <w:pPr>
        <w:pStyle w:val="XMLStyle"/>
        <w:rPr>
          <w:b/>
          <w:bCs/>
          <w:color w:val="CE0058" w:themeColor="accent2"/>
          <w:lang w:val="fr-FR"/>
        </w:rPr>
      </w:pPr>
      <w:r w:rsidRPr="008B2395">
        <w:rPr>
          <w:b/>
          <w:bCs/>
          <w:color w:val="CE0058" w:themeColor="accent2"/>
          <w:lang w:val="fr-FR"/>
        </w:rPr>
        <w:t xml:space="preserve">    &lt;elementManagementPassenger&gt;</w:t>
      </w:r>
    </w:p>
    <w:p w14:paraId="106D1257" w14:textId="77777777" w:rsidR="002757DA" w:rsidRPr="008B2395" w:rsidRDefault="002757DA" w:rsidP="0022156B">
      <w:pPr>
        <w:pStyle w:val="XMLStyle"/>
        <w:rPr>
          <w:b/>
          <w:bCs/>
          <w:color w:val="CE0058" w:themeColor="accent2"/>
          <w:lang w:val="fr-FR"/>
        </w:rPr>
      </w:pPr>
      <w:r w:rsidRPr="008B2395">
        <w:rPr>
          <w:b/>
          <w:bCs/>
          <w:color w:val="CE0058" w:themeColor="accent2"/>
          <w:lang w:val="fr-FR"/>
        </w:rPr>
        <w:t xml:space="preserve">      &lt;reference&gt;</w:t>
      </w:r>
    </w:p>
    <w:p w14:paraId="43654762" w14:textId="77777777" w:rsidR="002757DA" w:rsidRPr="008B2395" w:rsidRDefault="002757DA" w:rsidP="0022156B">
      <w:pPr>
        <w:pStyle w:val="XMLStyle"/>
        <w:rPr>
          <w:b/>
          <w:bCs/>
          <w:color w:val="CE0058" w:themeColor="accent2"/>
          <w:lang w:val="fr-FR"/>
        </w:rPr>
      </w:pPr>
      <w:r w:rsidRPr="008B2395">
        <w:rPr>
          <w:b/>
          <w:bCs/>
          <w:color w:val="CE0058" w:themeColor="accent2"/>
          <w:lang w:val="fr-FR"/>
        </w:rPr>
        <w:t xml:space="preserve">        &lt;qualifier&gt;PR&lt;/qualifier&gt;</w:t>
      </w:r>
    </w:p>
    <w:p w14:paraId="1F7041C9" w14:textId="77777777" w:rsidR="002757DA" w:rsidRPr="00094FFA" w:rsidRDefault="002757DA" w:rsidP="0022156B">
      <w:pPr>
        <w:pStyle w:val="XMLStyle"/>
        <w:rPr>
          <w:b/>
          <w:bCs/>
          <w:color w:val="CE0058" w:themeColor="accent2"/>
        </w:rPr>
      </w:pPr>
      <w:r w:rsidRPr="008B2395">
        <w:rPr>
          <w:b/>
          <w:bCs/>
          <w:color w:val="CE0058" w:themeColor="accent2"/>
          <w:lang w:val="fr-FR"/>
        </w:rPr>
        <w:t xml:space="preserve">        </w:t>
      </w:r>
      <w:r w:rsidRPr="00094FFA">
        <w:rPr>
          <w:b/>
          <w:bCs/>
          <w:color w:val="CE0058" w:themeColor="accent2"/>
        </w:rPr>
        <w:t>&lt;number&gt;2&lt;/number&gt;</w:t>
      </w:r>
    </w:p>
    <w:p w14:paraId="309884ED" w14:textId="77777777" w:rsidR="002757DA" w:rsidRPr="00094FFA" w:rsidRDefault="002757DA" w:rsidP="0022156B">
      <w:pPr>
        <w:pStyle w:val="XMLStyle"/>
        <w:rPr>
          <w:b/>
          <w:bCs/>
          <w:color w:val="CE0058" w:themeColor="accent2"/>
        </w:rPr>
      </w:pPr>
      <w:r w:rsidRPr="00094FFA">
        <w:rPr>
          <w:b/>
          <w:bCs/>
          <w:color w:val="CE0058" w:themeColor="accent2"/>
        </w:rPr>
        <w:t xml:space="preserve">      &lt;/reference&gt;</w:t>
      </w:r>
    </w:p>
    <w:p w14:paraId="663047D2" w14:textId="77777777" w:rsidR="002757DA" w:rsidRPr="008B2395" w:rsidRDefault="002757DA" w:rsidP="0022156B">
      <w:pPr>
        <w:pStyle w:val="XMLStyle"/>
        <w:rPr>
          <w:b/>
          <w:bCs/>
          <w:color w:val="CE0058" w:themeColor="accent2"/>
          <w:lang w:val="fr-FR"/>
        </w:rPr>
      </w:pPr>
      <w:r w:rsidRPr="00094FFA">
        <w:rPr>
          <w:b/>
          <w:bCs/>
          <w:color w:val="CE0058" w:themeColor="accent2"/>
        </w:rPr>
        <w:t xml:space="preserve">      </w:t>
      </w:r>
      <w:r w:rsidRPr="008B2395">
        <w:rPr>
          <w:b/>
          <w:bCs/>
          <w:color w:val="CE0058" w:themeColor="accent2"/>
          <w:lang w:val="fr-FR"/>
        </w:rPr>
        <w:t>&lt;segmentName&gt;NM&lt;/segmentName&gt;</w:t>
      </w:r>
    </w:p>
    <w:p w14:paraId="65402751" w14:textId="77777777" w:rsidR="002757DA" w:rsidRPr="00094FFA" w:rsidRDefault="002757DA" w:rsidP="0022156B">
      <w:pPr>
        <w:pStyle w:val="XMLStyle"/>
        <w:rPr>
          <w:b/>
          <w:bCs/>
          <w:color w:val="CE0058" w:themeColor="accent2"/>
          <w:lang w:val="fr-FR"/>
        </w:rPr>
      </w:pPr>
      <w:r w:rsidRPr="008B2395">
        <w:rPr>
          <w:b/>
          <w:bCs/>
          <w:color w:val="CE0058" w:themeColor="accent2"/>
          <w:lang w:val="fr-FR"/>
        </w:rPr>
        <w:t xml:space="preserve">    </w:t>
      </w:r>
      <w:r w:rsidRPr="00094FFA">
        <w:rPr>
          <w:b/>
          <w:bCs/>
          <w:color w:val="CE0058" w:themeColor="accent2"/>
          <w:lang w:val="fr-FR"/>
        </w:rPr>
        <w:t>&lt;/elementManagementPassenger&gt;</w:t>
      </w:r>
    </w:p>
    <w:p w14:paraId="69313B12" w14:textId="6C5B75FD" w:rsidR="002757DA" w:rsidRPr="00094FFA" w:rsidRDefault="002757DA" w:rsidP="0022156B">
      <w:pPr>
        <w:pStyle w:val="XMLStyle"/>
        <w:rPr>
          <w:b/>
          <w:bCs/>
          <w:color w:val="CE0058" w:themeColor="accent2"/>
          <w:lang w:val="fr-FR"/>
        </w:rPr>
      </w:pPr>
      <w:r w:rsidRPr="00094FFA">
        <w:rPr>
          <w:b/>
          <w:bCs/>
          <w:color w:val="CE0058" w:themeColor="accent2"/>
          <w:lang w:val="fr-FR"/>
        </w:rPr>
        <w:t xml:space="preserve">    &lt;passengerData&gt;</w:t>
      </w:r>
    </w:p>
    <w:p w14:paraId="20B409EB" w14:textId="0BCA517E" w:rsidR="002757DA" w:rsidRPr="00094FFA" w:rsidRDefault="00094FFA" w:rsidP="0022156B">
      <w:pPr>
        <w:pStyle w:val="XMLStyle"/>
        <w:rPr>
          <w:b/>
          <w:bCs/>
          <w:color w:val="CE0058" w:themeColor="accent2"/>
          <w:lang w:val="fr-FR"/>
        </w:rPr>
      </w:pPr>
      <w:r w:rsidRPr="00C25625">
        <w:rPr>
          <w:noProof/>
          <w:lang w:val="en-IE" w:eastAsia="en-IE" w:bidi="ar-SA"/>
        </w:rPr>
        <mc:AlternateContent>
          <mc:Choice Requires="wps">
            <w:drawing>
              <wp:anchor distT="0" distB="0" distL="114300" distR="114300" simplePos="0" relativeHeight="251822080" behindDoc="0" locked="0" layoutInCell="1" allowOverlap="1" wp14:anchorId="1599809D" wp14:editId="54448C26">
                <wp:simplePos x="0" y="0"/>
                <wp:positionH relativeFrom="column">
                  <wp:posOffset>4133850</wp:posOffset>
                </wp:positionH>
                <wp:positionV relativeFrom="paragraph">
                  <wp:posOffset>106680</wp:posOffset>
                </wp:positionV>
                <wp:extent cx="1457325" cy="428625"/>
                <wp:effectExtent l="0" t="0" r="0" b="0"/>
                <wp:wrapNone/>
                <wp:docPr id="7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428625"/>
                        </a:xfrm>
                        <a:prstGeom prst="rect">
                          <a:avLst/>
                        </a:prstGeom>
                        <a:noFill/>
                        <a:ln w="9525">
                          <a:noFill/>
                          <a:miter lim="800000"/>
                          <a:headEnd/>
                          <a:tailEnd/>
                        </a:ln>
                      </wps:spPr>
                      <wps:txbx>
                        <w:txbxContent>
                          <w:p w14:paraId="5C919549" w14:textId="29DD89E3" w:rsidR="002028E2" w:rsidRPr="00094FFA" w:rsidRDefault="002028E2" w:rsidP="00094FFA">
                            <w:pPr>
                              <w:rPr>
                                <w:color w:val="CE0058" w:themeColor="accent2"/>
                              </w:rPr>
                            </w:pPr>
                            <w:r>
                              <w:rPr>
                                <w:color w:val="CE0058" w:themeColor="accent2"/>
                              </w:rPr>
                              <w:t>2</w:t>
                            </w:r>
                            <w:r w:rsidRPr="00094FFA">
                              <w:rPr>
                                <w:color w:val="CE0058" w:themeColor="accent2"/>
                                <w:vertAlign w:val="superscript"/>
                              </w:rPr>
                              <w:t>nd</w:t>
                            </w:r>
                            <w:r>
                              <w:rPr>
                                <w:color w:val="CE0058" w:themeColor="accent2"/>
                              </w:rPr>
                              <w:t xml:space="preserve"> Adult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9809D" id="_x0000_s1096" type="#_x0000_t202" style="position:absolute;margin-left:325.5pt;margin-top:8.4pt;width:114.75pt;height:33.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" filled="f" stroked="f">
                <v:textbox>
                  <w:txbxContent>
                    <w:p w14:paraId="5C919549" w14:textId="29DD89E3" w:rsidR="002028E2" w:rsidRPr="00094FFA" w:rsidRDefault="002028E2" w:rsidP="00094FFA">
                      <w:pPr>
                        <w:rPr>
                          <w:color w:val="CE0058" w:themeColor="accent2"/>
                        </w:rPr>
                      </w:pPr>
                      <w:r>
                        <w:rPr>
                          <w:color w:val="CE0058" w:themeColor="accent2"/>
                        </w:rPr>
                        <w:t>2</w:t>
                      </w:r>
                      <w:r w:rsidRPr="00094FFA">
                        <w:rPr>
                          <w:color w:val="CE0058" w:themeColor="accent2"/>
                          <w:vertAlign w:val="superscript"/>
                        </w:rPr>
                        <w:t>nd</w:t>
                      </w:r>
                      <w:r>
                        <w:rPr>
                          <w:color w:val="CE0058" w:themeColor="accent2"/>
                        </w:rPr>
                        <w:t xml:space="preserve"> Adult</w:t>
                      </w:r>
                    </w:p>
                  </w:txbxContent>
                </v:textbox>
              </v:shape>
            </w:pict>
          </mc:Fallback>
        </mc:AlternateContent>
      </w:r>
      <w:r w:rsidR="002757DA" w:rsidRPr="00094FFA">
        <w:rPr>
          <w:b/>
          <w:bCs/>
          <w:color w:val="CE0058" w:themeColor="accent2"/>
          <w:lang w:val="fr-FR"/>
        </w:rPr>
        <w:t xml:space="preserve">      &lt;travellerInformation&gt;</w:t>
      </w:r>
    </w:p>
    <w:p w14:paraId="35ED30D2" w14:textId="77777777" w:rsidR="002757DA" w:rsidRPr="00094FFA" w:rsidRDefault="002757DA" w:rsidP="0022156B">
      <w:pPr>
        <w:pStyle w:val="XMLStyle"/>
        <w:rPr>
          <w:b/>
          <w:bCs/>
          <w:color w:val="CE0058" w:themeColor="accent2"/>
          <w:lang w:val="fr-FR"/>
        </w:rPr>
      </w:pPr>
      <w:r w:rsidRPr="00094FFA">
        <w:rPr>
          <w:b/>
          <w:bCs/>
          <w:color w:val="CE0058" w:themeColor="accent2"/>
          <w:lang w:val="fr-FR"/>
        </w:rPr>
        <w:t xml:space="preserve">        &lt;traveller&gt;</w:t>
      </w:r>
    </w:p>
    <w:p w14:paraId="6776C7D2" w14:textId="77777777" w:rsidR="002757DA" w:rsidRPr="00094FFA" w:rsidRDefault="002757DA" w:rsidP="0022156B">
      <w:pPr>
        <w:pStyle w:val="XMLStyle"/>
        <w:rPr>
          <w:b/>
          <w:bCs/>
          <w:color w:val="CE0058" w:themeColor="accent2"/>
          <w:lang w:val="fr-FR"/>
        </w:rPr>
      </w:pPr>
      <w:r w:rsidRPr="00094FFA">
        <w:rPr>
          <w:b/>
          <w:bCs/>
          <w:color w:val="CE0058" w:themeColor="accent2"/>
          <w:lang w:val="fr-FR"/>
        </w:rPr>
        <w:t xml:space="preserve">          &lt;surname&gt;FamilyName&lt;/surname&gt;</w:t>
      </w:r>
    </w:p>
    <w:p w14:paraId="52DCB3D5" w14:textId="77777777" w:rsidR="002757DA" w:rsidRPr="00094FFA" w:rsidRDefault="002757DA" w:rsidP="0022156B">
      <w:pPr>
        <w:pStyle w:val="XMLStyle"/>
        <w:rPr>
          <w:b/>
          <w:bCs/>
          <w:color w:val="CE0058" w:themeColor="accent2"/>
          <w:lang w:val="fr-FR"/>
        </w:rPr>
      </w:pPr>
      <w:r w:rsidRPr="00094FFA">
        <w:rPr>
          <w:b/>
          <w:bCs/>
          <w:color w:val="CE0058" w:themeColor="accent2"/>
          <w:lang w:val="fr-FR"/>
        </w:rPr>
        <w:t xml:space="preserve">          &lt;quantity&gt;1&lt;/quantity&gt;</w:t>
      </w:r>
    </w:p>
    <w:p w14:paraId="77EBC579" w14:textId="77777777" w:rsidR="002757DA" w:rsidRPr="00094FFA" w:rsidRDefault="002757DA" w:rsidP="0022156B">
      <w:pPr>
        <w:pStyle w:val="XMLStyle"/>
        <w:rPr>
          <w:b/>
          <w:bCs/>
          <w:color w:val="CE0058" w:themeColor="accent2"/>
        </w:rPr>
      </w:pPr>
      <w:r w:rsidRPr="00094FFA">
        <w:rPr>
          <w:b/>
          <w:bCs/>
          <w:color w:val="CE0058" w:themeColor="accent2"/>
          <w:lang w:val="fr-FR"/>
        </w:rPr>
        <w:t xml:space="preserve">        </w:t>
      </w:r>
      <w:r w:rsidRPr="00094FFA">
        <w:rPr>
          <w:b/>
          <w:bCs/>
          <w:color w:val="CE0058" w:themeColor="accent2"/>
        </w:rPr>
        <w:t>&lt;/traveller&gt;</w:t>
      </w:r>
    </w:p>
    <w:p w14:paraId="2B039DA8" w14:textId="77777777" w:rsidR="002757DA" w:rsidRPr="00094FFA" w:rsidRDefault="002757DA" w:rsidP="0022156B">
      <w:pPr>
        <w:pStyle w:val="XMLStyle"/>
        <w:rPr>
          <w:b/>
          <w:bCs/>
          <w:color w:val="CE0058" w:themeColor="accent2"/>
        </w:rPr>
      </w:pPr>
      <w:r w:rsidRPr="00094FFA">
        <w:rPr>
          <w:b/>
          <w:bCs/>
          <w:color w:val="CE0058" w:themeColor="accent2"/>
        </w:rPr>
        <w:t xml:space="preserve">        &lt;passenger&gt;</w:t>
      </w:r>
    </w:p>
    <w:p w14:paraId="44C402AF" w14:textId="77777777" w:rsidR="002757DA" w:rsidRPr="00094FFA" w:rsidRDefault="002757DA" w:rsidP="0022156B">
      <w:pPr>
        <w:pStyle w:val="XMLStyle"/>
        <w:rPr>
          <w:b/>
          <w:bCs/>
          <w:color w:val="CE0058" w:themeColor="accent2"/>
        </w:rPr>
      </w:pPr>
      <w:r w:rsidRPr="00094FFA">
        <w:rPr>
          <w:b/>
          <w:bCs/>
          <w:color w:val="CE0058" w:themeColor="accent2"/>
        </w:rPr>
        <w:t xml:space="preserve">          &lt;firstName&gt;AdultNameTwo&lt;/firstName&gt;</w:t>
      </w:r>
    </w:p>
    <w:p w14:paraId="2EA7C672" w14:textId="77777777" w:rsidR="002757DA" w:rsidRPr="008B2395" w:rsidRDefault="002757DA" w:rsidP="0022156B">
      <w:pPr>
        <w:pStyle w:val="XMLStyle"/>
        <w:rPr>
          <w:b/>
          <w:bCs/>
          <w:color w:val="CE0058" w:themeColor="accent2"/>
          <w:lang w:val="en-IE"/>
        </w:rPr>
      </w:pPr>
      <w:r w:rsidRPr="00094FFA">
        <w:rPr>
          <w:b/>
          <w:bCs/>
          <w:color w:val="CE0058" w:themeColor="accent2"/>
        </w:rPr>
        <w:t xml:space="preserve">          </w:t>
      </w:r>
      <w:r w:rsidRPr="008B2395">
        <w:rPr>
          <w:b/>
          <w:bCs/>
          <w:color w:val="CE0058" w:themeColor="accent2"/>
          <w:lang w:val="en-IE"/>
        </w:rPr>
        <w:t>&lt;type&gt;ADT&lt;/type&gt;</w:t>
      </w:r>
    </w:p>
    <w:p w14:paraId="7574D934" w14:textId="77777777" w:rsidR="002757DA" w:rsidRPr="00094FFA" w:rsidRDefault="002757DA" w:rsidP="0022156B">
      <w:pPr>
        <w:pStyle w:val="XMLStyle"/>
        <w:rPr>
          <w:b/>
          <w:bCs/>
          <w:color w:val="CE0058" w:themeColor="accent2"/>
          <w:lang w:val="fr-FR"/>
        </w:rPr>
      </w:pPr>
      <w:r w:rsidRPr="008B2395">
        <w:rPr>
          <w:b/>
          <w:bCs/>
          <w:color w:val="CE0058" w:themeColor="accent2"/>
          <w:lang w:val="en-IE"/>
        </w:rPr>
        <w:t xml:space="preserve">        </w:t>
      </w:r>
      <w:r w:rsidRPr="00094FFA">
        <w:rPr>
          <w:b/>
          <w:bCs/>
          <w:color w:val="CE0058" w:themeColor="accent2"/>
          <w:lang w:val="fr-FR"/>
        </w:rPr>
        <w:t>&lt;/passenger&gt;</w:t>
      </w:r>
    </w:p>
    <w:p w14:paraId="1EBD9F45" w14:textId="77777777" w:rsidR="002757DA" w:rsidRPr="00094FFA" w:rsidRDefault="002757DA" w:rsidP="0022156B">
      <w:pPr>
        <w:pStyle w:val="XMLStyle"/>
        <w:rPr>
          <w:b/>
          <w:bCs/>
          <w:color w:val="CE0058" w:themeColor="accent2"/>
          <w:lang w:val="fr-FR"/>
        </w:rPr>
      </w:pPr>
      <w:r w:rsidRPr="00094FFA">
        <w:rPr>
          <w:b/>
          <w:bCs/>
          <w:color w:val="CE0058" w:themeColor="accent2"/>
          <w:lang w:val="fr-FR"/>
        </w:rPr>
        <w:t xml:space="preserve">      &lt;/travellerInformation&gt;</w:t>
      </w:r>
    </w:p>
    <w:p w14:paraId="6B93EBD0" w14:textId="77777777" w:rsidR="002757DA" w:rsidRPr="0003410B" w:rsidRDefault="002757DA" w:rsidP="0022156B">
      <w:pPr>
        <w:pStyle w:val="XMLStyle"/>
        <w:rPr>
          <w:b/>
          <w:bCs/>
          <w:color w:val="CE0058" w:themeColor="accent2"/>
          <w:lang w:val="fr-FR"/>
        </w:rPr>
      </w:pPr>
      <w:r w:rsidRPr="00094FFA">
        <w:rPr>
          <w:b/>
          <w:bCs/>
          <w:color w:val="CE0058" w:themeColor="accent2"/>
          <w:lang w:val="fr-FR"/>
        </w:rPr>
        <w:t xml:space="preserve">    </w:t>
      </w:r>
      <w:r w:rsidRPr="0003410B">
        <w:rPr>
          <w:b/>
          <w:bCs/>
          <w:color w:val="CE0058" w:themeColor="accent2"/>
          <w:lang w:val="fr-FR"/>
        </w:rPr>
        <w:t>&lt;/passengerData&gt;</w:t>
      </w:r>
    </w:p>
    <w:p w14:paraId="24CA6AEC" w14:textId="77777777" w:rsidR="002757DA" w:rsidRPr="0003410B" w:rsidRDefault="002757DA" w:rsidP="0022156B">
      <w:pPr>
        <w:pStyle w:val="XMLStyle"/>
        <w:rPr>
          <w:b/>
          <w:bCs/>
          <w:color w:val="CE0058" w:themeColor="accent2"/>
          <w:lang w:val="fr-FR"/>
        </w:rPr>
      </w:pPr>
      <w:r w:rsidRPr="0003410B">
        <w:rPr>
          <w:b/>
          <w:bCs/>
          <w:color w:val="CE0058" w:themeColor="accent2"/>
          <w:lang w:val="fr-FR"/>
        </w:rPr>
        <w:t xml:space="preserve">  &lt;/travellerInfo&gt;</w:t>
      </w:r>
    </w:p>
    <w:p w14:paraId="0474A9D8" w14:textId="77777777" w:rsidR="002757DA" w:rsidRPr="00CE4772" w:rsidRDefault="002757DA" w:rsidP="0022156B">
      <w:pPr>
        <w:pStyle w:val="XMLStyle"/>
        <w:rPr>
          <w:b/>
          <w:bCs/>
          <w:color w:val="CE0058" w:themeColor="accent2"/>
          <w:lang w:val="fr-FR"/>
        </w:rPr>
      </w:pPr>
      <w:r w:rsidRPr="0003410B">
        <w:rPr>
          <w:b/>
          <w:bCs/>
          <w:color w:val="CE0058" w:themeColor="accent2"/>
          <w:lang w:val="fr-FR"/>
        </w:rPr>
        <w:t xml:space="preserve">  </w:t>
      </w:r>
      <w:r w:rsidRPr="00CE4772">
        <w:rPr>
          <w:b/>
          <w:bCs/>
          <w:color w:val="CE0058" w:themeColor="accent2"/>
          <w:lang w:val="fr-FR"/>
        </w:rPr>
        <w:t>&lt;travellerInfo&gt;</w:t>
      </w:r>
    </w:p>
    <w:p w14:paraId="0AA4693C" w14:textId="77777777" w:rsidR="002757DA" w:rsidRPr="00CE4772" w:rsidRDefault="002757DA" w:rsidP="0022156B">
      <w:pPr>
        <w:pStyle w:val="XMLStyle"/>
        <w:rPr>
          <w:b/>
          <w:bCs/>
          <w:color w:val="CE0058" w:themeColor="accent2"/>
          <w:lang w:val="fr-FR"/>
        </w:rPr>
      </w:pPr>
      <w:r w:rsidRPr="00CE4772">
        <w:rPr>
          <w:b/>
          <w:bCs/>
          <w:color w:val="CE0058" w:themeColor="accent2"/>
          <w:lang w:val="fr-FR"/>
        </w:rPr>
        <w:t xml:space="preserve">    &lt;elementManagementPassenger&gt;</w:t>
      </w:r>
    </w:p>
    <w:p w14:paraId="6065EB40" w14:textId="058EBB9A" w:rsidR="002757DA" w:rsidRPr="00CE4772" w:rsidRDefault="00F905FE" w:rsidP="0022156B">
      <w:pPr>
        <w:pStyle w:val="XMLStyle"/>
        <w:rPr>
          <w:b/>
          <w:bCs/>
          <w:color w:val="CE0058" w:themeColor="accent2"/>
          <w:lang w:val="fr-FR"/>
        </w:rPr>
      </w:pPr>
      <w:r w:rsidRPr="00F905FE">
        <w:rPr>
          <w:b/>
          <w:bCs/>
          <w:noProof/>
          <w:color w:val="CE0058" w:themeColor="accent2"/>
          <w:lang w:val="en-IE" w:eastAsia="en-IE" w:bidi="ar-SA"/>
        </w:rPr>
        <w:lastRenderedPageBreak/>
        <mc:AlternateContent>
          <mc:Choice Requires="wps">
            <w:drawing>
              <wp:anchor distT="0" distB="0" distL="114300" distR="114300" simplePos="0" relativeHeight="251824128" behindDoc="0" locked="0" layoutInCell="1" allowOverlap="1" wp14:anchorId="7C27DFFF" wp14:editId="64C18012">
                <wp:simplePos x="0" y="0"/>
                <wp:positionH relativeFrom="column">
                  <wp:posOffset>3829050</wp:posOffset>
                </wp:positionH>
                <wp:positionV relativeFrom="paragraph">
                  <wp:posOffset>-133985</wp:posOffset>
                </wp:positionV>
                <wp:extent cx="190500" cy="2886075"/>
                <wp:effectExtent l="0" t="0" r="19050" b="28575"/>
                <wp:wrapNone/>
                <wp:docPr id="750" name="Right Brace 750"/>
                <wp:cNvGraphicFramePr/>
                <a:graphic xmlns:a="http://schemas.openxmlformats.org/drawingml/2006/main">
                  <a:graphicData uri="http://schemas.microsoft.com/office/word/2010/wordprocessingShape">
                    <wps:wsp>
                      <wps:cNvSpPr/>
                      <wps:spPr>
                        <a:xfrm>
                          <a:off x="0" y="0"/>
                          <a:ext cx="190500" cy="2886075"/>
                        </a:xfrm>
                        <a:prstGeom prst="rightBrac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E25C8" id="Right Brace 750" o:spid="_x0000_s1026" type="#_x0000_t88" style="position:absolute;margin-left:301.5pt;margin-top:-10.55pt;width:15pt;height:227.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" adj="119" strokecolor="#ce0058 [3205]"/>
            </w:pict>
          </mc:Fallback>
        </mc:AlternateContent>
      </w:r>
      <w:r w:rsidR="002757DA" w:rsidRPr="00CE4772">
        <w:rPr>
          <w:b/>
          <w:bCs/>
          <w:color w:val="CE0058" w:themeColor="accent2"/>
          <w:lang w:val="fr-FR"/>
        </w:rPr>
        <w:t xml:space="preserve">      &lt;reference&gt;</w:t>
      </w:r>
    </w:p>
    <w:p w14:paraId="40FEE8E4" w14:textId="77777777" w:rsidR="002757DA" w:rsidRPr="00CE4772" w:rsidRDefault="002757DA" w:rsidP="0022156B">
      <w:pPr>
        <w:pStyle w:val="XMLStyle"/>
        <w:rPr>
          <w:b/>
          <w:bCs/>
          <w:color w:val="CE0058" w:themeColor="accent2"/>
          <w:lang w:val="fr-FR"/>
        </w:rPr>
      </w:pPr>
      <w:r w:rsidRPr="00CE4772">
        <w:rPr>
          <w:b/>
          <w:bCs/>
          <w:color w:val="CE0058" w:themeColor="accent2"/>
          <w:lang w:val="fr-FR"/>
        </w:rPr>
        <w:t xml:space="preserve">        &lt;qualifier&gt;PR&lt;/qualifier&gt;</w:t>
      </w:r>
    </w:p>
    <w:p w14:paraId="0E394939" w14:textId="77777777" w:rsidR="002757DA" w:rsidRPr="00094FFA" w:rsidRDefault="002757DA" w:rsidP="0022156B">
      <w:pPr>
        <w:pStyle w:val="XMLStyle"/>
        <w:rPr>
          <w:b/>
          <w:bCs/>
          <w:color w:val="CE0058" w:themeColor="accent2"/>
        </w:rPr>
      </w:pPr>
      <w:r w:rsidRPr="00CE4772">
        <w:rPr>
          <w:b/>
          <w:bCs/>
          <w:color w:val="CE0058" w:themeColor="accent2"/>
          <w:lang w:val="fr-FR"/>
        </w:rPr>
        <w:t xml:space="preserve">        </w:t>
      </w:r>
      <w:r w:rsidRPr="00094FFA">
        <w:rPr>
          <w:b/>
          <w:bCs/>
          <w:color w:val="CE0058" w:themeColor="accent2"/>
        </w:rPr>
        <w:t>&lt;number&gt;3&lt;/number&gt;</w:t>
      </w:r>
    </w:p>
    <w:p w14:paraId="46BAD3BE" w14:textId="77777777" w:rsidR="002757DA" w:rsidRPr="00094FFA" w:rsidRDefault="002757DA" w:rsidP="0022156B">
      <w:pPr>
        <w:pStyle w:val="XMLStyle"/>
        <w:rPr>
          <w:b/>
          <w:bCs/>
          <w:color w:val="CE0058" w:themeColor="accent2"/>
        </w:rPr>
      </w:pPr>
      <w:r w:rsidRPr="00094FFA">
        <w:rPr>
          <w:b/>
          <w:bCs/>
          <w:color w:val="CE0058" w:themeColor="accent2"/>
        </w:rPr>
        <w:t xml:space="preserve">      &lt;/reference&gt;</w:t>
      </w:r>
    </w:p>
    <w:p w14:paraId="0859F72B" w14:textId="77777777" w:rsidR="002757DA" w:rsidRPr="008B2395" w:rsidRDefault="002757DA" w:rsidP="0022156B">
      <w:pPr>
        <w:pStyle w:val="XMLStyle"/>
        <w:rPr>
          <w:b/>
          <w:bCs/>
          <w:color w:val="CE0058" w:themeColor="accent2"/>
          <w:lang w:val="fr-FR"/>
        </w:rPr>
      </w:pPr>
      <w:r w:rsidRPr="00094FFA">
        <w:rPr>
          <w:b/>
          <w:bCs/>
          <w:color w:val="CE0058" w:themeColor="accent2"/>
        </w:rPr>
        <w:t xml:space="preserve">      </w:t>
      </w:r>
      <w:r w:rsidRPr="008B2395">
        <w:rPr>
          <w:b/>
          <w:bCs/>
          <w:color w:val="CE0058" w:themeColor="accent2"/>
          <w:lang w:val="fr-FR"/>
        </w:rPr>
        <w:t>&lt;segmentName&gt;NM&lt;/segmentName&gt;</w:t>
      </w:r>
    </w:p>
    <w:p w14:paraId="7E6BE99C" w14:textId="77777777" w:rsidR="002757DA" w:rsidRPr="00094FFA" w:rsidRDefault="002757DA" w:rsidP="0022156B">
      <w:pPr>
        <w:pStyle w:val="XMLStyle"/>
        <w:rPr>
          <w:b/>
          <w:bCs/>
          <w:color w:val="CE0058" w:themeColor="accent2"/>
          <w:lang w:val="fr-FR"/>
        </w:rPr>
      </w:pPr>
      <w:r w:rsidRPr="008B2395">
        <w:rPr>
          <w:b/>
          <w:bCs/>
          <w:color w:val="CE0058" w:themeColor="accent2"/>
          <w:lang w:val="fr-FR"/>
        </w:rPr>
        <w:t xml:space="preserve">    </w:t>
      </w:r>
      <w:r w:rsidRPr="00094FFA">
        <w:rPr>
          <w:b/>
          <w:bCs/>
          <w:color w:val="CE0058" w:themeColor="accent2"/>
          <w:lang w:val="fr-FR"/>
        </w:rPr>
        <w:t>&lt;/elementManagementPassenger&gt;</w:t>
      </w:r>
    </w:p>
    <w:p w14:paraId="0CEE0055" w14:textId="77777777" w:rsidR="002757DA" w:rsidRPr="00094FFA" w:rsidRDefault="002757DA" w:rsidP="0022156B">
      <w:pPr>
        <w:pStyle w:val="XMLStyle"/>
        <w:rPr>
          <w:b/>
          <w:bCs/>
          <w:color w:val="CE0058" w:themeColor="accent2"/>
          <w:lang w:val="fr-FR"/>
        </w:rPr>
      </w:pPr>
      <w:r w:rsidRPr="00094FFA">
        <w:rPr>
          <w:b/>
          <w:bCs/>
          <w:color w:val="CE0058" w:themeColor="accent2"/>
          <w:lang w:val="fr-FR"/>
        </w:rPr>
        <w:t xml:space="preserve">    &lt;passengerData&gt;</w:t>
      </w:r>
    </w:p>
    <w:p w14:paraId="218F7DB2" w14:textId="77777777" w:rsidR="002757DA" w:rsidRPr="00094FFA" w:rsidRDefault="002757DA" w:rsidP="0022156B">
      <w:pPr>
        <w:pStyle w:val="XMLStyle"/>
        <w:rPr>
          <w:b/>
          <w:bCs/>
          <w:color w:val="CE0058" w:themeColor="accent2"/>
          <w:lang w:val="fr-FR"/>
        </w:rPr>
      </w:pPr>
      <w:r w:rsidRPr="00094FFA">
        <w:rPr>
          <w:b/>
          <w:bCs/>
          <w:color w:val="CE0058" w:themeColor="accent2"/>
          <w:lang w:val="fr-FR"/>
        </w:rPr>
        <w:t xml:space="preserve">      &lt;travellerInformation&gt;</w:t>
      </w:r>
    </w:p>
    <w:p w14:paraId="18D5CDB7" w14:textId="08818157" w:rsidR="002757DA" w:rsidRPr="00094FFA" w:rsidRDefault="00F905FE" w:rsidP="0022156B">
      <w:pPr>
        <w:pStyle w:val="XMLStyle"/>
        <w:rPr>
          <w:b/>
          <w:bCs/>
          <w:color w:val="CE0058" w:themeColor="accent2"/>
          <w:lang w:val="fr-FR"/>
        </w:rPr>
      </w:pPr>
      <w:r w:rsidRPr="00F905FE">
        <w:rPr>
          <w:b/>
          <w:bCs/>
          <w:noProof/>
          <w:color w:val="CE0058" w:themeColor="accent2"/>
          <w:lang w:val="en-IE" w:eastAsia="en-IE" w:bidi="ar-SA"/>
        </w:rPr>
        <mc:AlternateContent>
          <mc:Choice Requires="wps">
            <w:drawing>
              <wp:anchor distT="0" distB="0" distL="114300" distR="114300" simplePos="0" relativeHeight="251825152" behindDoc="0" locked="0" layoutInCell="1" allowOverlap="1" wp14:anchorId="5F69E522" wp14:editId="6E5B0C73">
                <wp:simplePos x="0" y="0"/>
                <wp:positionH relativeFrom="column">
                  <wp:posOffset>4171950</wp:posOffset>
                </wp:positionH>
                <wp:positionV relativeFrom="paragraph">
                  <wp:posOffset>38735</wp:posOffset>
                </wp:positionV>
                <wp:extent cx="1457325" cy="428625"/>
                <wp:effectExtent l="0" t="0" r="0" b="0"/>
                <wp:wrapNone/>
                <wp:docPr id="7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428625"/>
                        </a:xfrm>
                        <a:prstGeom prst="rect">
                          <a:avLst/>
                        </a:prstGeom>
                        <a:noFill/>
                        <a:ln w="9525">
                          <a:noFill/>
                          <a:miter lim="800000"/>
                          <a:headEnd/>
                          <a:tailEnd/>
                        </a:ln>
                      </wps:spPr>
                      <wps:txbx>
                        <w:txbxContent>
                          <w:p w14:paraId="71D9ED3B" w14:textId="7158898A" w:rsidR="002028E2" w:rsidRPr="00094FFA" w:rsidRDefault="002028E2" w:rsidP="00F905FE">
                            <w:pPr>
                              <w:rPr>
                                <w:color w:val="CE0058" w:themeColor="accent2"/>
                              </w:rPr>
                            </w:pPr>
                            <w:r>
                              <w:rPr>
                                <w:color w:val="CE0058" w:themeColor="accent2"/>
                              </w:rPr>
                              <w:t>1</w:t>
                            </w:r>
                            <w:r w:rsidRPr="00F905FE">
                              <w:rPr>
                                <w:color w:val="CE0058" w:themeColor="accent2"/>
                                <w:vertAlign w:val="superscript"/>
                              </w:rPr>
                              <w:t>st</w:t>
                            </w:r>
                            <w:r>
                              <w:rPr>
                                <w:color w:val="CE0058" w:themeColor="accent2"/>
                              </w:rPr>
                              <w:t xml:space="preserve"> Child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9E522" id="_x0000_s1097" type="#_x0000_t202" style="position:absolute;margin-left:328.5pt;margin-top:3.05pt;width:114.75pt;height:33.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" filled="f" stroked="f">
                <v:textbox>
                  <w:txbxContent>
                    <w:p w14:paraId="71D9ED3B" w14:textId="7158898A" w:rsidR="002028E2" w:rsidRPr="00094FFA" w:rsidRDefault="002028E2" w:rsidP="00F905FE">
                      <w:pPr>
                        <w:rPr>
                          <w:color w:val="CE0058" w:themeColor="accent2"/>
                        </w:rPr>
                      </w:pPr>
                      <w:r>
                        <w:rPr>
                          <w:color w:val="CE0058" w:themeColor="accent2"/>
                        </w:rPr>
                        <w:t>1</w:t>
                      </w:r>
                      <w:r w:rsidRPr="00F905FE">
                        <w:rPr>
                          <w:color w:val="CE0058" w:themeColor="accent2"/>
                          <w:vertAlign w:val="superscript"/>
                        </w:rPr>
                        <w:t>st</w:t>
                      </w:r>
                      <w:r>
                        <w:rPr>
                          <w:color w:val="CE0058" w:themeColor="accent2"/>
                        </w:rPr>
                        <w:t xml:space="preserve"> Child</w:t>
                      </w:r>
                    </w:p>
                  </w:txbxContent>
                </v:textbox>
              </v:shape>
            </w:pict>
          </mc:Fallback>
        </mc:AlternateContent>
      </w:r>
      <w:r w:rsidR="002757DA" w:rsidRPr="00094FFA">
        <w:rPr>
          <w:b/>
          <w:bCs/>
          <w:color w:val="CE0058" w:themeColor="accent2"/>
          <w:lang w:val="fr-FR"/>
        </w:rPr>
        <w:t xml:space="preserve">        &lt;traveller&gt;</w:t>
      </w:r>
    </w:p>
    <w:p w14:paraId="5D4193DC" w14:textId="77777777" w:rsidR="002757DA" w:rsidRPr="00094FFA" w:rsidRDefault="002757DA" w:rsidP="0022156B">
      <w:pPr>
        <w:pStyle w:val="XMLStyle"/>
        <w:rPr>
          <w:b/>
          <w:bCs/>
          <w:color w:val="CE0058" w:themeColor="accent2"/>
          <w:lang w:val="fr-FR"/>
        </w:rPr>
      </w:pPr>
      <w:r w:rsidRPr="00094FFA">
        <w:rPr>
          <w:b/>
          <w:bCs/>
          <w:color w:val="CE0058" w:themeColor="accent2"/>
          <w:lang w:val="fr-FR"/>
        </w:rPr>
        <w:t xml:space="preserve">          &lt;surname&gt;FamilyName&lt;/surname&gt;</w:t>
      </w:r>
    </w:p>
    <w:p w14:paraId="37D24979" w14:textId="77777777" w:rsidR="002757DA" w:rsidRPr="00094FFA" w:rsidRDefault="002757DA" w:rsidP="0022156B">
      <w:pPr>
        <w:pStyle w:val="XMLStyle"/>
        <w:rPr>
          <w:b/>
          <w:bCs/>
          <w:color w:val="CE0058" w:themeColor="accent2"/>
          <w:lang w:val="fr-FR"/>
        </w:rPr>
      </w:pPr>
      <w:r w:rsidRPr="00094FFA">
        <w:rPr>
          <w:b/>
          <w:bCs/>
          <w:color w:val="CE0058" w:themeColor="accent2"/>
          <w:lang w:val="fr-FR"/>
        </w:rPr>
        <w:t xml:space="preserve">          &lt;quantity&gt;1&lt;/quantity&gt;</w:t>
      </w:r>
    </w:p>
    <w:p w14:paraId="195965AD" w14:textId="77777777" w:rsidR="002757DA" w:rsidRPr="00094FFA" w:rsidRDefault="002757DA" w:rsidP="0022156B">
      <w:pPr>
        <w:pStyle w:val="XMLStyle"/>
        <w:rPr>
          <w:b/>
          <w:bCs/>
          <w:color w:val="CE0058" w:themeColor="accent2"/>
        </w:rPr>
      </w:pPr>
      <w:r w:rsidRPr="00094FFA">
        <w:rPr>
          <w:b/>
          <w:bCs/>
          <w:color w:val="CE0058" w:themeColor="accent2"/>
          <w:lang w:val="fr-FR"/>
        </w:rPr>
        <w:t xml:space="preserve">        </w:t>
      </w:r>
      <w:r w:rsidRPr="00094FFA">
        <w:rPr>
          <w:b/>
          <w:bCs/>
          <w:color w:val="CE0058" w:themeColor="accent2"/>
        </w:rPr>
        <w:t>&lt;/traveller&gt;</w:t>
      </w:r>
    </w:p>
    <w:p w14:paraId="159E529A" w14:textId="77777777" w:rsidR="002757DA" w:rsidRPr="00094FFA" w:rsidRDefault="002757DA" w:rsidP="0022156B">
      <w:pPr>
        <w:pStyle w:val="XMLStyle"/>
        <w:rPr>
          <w:b/>
          <w:bCs/>
          <w:color w:val="CE0058" w:themeColor="accent2"/>
        </w:rPr>
      </w:pPr>
      <w:r w:rsidRPr="00094FFA">
        <w:rPr>
          <w:b/>
          <w:bCs/>
          <w:color w:val="CE0058" w:themeColor="accent2"/>
        </w:rPr>
        <w:t xml:space="preserve">        &lt;passenger&gt;</w:t>
      </w:r>
    </w:p>
    <w:p w14:paraId="75D38C9F" w14:textId="77777777" w:rsidR="002757DA" w:rsidRPr="00094FFA" w:rsidRDefault="002757DA" w:rsidP="0022156B">
      <w:pPr>
        <w:pStyle w:val="XMLStyle"/>
        <w:rPr>
          <w:b/>
          <w:bCs/>
          <w:color w:val="CE0058" w:themeColor="accent2"/>
        </w:rPr>
      </w:pPr>
      <w:r w:rsidRPr="00094FFA">
        <w:rPr>
          <w:b/>
          <w:bCs/>
          <w:color w:val="CE0058" w:themeColor="accent2"/>
        </w:rPr>
        <w:t xml:space="preserve">          &lt;firstName&gt;ChildNameOne&lt;/firstName&gt;</w:t>
      </w:r>
    </w:p>
    <w:p w14:paraId="4FC6B62F" w14:textId="77777777" w:rsidR="002757DA" w:rsidRPr="008B2395" w:rsidRDefault="002757DA" w:rsidP="0022156B">
      <w:pPr>
        <w:pStyle w:val="XMLStyle"/>
        <w:rPr>
          <w:b/>
          <w:bCs/>
          <w:color w:val="CE0058" w:themeColor="accent2"/>
          <w:lang w:val="en-IE"/>
        </w:rPr>
      </w:pPr>
      <w:r w:rsidRPr="00094FFA">
        <w:rPr>
          <w:b/>
          <w:bCs/>
          <w:color w:val="CE0058" w:themeColor="accent2"/>
        </w:rPr>
        <w:t xml:space="preserve">          </w:t>
      </w:r>
      <w:r w:rsidRPr="008B2395">
        <w:rPr>
          <w:b/>
          <w:bCs/>
          <w:color w:val="CE0058" w:themeColor="accent2"/>
          <w:lang w:val="en-IE"/>
        </w:rPr>
        <w:t>&lt;type&gt;CHD&lt;/type&gt;</w:t>
      </w:r>
    </w:p>
    <w:p w14:paraId="1547FDAC" w14:textId="77777777" w:rsidR="002757DA" w:rsidRPr="00094FFA" w:rsidRDefault="002757DA" w:rsidP="0022156B">
      <w:pPr>
        <w:pStyle w:val="XMLStyle"/>
        <w:rPr>
          <w:b/>
          <w:bCs/>
          <w:color w:val="CE0058" w:themeColor="accent2"/>
          <w:lang w:val="fr-FR"/>
        </w:rPr>
      </w:pPr>
      <w:r w:rsidRPr="008B2395">
        <w:rPr>
          <w:b/>
          <w:bCs/>
          <w:color w:val="CE0058" w:themeColor="accent2"/>
          <w:lang w:val="en-IE"/>
        </w:rPr>
        <w:t xml:space="preserve">        </w:t>
      </w:r>
      <w:r w:rsidRPr="00094FFA">
        <w:rPr>
          <w:b/>
          <w:bCs/>
          <w:color w:val="CE0058" w:themeColor="accent2"/>
          <w:lang w:val="fr-FR"/>
        </w:rPr>
        <w:t>&lt;/passenger&gt;</w:t>
      </w:r>
    </w:p>
    <w:p w14:paraId="05DB65BD" w14:textId="77777777" w:rsidR="002757DA" w:rsidRPr="00094FFA" w:rsidRDefault="002757DA" w:rsidP="0022156B">
      <w:pPr>
        <w:pStyle w:val="XMLStyle"/>
        <w:rPr>
          <w:b/>
          <w:bCs/>
          <w:color w:val="CE0058" w:themeColor="accent2"/>
          <w:lang w:val="fr-FR"/>
        </w:rPr>
      </w:pPr>
      <w:r w:rsidRPr="00094FFA">
        <w:rPr>
          <w:b/>
          <w:bCs/>
          <w:color w:val="CE0058" w:themeColor="accent2"/>
          <w:lang w:val="fr-FR"/>
        </w:rPr>
        <w:t xml:space="preserve">      &lt;/travellerInformation&gt;</w:t>
      </w:r>
    </w:p>
    <w:p w14:paraId="4CDAA441" w14:textId="77777777" w:rsidR="002757DA" w:rsidRPr="00094FFA" w:rsidRDefault="002757DA" w:rsidP="0022156B">
      <w:pPr>
        <w:pStyle w:val="XMLStyle"/>
        <w:rPr>
          <w:b/>
          <w:bCs/>
          <w:color w:val="CE0058" w:themeColor="accent2"/>
          <w:lang w:val="fr-FR"/>
        </w:rPr>
      </w:pPr>
      <w:r w:rsidRPr="00094FFA">
        <w:rPr>
          <w:b/>
          <w:bCs/>
          <w:color w:val="CE0058" w:themeColor="accent2"/>
          <w:lang w:val="fr-FR"/>
        </w:rPr>
        <w:t xml:space="preserve">    &lt;/passengerData&gt;</w:t>
      </w:r>
    </w:p>
    <w:p w14:paraId="7ADC2BF9" w14:textId="77777777" w:rsidR="002757DA" w:rsidRPr="00094FFA" w:rsidRDefault="002757DA" w:rsidP="0022156B">
      <w:pPr>
        <w:pStyle w:val="XMLStyle"/>
        <w:rPr>
          <w:b/>
          <w:bCs/>
          <w:color w:val="CE0058" w:themeColor="accent2"/>
          <w:lang w:val="fr-FR"/>
        </w:rPr>
      </w:pPr>
      <w:r w:rsidRPr="00094FFA">
        <w:rPr>
          <w:b/>
          <w:bCs/>
          <w:color w:val="CE0058" w:themeColor="accent2"/>
          <w:lang w:val="fr-FR"/>
        </w:rPr>
        <w:t xml:space="preserve">  &lt;/travellerInfo&gt;</w:t>
      </w:r>
    </w:p>
    <w:p w14:paraId="6B8FF1E8" w14:textId="77777777" w:rsidR="002757DA" w:rsidRPr="00CB50BC" w:rsidRDefault="002757DA" w:rsidP="0022156B">
      <w:pPr>
        <w:pStyle w:val="XMLStyle"/>
        <w:rPr>
          <w:lang w:val="fr-FR"/>
        </w:rPr>
      </w:pPr>
      <w:r w:rsidRPr="00CB50BC">
        <w:rPr>
          <w:lang w:val="fr-FR"/>
        </w:rPr>
        <w:t xml:space="preserve">  &lt;dataElementsMaster&gt;</w:t>
      </w:r>
    </w:p>
    <w:p w14:paraId="0C403444" w14:textId="77777777" w:rsidR="002757DA" w:rsidRPr="00CB50BC" w:rsidRDefault="002757DA" w:rsidP="0022156B">
      <w:pPr>
        <w:pStyle w:val="XMLStyle"/>
        <w:rPr>
          <w:lang w:val="fr-FR"/>
        </w:rPr>
      </w:pPr>
      <w:r w:rsidRPr="00CB50BC">
        <w:rPr>
          <w:lang w:val="fr-FR"/>
        </w:rPr>
        <w:t xml:space="preserve">    &lt;marker1 /&gt;</w:t>
      </w:r>
    </w:p>
    <w:p w14:paraId="1621C63C" w14:textId="567A7B21" w:rsidR="002757DA" w:rsidRPr="008B2395" w:rsidRDefault="00F905FE" w:rsidP="0022156B">
      <w:pPr>
        <w:pStyle w:val="XMLStyle"/>
        <w:rPr>
          <w:color w:val="7030A0"/>
          <w:lang w:val="en-IE"/>
        </w:rPr>
      </w:pPr>
      <w:r w:rsidRPr="00F905FE">
        <w:rPr>
          <w:b/>
          <w:bCs/>
          <w:noProof/>
          <w:color w:val="CE0058" w:themeColor="accent2"/>
          <w:lang w:val="en-IE" w:eastAsia="en-IE" w:bidi="ar-SA"/>
        </w:rPr>
        <mc:AlternateContent>
          <mc:Choice Requires="wps">
            <w:drawing>
              <wp:anchor distT="0" distB="0" distL="114300" distR="114300" simplePos="0" relativeHeight="251829248" behindDoc="0" locked="0" layoutInCell="1" allowOverlap="1" wp14:anchorId="3CFD426B" wp14:editId="35F996C8">
                <wp:simplePos x="0" y="0"/>
                <wp:positionH relativeFrom="column">
                  <wp:posOffset>3829050</wp:posOffset>
                </wp:positionH>
                <wp:positionV relativeFrom="paragraph">
                  <wp:posOffset>92710</wp:posOffset>
                </wp:positionV>
                <wp:extent cx="190500" cy="1600200"/>
                <wp:effectExtent l="0" t="0" r="19050" b="19050"/>
                <wp:wrapNone/>
                <wp:docPr id="753" name="Right Brace 753"/>
                <wp:cNvGraphicFramePr/>
                <a:graphic xmlns:a="http://schemas.openxmlformats.org/drawingml/2006/main">
                  <a:graphicData uri="http://schemas.microsoft.com/office/word/2010/wordprocessingShape">
                    <wps:wsp>
                      <wps:cNvSpPr/>
                      <wps:spPr>
                        <a:xfrm>
                          <a:off x="0" y="0"/>
                          <a:ext cx="190500" cy="1600200"/>
                        </a:xfrm>
                        <a:prstGeom prst="rightBrac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7BCC5" id="Right Brace 753" o:spid="_x0000_s1026" type="#_x0000_t88" style="position:absolute;margin-left:301.5pt;margin-top:7.3pt;width:15pt;height:12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" adj="214" strokecolor="#7030a0"/>
            </w:pict>
          </mc:Fallback>
        </mc:AlternateContent>
      </w:r>
      <w:r w:rsidR="002757DA" w:rsidRPr="008B2395">
        <w:rPr>
          <w:lang w:val="en-IE"/>
        </w:rPr>
        <w:t xml:space="preserve">    </w:t>
      </w:r>
      <w:r w:rsidR="002757DA" w:rsidRPr="008B2395">
        <w:rPr>
          <w:color w:val="7030A0"/>
          <w:lang w:val="en-IE"/>
        </w:rPr>
        <w:t>&lt;dataElementsIndiv&gt;</w:t>
      </w:r>
    </w:p>
    <w:p w14:paraId="28BEA1BF" w14:textId="7D2A5CA4" w:rsidR="002757DA" w:rsidRPr="008B2395" w:rsidRDefault="002757DA" w:rsidP="0022156B">
      <w:pPr>
        <w:pStyle w:val="XMLStyle"/>
        <w:rPr>
          <w:color w:val="7030A0"/>
          <w:lang w:val="en-IE"/>
        </w:rPr>
      </w:pPr>
      <w:r w:rsidRPr="008B2395">
        <w:rPr>
          <w:color w:val="7030A0"/>
          <w:lang w:val="en-IE"/>
        </w:rPr>
        <w:t xml:space="preserve">      &lt;elementManagementData&gt;</w:t>
      </w:r>
    </w:p>
    <w:p w14:paraId="344FEDD6" w14:textId="77777777" w:rsidR="002757DA" w:rsidRPr="008B2395" w:rsidRDefault="002757DA" w:rsidP="0022156B">
      <w:pPr>
        <w:pStyle w:val="XMLStyle"/>
        <w:rPr>
          <w:color w:val="7030A0"/>
          <w:lang w:val="en-IE"/>
        </w:rPr>
      </w:pPr>
      <w:r w:rsidRPr="008B2395">
        <w:rPr>
          <w:color w:val="7030A0"/>
          <w:lang w:val="en-IE"/>
        </w:rPr>
        <w:t xml:space="preserve">        &lt;segmentName&gt;AP&lt;/segmentName&gt;</w:t>
      </w:r>
    </w:p>
    <w:p w14:paraId="7963EF39" w14:textId="10BAEFA4" w:rsidR="002757DA" w:rsidRPr="008B2395" w:rsidRDefault="002757DA" w:rsidP="0022156B">
      <w:pPr>
        <w:pStyle w:val="XMLStyle"/>
        <w:rPr>
          <w:color w:val="7030A0"/>
          <w:lang w:val="en-IE"/>
        </w:rPr>
      </w:pPr>
      <w:r w:rsidRPr="008B2395">
        <w:rPr>
          <w:color w:val="7030A0"/>
          <w:lang w:val="en-IE"/>
        </w:rPr>
        <w:t xml:space="preserve">      &lt;/elementManagementData&gt;</w:t>
      </w:r>
    </w:p>
    <w:p w14:paraId="09DD5EAA" w14:textId="6FE79FC8" w:rsidR="002757DA" w:rsidRPr="008B2395" w:rsidRDefault="002757DA" w:rsidP="0022156B">
      <w:pPr>
        <w:pStyle w:val="XMLStyle"/>
        <w:rPr>
          <w:color w:val="7030A0"/>
          <w:lang w:val="en-IE"/>
        </w:rPr>
      </w:pPr>
      <w:r w:rsidRPr="008B2395">
        <w:rPr>
          <w:color w:val="7030A0"/>
          <w:lang w:val="en-IE"/>
        </w:rPr>
        <w:t xml:space="preserve">      &lt;freetextData&gt;</w:t>
      </w:r>
    </w:p>
    <w:p w14:paraId="0C85441A" w14:textId="23E9AED3" w:rsidR="002757DA" w:rsidRPr="00094FFA" w:rsidRDefault="00F905FE" w:rsidP="0022156B">
      <w:pPr>
        <w:pStyle w:val="XMLStyle"/>
        <w:rPr>
          <w:color w:val="7030A0"/>
        </w:rPr>
      </w:pPr>
      <w:r w:rsidRPr="00F905FE">
        <w:rPr>
          <w:b/>
          <w:bCs/>
          <w:noProof/>
          <w:color w:val="CE0058" w:themeColor="accent2"/>
          <w:lang w:val="en-IE" w:eastAsia="en-IE" w:bidi="ar-SA"/>
        </w:rPr>
        <mc:AlternateContent>
          <mc:Choice Requires="wps">
            <w:drawing>
              <wp:anchor distT="0" distB="0" distL="114300" distR="114300" simplePos="0" relativeHeight="251835392" behindDoc="0" locked="0" layoutInCell="1" allowOverlap="1" wp14:anchorId="4A2F29D5" wp14:editId="431A4C00">
                <wp:simplePos x="0" y="0"/>
                <wp:positionH relativeFrom="column">
                  <wp:posOffset>4171950</wp:posOffset>
                </wp:positionH>
                <wp:positionV relativeFrom="paragraph">
                  <wp:posOffset>68580</wp:posOffset>
                </wp:positionV>
                <wp:extent cx="1457325" cy="428625"/>
                <wp:effectExtent l="0" t="0" r="0" b="0"/>
                <wp:wrapNone/>
                <wp:docPr id="7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428625"/>
                        </a:xfrm>
                        <a:prstGeom prst="rect">
                          <a:avLst/>
                        </a:prstGeom>
                        <a:noFill/>
                        <a:ln w="9525">
                          <a:noFill/>
                          <a:miter lim="800000"/>
                          <a:headEnd/>
                          <a:tailEnd/>
                        </a:ln>
                      </wps:spPr>
                      <wps:txbx>
                        <w:txbxContent>
                          <w:p w14:paraId="1E8BCE4F" w14:textId="7DB89DCF" w:rsidR="002028E2" w:rsidRPr="00FB5F4A" w:rsidRDefault="002028E2" w:rsidP="00FB5F4A">
                            <w:pPr>
                              <w:rPr>
                                <w:color w:val="7030A0"/>
                              </w:rPr>
                            </w:pPr>
                            <w:r w:rsidRPr="00FB5F4A">
                              <w:rPr>
                                <w:color w:val="7030A0"/>
                              </w:rPr>
                              <w:t>AP element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F29D5" id="_x0000_s1098" type="#_x0000_t202" style="position:absolute;margin-left:328.5pt;margin-top:5.4pt;width:114.75pt;height:33.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" filled="f" stroked="f">
                <v:textbox>
                  <w:txbxContent>
                    <w:p w14:paraId="1E8BCE4F" w14:textId="7DB89DCF" w:rsidR="002028E2" w:rsidRPr="00FB5F4A" w:rsidRDefault="002028E2" w:rsidP="00FB5F4A">
                      <w:pPr>
                        <w:rPr>
                          <w:color w:val="7030A0"/>
                        </w:rPr>
                      </w:pPr>
                      <w:r w:rsidRPr="00FB5F4A">
                        <w:rPr>
                          <w:color w:val="7030A0"/>
                        </w:rPr>
                        <w:t>AP element</w:t>
                      </w:r>
                    </w:p>
                  </w:txbxContent>
                </v:textbox>
              </v:shape>
            </w:pict>
          </mc:Fallback>
        </mc:AlternateContent>
      </w:r>
      <w:r w:rsidR="002757DA" w:rsidRPr="005405A5">
        <w:rPr>
          <w:color w:val="7030A0"/>
          <w:lang w:val="en-IE"/>
        </w:rPr>
        <w:t xml:space="preserve">        </w:t>
      </w:r>
      <w:r w:rsidR="002757DA" w:rsidRPr="00094FFA">
        <w:rPr>
          <w:color w:val="7030A0"/>
        </w:rPr>
        <w:t>&lt;freetextDetail&gt;</w:t>
      </w:r>
    </w:p>
    <w:p w14:paraId="6F925097" w14:textId="77777777" w:rsidR="002757DA" w:rsidRPr="00094FFA" w:rsidRDefault="002757DA" w:rsidP="0022156B">
      <w:pPr>
        <w:pStyle w:val="XMLStyle"/>
        <w:rPr>
          <w:color w:val="7030A0"/>
        </w:rPr>
      </w:pPr>
      <w:r w:rsidRPr="00094FFA">
        <w:rPr>
          <w:color w:val="7030A0"/>
        </w:rPr>
        <w:t xml:space="preserve">          &lt;subjectQualifier&gt;3&lt;/subjectQualifier&gt;</w:t>
      </w:r>
    </w:p>
    <w:p w14:paraId="5B2AA511" w14:textId="77777777" w:rsidR="002757DA" w:rsidRPr="00094FFA" w:rsidRDefault="002757DA" w:rsidP="0022156B">
      <w:pPr>
        <w:pStyle w:val="XMLStyle"/>
        <w:rPr>
          <w:color w:val="7030A0"/>
        </w:rPr>
      </w:pPr>
      <w:r w:rsidRPr="00094FFA">
        <w:rPr>
          <w:color w:val="7030A0"/>
        </w:rPr>
        <w:t xml:space="preserve">          &lt;type&gt;P21&lt;/type&gt;</w:t>
      </w:r>
    </w:p>
    <w:p w14:paraId="0E0B72E4" w14:textId="77777777" w:rsidR="002757DA" w:rsidRPr="00094FFA" w:rsidRDefault="002757DA" w:rsidP="0022156B">
      <w:pPr>
        <w:pStyle w:val="XMLStyle"/>
        <w:rPr>
          <w:color w:val="7030A0"/>
        </w:rPr>
      </w:pPr>
      <w:r w:rsidRPr="00094FFA">
        <w:rPr>
          <w:color w:val="7030A0"/>
        </w:rPr>
        <w:t xml:space="preserve">        &lt;/freetextDetail&gt;</w:t>
      </w:r>
    </w:p>
    <w:p w14:paraId="68435603" w14:textId="77777777" w:rsidR="002757DA" w:rsidRPr="00094FFA" w:rsidRDefault="002757DA" w:rsidP="0022156B">
      <w:pPr>
        <w:pStyle w:val="XMLStyle"/>
        <w:rPr>
          <w:color w:val="7030A0"/>
        </w:rPr>
      </w:pPr>
      <w:r w:rsidRPr="00094FFA">
        <w:rPr>
          <w:color w:val="7030A0"/>
        </w:rPr>
        <w:t xml:space="preserve">        &lt;longFreetext&gt;&lt;/longFreetext&gt;</w:t>
      </w:r>
    </w:p>
    <w:p w14:paraId="7A47B257" w14:textId="77777777" w:rsidR="002757DA" w:rsidRPr="00094FFA" w:rsidRDefault="002757DA" w:rsidP="0022156B">
      <w:pPr>
        <w:pStyle w:val="XMLStyle"/>
        <w:rPr>
          <w:color w:val="7030A0"/>
        </w:rPr>
      </w:pPr>
      <w:r w:rsidRPr="00094FFA">
        <w:rPr>
          <w:color w:val="7030A0"/>
        </w:rPr>
        <w:t xml:space="preserve">      &lt;/freetextData&gt;</w:t>
      </w:r>
    </w:p>
    <w:p w14:paraId="2B919A1C" w14:textId="441A6E8E" w:rsidR="002757DA" w:rsidRPr="00094FFA" w:rsidRDefault="002757DA" w:rsidP="0022156B">
      <w:pPr>
        <w:pStyle w:val="XMLStyle"/>
        <w:rPr>
          <w:color w:val="7030A0"/>
        </w:rPr>
      </w:pPr>
      <w:r w:rsidRPr="00094FFA">
        <w:rPr>
          <w:color w:val="7030A0"/>
        </w:rPr>
        <w:t xml:space="preserve">    &lt;/dataElementsIndiv&gt;</w:t>
      </w:r>
    </w:p>
    <w:p w14:paraId="0BD1EA3C" w14:textId="45102703" w:rsidR="002757DA" w:rsidRPr="00094FFA" w:rsidRDefault="00F905FE" w:rsidP="0022156B">
      <w:pPr>
        <w:pStyle w:val="XMLStyle"/>
        <w:rPr>
          <w:b/>
          <w:bCs/>
          <w:color w:val="008000"/>
        </w:rPr>
      </w:pPr>
      <w:r w:rsidRPr="00F905FE">
        <w:rPr>
          <w:b/>
          <w:bCs/>
          <w:noProof/>
          <w:color w:val="CE0058" w:themeColor="accent2"/>
          <w:lang w:val="en-IE" w:eastAsia="en-IE" w:bidi="ar-SA"/>
        </w:rPr>
        <mc:AlternateContent>
          <mc:Choice Requires="wps">
            <w:drawing>
              <wp:anchor distT="0" distB="0" distL="114300" distR="114300" simplePos="0" relativeHeight="251831296" behindDoc="0" locked="0" layoutInCell="1" allowOverlap="1" wp14:anchorId="17ACA6E2" wp14:editId="62E27191">
                <wp:simplePos x="0" y="0"/>
                <wp:positionH relativeFrom="column">
                  <wp:posOffset>3829050</wp:posOffset>
                </wp:positionH>
                <wp:positionV relativeFrom="paragraph">
                  <wp:posOffset>32385</wp:posOffset>
                </wp:positionV>
                <wp:extent cx="190500" cy="1285875"/>
                <wp:effectExtent l="0" t="0" r="19050" b="28575"/>
                <wp:wrapNone/>
                <wp:docPr id="754" name="Right Brace 754"/>
                <wp:cNvGraphicFramePr/>
                <a:graphic xmlns:a="http://schemas.openxmlformats.org/drawingml/2006/main">
                  <a:graphicData uri="http://schemas.microsoft.com/office/word/2010/wordprocessingShape">
                    <wps:wsp>
                      <wps:cNvSpPr/>
                      <wps:spPr>
                        <a:xfrm>
                          <a:off x="0" y="0"/>
                          <a:ext cx="190500" cy="1285875"/>
                        </a:xfrm>
                        <a:prstGeom prst="rightBrace">
                          <a:avLst/>
                        </a:prstGeom>
                        <a:ln>
                          <a:solidFill>
                            <a:srgbClr val="008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71DEC" id="Right Brace 754" o:spid="_x0000_s1026" type="#_x0000_t88" style="position:absolute;margin-left:301.5pt;margin-top:2.55pt;width:15pt;height:101.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" adj="267" strokecolor="green"/>
            </w:pict>
          </mc:Fallback>
        </mc:AlternateContent>
      </w:r>
      <w:r w:rsidR="002757DA" w:rsidRPr="00094FFA">
        <w:rPr>
          <w:b/>
          <w:bCs/>
          <w:color w:val="008000"/>
        </w:rPr>
        <w:t xml:space="preserve">    &lt;dataElementsIndiv&gt;</w:t>
      </w:r>
    </w:p>
    <w:p w14:paraId="0F13ACE8" w14:textId="77777777" w:rsidR="002757DA" w:rsidRPr="00094FFA" w:rsidRDefault="002757DA" w:rsidP="0022156B">
      <w:pPr>
        <w:pStyle w:val="XMLStyle"/>
        <w:rPr>
          <w:b/>
          <w:bCs/>
          <w:color w:val="008000"/>
        </w:rPr>
      </w:pPr>
      <w:r w:rsidRPr="00094FFA">
        <w:rPr>
          <w:b/>
          <w:bCs/>
          <w:color w:val="008000"/>
        </w:rPr>
        <w:t xml:space="preserve">      &lt;elementManagementData&gt;</w:t>
      </w:r>
    </w:p>
    <w:p w14:paraId="00DD0119" w14:textId="77777777" w:rsidR="002757DA" w:rsidRPr="00094FFA" w:rsidRDefault="002757DA" w:rsidP="0022156B">
      <w:pPr>
        <w:pStyle w:val="XMLStyle"/>
        <w:rPr>
          <w:b/>
          <w:bCs/>
          <w:color w:val="008000"/>
        </w:rPr>
      </w:pPr>
      <w:r w:rsidRPr="00094FFA">
        <w:rPr>
          <w:b/>
          <w:bCs/>
          <w:color w:val="008000"/>
        </w:rPr>
        <w:t xml:space="preserve">        &lt;segmentName&gt;TK&lt;/segmentName&gt;</w:t>
      </w:r>
    </w:p>
    <w:p w14:paraId="397FD421" w14:textId="69F305E2" w:rsidR="002757DA" w:rsidRPr="00094FFA" w:rsidRDefault="002757DA" w:rsidP="0022156B">
      <w:pPr>
        <w:pStyle w:val="XMLStyle"/>
        <w:rPr>
          <w:b/>
          <w:bCs/>
          <w:color w:val="008000"/>
        </w:rPr>
      </w:pPr>
      <w:r w:rsidRPr="00094FFA">
        <w:rPr>
          <w:b/>
          <w:bCs/>
          <w:color w:val="008000"/>
        </w:rPr>
        <w:t xml:space="preserve">      &lt;/elementManagementData&gt;</w:t>
      </w:r>
    </w:p>
    <w:p w14:paraId="77F9CABB" w14:textId="2B359A2D" w:rsidR="002757DA" w:rsidRPr="00094FFA" w:rsidRDefault="00F905FE" w:rsidP="0022156B">
      <w:pPr>
        <w:pStyle w:val="XMLStyle"/>
        <w:rPr>
          <w:b/>
          <w:bCs/>
          <w:color w:val="008000"/>
        </w:rPr>
      </w:pPr>
      <w:r w:rsidRPr="00F905FE">
        <w:rPr>
          <w:b/>
          <w:bCs/>
          <w:noProof/>
          <w:color w:val="CE0058" w:themeColor="accent2"/>
          <w:lang w:val="en-IE" w:eastAsia="en-IE" w:bidi="ar-SA"/>
        </w:rPr>
        <mc:AlternateContent>
          <mc:Choice Requires="wps">
            <w:drawing>
              <wp:anchor distT="0" distB="0" distL="114300" distR="114300" simplePos="0" relativeHeight="251837440" behindDoc="0" locked="0" layoutInCell="1" allowOverlap="1" wp14:anchorId="2E84361C" wp14:editId="242BB227">
                <wp:simplePos x="0" y="0"/>
                <wp:positionH relativeFrom="column">
                  <wp:posOffset>4171950</wp:posOffset>
                </wp:positionH>
                <wp:positionV relativeFrom="paragraph">
                  <wp:posOffset>19685</wp:posOffset>
                </wp:positionV>
                <wp:extent cx="1457325" cy="428625"/>
                <wp:effectExtent l="0" t="0" r="0" b="0"/>
                <wp:wrapNone/>
                <wp:docPr id="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428625"/>
                        </a:xfrm>
                        <a:prstGeom prst="rect">
                          <a:avLst/>
                        </a:prstGeom>
                        <a:noFill/>
                        <a:ln w="9525">
                          <a:noFill/>
                          <a:miter lim="800000"/>
                          <a:headEnd/>
                          <a:tailEnd/>
                        </a:ln>
                      </wps:spPr>
                      <wps:txbx>
                        <w:txbxContent>
                          <w:p w14:paraId="179656AA" w14:textId="10013029" w:rsidR="002028E2" w:rsidRPr="00FB5F4A" w:rsidRDefault="002028E2" w:rsidP="00FB5F4A">
                            <w:pPr>
                              <w:rPr>
                                <w:color w:val="008000"/>
                              </w:rPr>
                            </w:pPr>
                            <w:r w:rsidRPr="00FB5F4A">
                              <w:rPr>
                                <w:color w:val="008000"/>
                              </w:rPr>
                              <w:t>TK element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4361C" id="_x0000_s1099" type="#_x0000_t202" style="position:absolute;margin-left:328.5pt;margin-top:1.55pt;width:114.75pt;height:33.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" filled="f" stroked="f">
                <v:textbox>
                  <w:txbxContent>
                    <w:p w14:paraId="179656AA" w14:textId="10013029" w:rsidR="002028E2" w:rsidRPr="00FB5F4A" w:rsidRDefault="002028E2" w:rsidP="00FB5F4A">
                      <w:pPr>
                        <w:rPr>
                          <w:color w:val="008000"/>
                        </w:rPr>
                      </w:pPr>
                      <w:r w:rsidRPr="00FB5F4A">
                        <w:rPr>
                          <w:color w:val="008000"/>
                        </w:rPr>
                        <w:t>TK element</w:t>
                      </w:r>
                    </w:p>
                  </w:txbxContent>
                </v:textbox>
              </v:shape>
            </w:pict>
          </mc:Fallback>
        </mc:AlternateContent>
      </w:r>
      <w:r w:rsidR="002757DA" w:rsidRPr="00094FFA">
        <w:rPr>
          <w:b/>
          <w:bCs/>
          <w:color w:val="008000"/>
        </w:rPr>
        <w:t xml:space="preserve">      &lt;ticketElement&gt;</w:t>
      </w:r>
    </w:p>
    <w:p w14:paraId="44E35DF2" w14:textId="77777777" w:rsidR="002757DA" w:rsidRPr="00094FFA" w:rsidRDefault="002757DA" w:rsidP="0022156B">
      <w:pPr>
        <w:pStyle w:val="XMLStyle"/>
        <w:rPr>
          <w:b/>
          <w:bCs/>
          <w:color w:val="008000"/>
        </w:rPr>
      </w:pPr>
      <w:r w:rsidRPr="00094FFA">
        <w:rPr>
          <w:b/>
          <w:bCs/>
          <w:color w:val="008000"/>
        </w:rPr>
        <w:t xml:space="preserve">        &lt;ticket&gt;</w:t>
      </w:r>
    </w:p>
    <w:p w14:paraId="6197EA0C" w14:textId="77777777" w:rsidR="002757DA" w:rsidRPr="00094FFA" w:rsidRDefault="002757DA" w:rsidP="0022156B">
      <w:pPr>
        <w:pStyle w:val="XMLStyle"/>
        <w:rPr>
          <w:b/>
          <w:bCs/>
          <w:color w:val="008000"/>
        </w:rPr>
      </w:pPr>
      <w:r w:rsidRPr="00094FFA">
        <w:rPr>
          <w:b/>
          <w:bCs/>
          <w:color w:val="008000"/>
        </w:rPr>
        <w:t xml:space="preserve">          &lt;indicator&gt;OK&lt;/indicator&gt;</w:t>
      </w:r>
    </w:p>
    <w:p w14:paraId="1BFAC619" w14:textId="77777777" w:rsidR="002757DA" w:rsidRPr="00094FFA" w:rsidRDefault="002757DA" w:rsidP="0022156B">
      <w:pPr>
        <w:pStyle w:val="XMLStyle"/>
        <w:rPr>
          <w:b/>
          <w:bCs/>
          <w:color w:val="008000"/>
        </w:rPr>
      </w:pPr>
      <w:r w:rsidRPr="00094FFA">
        <w:rPr>
          <w:b/>
          <w:bCs/>
          <w:color w:val="008000"/>
        </w:rPr>
        <w:t xml:space="preserve">        &lt;/ticket&gt;</w:t>
      </w:r>
    </w:p>
    <w:p w14:paraId="7E8E6A98" w14:textId="77777777" w:rsidR="002757DA" w:rsidRPr="00094FFA" w:rsidRDefault="002757DA" w:rsidP="0022156B">
      <w:pPr>
        <w:pStyle w:val="XMLStyle"/>
        <w:rPr>
          <w:b/>
          <w:bCs/>
          <w:color w:val="008000"/>
        </w:rPr>
      </w:pPr>
      <w:r w:rsidRPr="00094FFA">
        <w:rPr>
          <w:b/>
          <w:bCs/>
          <w:color w:val="008000"/>
        </w:rPr>
        <w:t xml:space="preserve">      &lt;/ticketElement&gt;</w:t>
      </w:r>
    </w:p>
    <w:p w14:paraId="389C4E4B" w14:textId="08EC0386" w:rsidR="002757DA" w:rsidRPr="00094FFA" w:rsidRDefault="00F905FE" w:rsidP="0022156B">
      <w:pPr>
        <w:pStyle w:val="XMLStyle"/>
        <w:rPr>
          <w:b/>
          <w:bCs/>
          <w:color w:val="008000"/>
        </w:rPr>
      </w:pPr>
      <w:r w:rsidRPr="00F905FE">
        <w:rPr>
          <w:b/>
          <w:bCs/>
          <w:noProof/>
          <w:color w:val="CE0058" w:themeColor="accent2"/>
          <w:lang w:val="en-IE" w:eastAsia="en-IE" w:bidi="ar-SA"/>
        </w:rPr>
        <mc:AlternateContent>
          <mc:Choice Requires="wps">
            <w:drawing>
              <wp:anchor distT="0" distB="0" distL="114300" distR="114300" simplePos="0" relativeHeight="251833344" behindDoc="0" locked="0" layoutInCell="1" allowOverlap="1" wp14:anchorId="7CDE02D5" wp14:editId="3B5E39EA">
                <wp:simplePos x="0" y="0"/>
                <wp:positionH relativeFrom="column">
                  <wp:posOffset>3829050</wp:posOffset>
                </wp:positionH>
                <wp:positionV relativeFrom="paragraph">
                  <wp:posOffset>90804</wp:posOffset>
                </wp:positionV>
                <wp:extent cx="190500" cy="1781175"/>
                <wp:effectExtent l="0" t="0" r="19050" b="28575"/>
                <wp:wrapNone/>
                <wp:docPr id="755" name="Right Brace 755"/>
                <wp:cNvGraphicFramePr/>
                <a:graphic xmlns:a="http://schemas.openxmlformats.org/drawingml/2006/main">
                  <a:graphicData uri="http://schemas.microsoft.com/office/word/2010/wordprocessingShape">
                    <wps:wsp>
                      <wps:cNvSpPr/>
                      <wps:spPr>
                        <a:xfrm>
                          <a:off x="0" y="0"/>
                          <a:ext cx="190500" cy="1781175"/>
                        </a:xfrm>
                        <a:prstGeom prst="rightBrace">
                          <a:avLst/>
                        </a:prstGeom>
                        <a:ln>
                          <a:solidFill>
                            <a:srgbClr val="F77103"/>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0D4FF" id="Right Brace 755" o:spid="_x0000_s1026" type="#_x0000_t88" style="position:absolute;margin-left:301.5pt;margin-top:7.15pt;width:15pt;height:140.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" adj="193" strokecolor="#f77103"/>
            </w:pict>
          </mc:Fallback>
        </mc:AlternateContent>
      </w:r>
      <w:r w:rsidR="002757DA" w:rsidRPr="00094FFA">
        <w:rPr>
          <w:b/>
          <w:bCs/>
          <w:color w:val="008000"/>
        </w:rPr>
        <w:t xml:space="preserve">    &lt;/dataElementsIndiv&gt;</w:t>
      </w:r>
    </w:p>
    <w:p w14:paraId="5F745D80" w14:textId="77777777" w:rsidR="002757DA" w:rsidRPr="00094FFA" w:rsidRDefault="002757DA" w:rsidP="0022156B">
      <w:pPr>
        <w:pStyle w:val="XMLStyle"/>
        <w:rPr>
          <w:b/>
          <w:bCs/>
          <w:color w:val="F77103"/>
        </w:rPr>
      </w:pPr>
      <w:r w:rsidRPr="00094FFA">
        <w:rPr>
          <w:b/>
          <w:bCs/>
          <w:color w:val="F77103"/>
        </w:rPr>
        <w:t xml:space="preserve">    &lt;dataElementsIndiv&gt;</w:t>
      </w:r>
    </w:p>
    <w:p w14:paraId="0E33D191" w14:textId="77777777" w:rsidR="002757DA" w:rsidRPr="00094FFA" w:rsidRDefault="002757DA" w:rsidP="0022156B">
      <w:pPr>
        <w:pStyle w:val="XMLStyle"/>
        <w:rPr>
          <w:b/>
          <w:bCs/>
          <w:color w:val="F77103"/>
        </w:rPr>
      </w:pPr>
      <w:r w:rsidRPr="00094FFA">
        <w:rPr>
          <w:b/>
          <w:bCs/>
          <w:color w:val="F77103"/>
        </w:rPr>
        <w:t xml:space="preserve">      &lt;elementManagementData&gt;</w:t>
      </w:r>
    </w:p>
    <w:p w14:paraId="74FB67E3" w14:textId="77777777" w:rsidR="002757DA" w:rsidRPr="00094FFA" w:rsidRDefault="002757DA" w:rsidP="0022156B">
      <w:pPr>
        <w:pStyle w:val="XMLStyle"/>
        <w:rPr>
          <w:b/>
          <w:bCs/>
          <w:color w:val="F77103"/>
        </w:rPr>
      </w:pPr>
      <w:r w:rsidRPr="00094FFA">
        <w:rPr>
          <w:b/>
          <w:bCs/>
          <w:color w:val="F77103"/>
        </w:rPr>
        <w:t xml:space="preserve">        &lt;segmentName&gt;RF&lt;/segmentName&gt;</w:t>
      </w:r>
    </w:p>
    <w:p w14:paraId="6BCD62DA" w14:textId="77777777" w:rsidR="002757DA" w:rsidRPr="00094FFA" w:rsidRDefault="002757DA" w:rsidP="0022156B">
      <w:pPr>
        <w:pStyle w:val="XMLStyle"/>
        <w:rPr>
          <w:b/>
          <w:bCs/>
          <w:color w:val="F77103"/>
        </w:rPr>
      </w:pPr>
      <w:r w:rsidRPr="00094FFA">
        <w:rPr>
          <w:b/>
          <w:bCs/>
          <w:color w:val="F77103"/>
        </w:rPr>
        <w:t xml:space="preserve">      &lt;/elementManagementData&gt;</w:t>
      </w:r>
    </w:p>
    <w:p w14:paraId="41563AE8" w14:textId="532D831E" w:rsidR="002757DA" w:rsidRPr="00094FFA" w:rsidRDefault="00F905FE" w:rsidP="0022156B">
      <w:pPr>
        <w:pStyle w:val="XMLStyle"/>
        <w:rPr>
          <w:b/>
          <w:bCs/>
          <w:color w:val="F77103"/>
        </w:rPr>
      </w:pPr>
      <w:r w:rsidRPr="00F905FE">
        <w:rPr>
          <w:b/>
          <w:bCs/>
          <w:noProof/>
          <w:color w:val="CE0058" w:themeColor="accent2"/>
          <w:lang w:val="en-IE" w:eastAsia="en-IE" w:bidi="ar-SA"/>
        </w:rPr>
        <mc:AlternateContent>
          <mc:Choice Requires="wps">
            <w:drawing>
              <wp:anchor distT="0" distB="0" distL="114300" distR="114300" simplePos="0" relativeHeight="251839488" behindDoc="0" locked="0" layoutInCell="1" allowOverlap="1" wp14:anchorId="5B847B6F" wp14:editId="28E0A53E">
                <wp:simplePos x="0" y="0"/>
                <wp:positionH relativeFrom="column">
                  <wp:posOffset>4171950</wp:posOffset>
                </wp:positionH>
                <wp:positionV relativeFrom="paragraph">
                  <wp:posOffset>133985</wp:posOffset>
                </wp:positionV>
                <wp:extent cx="1457325" cy="428625"/>
                <wp:effectExtent l="0" t="0" r="0" b="0"/>
                <wp:wrapNone/>
                <wp:docPr id="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428625"/>
                        </a:xfrm>
                        <a:prstGeom prst="rect">
                          <a:avLst/>
                        </a:prstGeom>
                        <a:noFill/>
                        <a:ln w="9525">
                          <a:noFill/>
                          <a:miter lim="800000"/>
                          <a:headEnd/>
                          <a:tailEnd/>
                        </a:ln>
                      </wps:spPr>
                      <wps:txbx>
                        <w:txbxContent>
                          <w:p w14:paraId="58BB8EBB" w14:textId="5844995E" w:rsidR="002028E2" w:rsidRPr="00FB5F4A" w:rsidRDefault="002028E2" w:rsidP="00FB5F4A">
                            <w:pPr>
                              <w:rPr>
                                <w:color w:val="F77103"/>
                              </w:rPr>
                            </w:pPr>
                            <w:r w:rsidRPr="00FB5F4A">
                              <w:rPr>
                                <w:color w:val="F77103"/>
                              </w:rPr>
                              <w:t>RF element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47B6F" id="_x0000_s1100" type="#_x0000_t202" style="position:absolute;margin-left:328.5pt;margin-top:10.55pt;width:114.75pt;height:33.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" filled="f" stroked="f">
                <v:textbox>
                  <w:txbxContent>
                    <w:p w14:paraId="58BB8EBB" w14:textId="5844995E" w:rsidR="002028E2" w:rsidRPr="00FB5F4A" w:rsidRDefault="002028E2" w:rsidP="00FB5F4A">
                      <w:pPr>
                        <w:rPr>
                          <w:color w:val="F77103"/>
                        </w:rPr>
                      </w:pPr>
                      <w:r w:rsidRPr="00FB5F4A">
                        <w:rPr>
                          <w:color w:val="F77103"/>
                        </w:rPr>
                        <w:t>RF element</w:t>
                      </w:r>
                    </w:p>
                  </w:txbxContent>
                </v:textbox>
              </v:shape>
            </w:pict>
          </mc:Fallback>
        </mc:AlternateContent>
      </w:r>
      <w:r w:rsidR="002757DA" w:rsidRPr="00094FFA">
        <w:rPr>
          <w:b/>
          <w:bCs/>
          <w:color w:val="F77103"/>
        </w:rPr>
        <w:t xml:space="preserve">      &lt;freetextData&gt;</w:t>
      </w:r>
    </w:p>
    <w:p w14:paraId="241EBDE9" w14:textId="2E782B9A" w:rsidR="002757DA" w:rsidRPr="00094FFA" w:rsidRDefault="002757DA" w:rsidP="0022156B">
      <w:pPr>
        <w:pStyle w:val="XMLStyle"/>
        <w:rPr>
          <w:b/>
          <w:bCs/>
          <w:color w:val="F77103"/>
        </w:rPr>
      </w:pPr>
      <w:r w:rsidRPr="00094FFA">
        <w:rPr>
          <w:b/>
          <w:bCs/>
          <w:color w:val="F77103"/>
        </w:rPr>
        <w:t xml:space="preserve">        &lt;freetextDetail&gt;</w:t>
      </w:r>
    </w:p>
    <w:p w14:paraId="4A684F23" w14:textId="77777777" w:rsidR="002757DA" w:rsidRPr="00094FFA" w:rsidRDefault="002757DA" w:rsidP="0022156B">
      <w:pPr>
        <w:pStyle w:val="XMLStyle"/>
        <w:rPr>
          <w:b/>
          <w:bCs/>
          <w:color w:val="F77103"/>
        </w:rPr>
      </w:pPr>
      <w:r w:rsidRPr="00094FFA">
        <w:rPr>
          <w:b/>
          <w:bCs/>
          <w:color w:val="F77103"/>
        </w:rPr>
        <w:t xml:space="preserve">          &lt;subjectQualifier&gt;3&lt;/subjectQualifier&gt;</w:t>
      </w:r>
    </w:p>
    <w:p w14:paraId="1EB0D419" w14:textId="77777777" w:rsidR="002757DA" w:rsidRPr="00094FFA" w:rsidRDefault="002757DA" w:rsidP="0022156B">
      <w:pPr>
        <w:pStyle w:val="XMLStyle"/>
        <w:rPr>
          <w:b/>
          <w:bCs/>
          <w:color w:val="F77103"/>
        </w:rPr>
      </w:pPr>
      <w:r w:rsidRPr="00094FFA">
        <w:rPr>
          <w:b/>
          <w:bCs/>
          <w:color w:val="F77103"/>
        </w:rPr>
        <w:t xml:space="preserve">          &lt;type&gt;P22&lt;/type&gt;</w:t>
      </w:r>
    </w:p>
    <w:p w14:paraId="00C58985" w14:textId="77777777" w:rsidR="002757DA" w:rsidRPr="00094FFA" w:rsidRDefault="002757DA" w:rsidP="0022156B">
      <w:pPr>
        <w:pStyle w:val="XMLStyle"/>
        <w:rPr>
          <w:b/>
          <w:bCs/>
          <w:color w:val="F77103"/>
        </w:rPr>
      </w:pPr>
      <w:r w:rsidRPr="00094FFA">
        <w:rPr>
          <w:b/>
          <w:bCs/>
          <w:color w:val="F77103"/>
        </w:rPr>
        <w:t xml:space="preserve">        &lt;/freetextDetail&gt;</w:t>
      </w:r>
    </w:p>
    <w:p w14:paraId="35395CE7" w14:textId="77777777" w:rsidR="002757DA" w:rsidRPr="00094FFA" w:rsidRDefault="002757DA" w:rsidP="0022156B">
      <w:pPr>
        <w:pStyle w:val="XMLStyle"/>
        <w:rPr>
          <w:b/>
          <w:bCs/>
          <w:color w:val="F77103"/>
        </w:rPr>
      </w:pPr>
      <w:r w:rsidRPr="00094FFA">
        <w:rPr>
          <w:b/>
          <w:bCs/>
          <w:color w:val="F77103"/>
        </w:rPr>
        <w:t xml:space="preserve">        &lt;longFreetext&gt;AWSUI&lt;/longFreetext&gt;</w:t>
      </w:r>
    </w:p>
    <w:p w14:paraId="74ADDC7D" w14:textId="77777777" w:rsidR="002757DA" w:rsidRPr="00094FFA" w:rsidRDefault="002757DA" w:rsidP="0022156B">
      <w:pPr>
        <w:pStyle w:val="XMLStyle"/>
        <w:rPr>
          <w:b/>
          <w:bCs/>
          <w:color w:val="F77103"/>
        </w:rPr>
      </w:pPr>
      <w:r w:rsidRPr="00094FFA">
        <w:rPr>
          <w:b/>
          <w:bCs/>
          <w:color w:val="F77103"/>
        </w:rPr>
        <w:t xml:space="preserve">      &lt;/freetextData&gt;</w:t>
      </w:r>
    </w:p>
    <w:p w14:paraId="4CF09332" w14:textId="77777777" w:rsidR="002757DA" w:rsidRPr="00094FFA" w:rsidRDefault="002757DA" w:rsidP="0022156B">
      <w:pPr>
        <w:pStyle w:val="XMLStyle"/>
        <w:rPr>
          <w:b/>
          <w:bCs/>
          <w:color w:val="F77103"/>
        </w:rPr>
      </w:pPr>
      <w:r w:rsidRPr="00094FFA">
        <w:rPr>
          <w:b/>
          <w:bCs/>
          <w:color w:val="F77103"/>
        </w:rPr>
        <w:t xml:space="preserve">    &lt;/dataElementsIndiv&gt;</w:t>
      </w:r>
    </w:p>
    <w:p w14:paraId="444BB6E9" w14:textId="77777777" w:rsidR="002757DA" w:rsidRPr="00CB50BC" w:rsidRDefault="002757DA" w:rsidP="0022156B">
      <w:pPr>
        <w:pStyle w:val="XMLStyle"/>
      </w:pPr>
      <w:r w:rsidRPr="00CB50BC">
        <w:t xml:space="preserve">  &lt;/dataElementsMaster&gt;</w:t>
      </w:r>
    </w:p>
    <w:p w14:paraId="27B4E901" w14:textId="77777777" w:rsidR="002757DA" w:rsidRPr="00CB50BC" w:rsidRDefault="002757DA" w:rsidP="0022156B">
      <w:pPr>
        <w:pStyle w:val="XMLStyle"/>
      </w:pPr>
      <w:r w:rsidRPr="00CB50BC">
        <w:t>&lt;/PNR_AddMultiElements&gt;</w:t>
      </w:r>
    </w:p>
    <w:p w14:paraId="74E478DC" w14:textId="77777777" w:rsidR="002757DA" w:rsidRDefault="00CB50BC" w:rsidP="00A45052">
      <w:r>
        <w:object w:dxaOrig="1551" w:dyaOrig="991" w14:anchorId="625B9577">
          <v:shape id="_x0000_i1031" type="#_x0000_t75" style="width:76.45pt;height:49.5pt" o:ole="">
            <v:imagedata r:id="rId41" o:title=""/>
          </v:shape>
          <o:OLEObject Type="Embed" ProgID="WordPad.Document.1" ShapeID="_x0000_i1031" DrawAspect="Icon" ObjectID="_1517037939" r:id="rId42"/>
        </w:object>
      </w:r>
    </w:p>
    <w:p w14:paraId="71D7CC3C" w14:textId="37C2536E" w:rsidR="00A17EAD" w:rsidRDefault="00094FFA" w:rsidP="00A45052">
      <w:r>
        <w:t>After sending the request above, t</w:t>
      </w:r>
      <w:r w:rsidR="00A17EAD">
        <w:t xml:space="preserve">he mandatory elements are added to the booking. </w:t>
      </w:r>
    </w:p>
    <w:p w14:paraId="2EF6104B" w14:textId="77777777" w:rsidR="002757DA" w:rsidRPr="00A17EAD" w:rsidRDefault="002757DA" w:rsidP="00936F9E">
      <w:pPr>
        <w:pStyle w:val="CrycticStyle"/>
      </w:pPr>
      <w:r w:rsidRPr="00A17EAD">
        <w:t>/$RP/NCE1A0950/</w:t>
      </w:r>
    </w:p>
    <w:p w14:paraId="30DBE151" w14:textId="77777777" w:rsidR="002757DA" w:rsidRPr="00A17EAD" w:rsidRDefault="002757DA" w:rsidP="00936F9E">
      <w:pPr>
        <w:pStyle w:val="CrycticStyle"/>
        <w:rPr>
          <w:b/>
          <w:bCs/>
          <w:color w:val="0000FF"/>
        </w:rPr>
      </w:pPr>
      <w:r w:rsidRPr="00A17EAD">
        <w:rPr>
          <w:b/>
          <w:bCs/>
          <w:color w:val="0000FF"/>
        </w:rPr>
        <w:t>RF AWSUI</w:t>
      </w:r>
    </w:p>
    <w:p w14:paraId="7E5FB29E" w14:textId="77777777" w:rsidR="002757DA" w:rsidRPr="00F101AA" w:rsidRDefault="002757DA" w:rsidP="00936F9E">
      <w:pPr>
        <w:pStyle w:val="CrycticStyle"/>
        <w:rPr>
          <w:b/>
          <w:bCs/>
          <w:color w:val="0000FF"/>
        </w:rPr>
      </w:pPr>
      <w:r w:rsidRPr="00A17EAD">
        <w:rPr>
          <w:color w:val="0000FF"/>
        </w:rPr>
        <w:t xml:space="preserve">  </w:t>
      </w:r>
      <w:r w:rsidRPr="00F101AA">
        <w:rPr>
          <w:b/>
          <w:bCs/>
          <w:color w:val="0000FF"/>
        </w:rPr>
        <w:t>1.FAMILYNAME/ADULTNAMEONE(ADT)(INF/BABYNAMEONE)</w:t>
      </w:r>
    </w:p>
    <w:p w14:paraId="38546191" w14:textId="77777777" w:rsidR="002757DA" w:rsidRPr="00F101AA" w:rsidRDefault="002757DA" w:rsidP="00936F9E">
      <w:pPr>
        <w:pStyle w:val="CrycticStyle"/>
        <w:rPr>
          <w:b/>
          <w:bCs/>
          <w:color w:val="0000FF"/>
        </w:rPr>
      </w:pPr>
      <w:r w:rsidRPr="00F101AA">
        <w:rPr>
          <w:b/>
          <w:bCs/>
          <w:color w:val="0000FF"/>
        </w:rPr>
        <w:t xml:space="preserve">  2.FAMILYNAME/ADULTNAMETWO(ADT)</w:t>
      </w:r>
    </w:p>
    <w:p w14:paraId="182FCF6B" w14:textId="77777777" w:rsidR="002757DA" w:rsidRPr="00F101AA" w:rsidRDefault="002757DA" w:rsidP="00936F9E">
      <w:pPr>
        <w:pStyle w:val="CrycticStyle"/>
        <w:rPr>
          <w:b/>
          <w:bCs/>
          <w:color w:val="0000FF"/>
        </w:rPr>
      </w:pPr>
      <w:r w:rsidRPr="00F101AA">
        <w:rPr>
          <w:b/>
          <w:bCs/>
          <w:color w:val="0000FF"/>
        </w:rPr>
        <w:t xml:space="preserve">  3.FAMILYNAME/CHILDNAMEONE(CHD)</w:t>
      </w:r>
    </w:p>
    <w:p w14:paraId="7D350A3E" w14:textId="77777777" w:rsidR="002757DA" w:rsidRPr="00A17EAD" w:rsidRDefault="002757DA" w:rsidP="00936F9E">
      <w:pPr>
        <w:pStyle w:val="CrycticStyle"/>
        <w:rPr>
          <w:lang w:val="es-ES"/>
        </w:rPr>
      </w:pPr>
      <w:r w:rsidRPr="00337B82">
        <w:t xml:space="preserve">  </w:t>
      </w:r>
      <w:r w:rsidRPr="00A17EAD">
        <w:rPr>
          <w:lang w:val="es-ES"/>
        </w:rPr>
        <w:t>4  SU 262 E 03APR 5 LHRNRT DK3  1100 1035  04APR  E  1 EQV MM</w:t>
      </w:r>
    </w:p>
    <w:p w14:paraId="76D6EC93" w14:textId="77777777" w:rsidR="002757DA" w:rsidRPr="00A17EAD" w:rsidRDefault="002757DA" w:rsidP="00936F9E">
      <w:pPr>
        <w:pStyle w:val="CrycticStyle"/>
        <w:rPr>
          <w:lang w:val="es-ES"/>
        </w:rPr>
      </w:pPr>
      <w:r w:rsidRPr="00A17EAD">
        <w:rPr>
          <w:lang w:val="es-ES"/>
        </w:rPr>
        <w:t xml:space="preserve">  5  SU 261 E 15APR 3 NRTSVO DK3  1200 1610  15APR  E  0 333 LS</w:t>
      </w:r>
    </w:p>
    <w:p w14:paraId="2E3EAD94" w14:textId="77777777" w:rsidR="002757DA" w:rsidRPr="00A17EAD" w:rsidRDefault="002757DA" w:rsidP="00936F9E">
      <w:pPr>
        <w:pStyle w:val="CrycticStyle"/>
        <w:rPr>
          <w:lang w:val="es-ES"/>
        </w:rPr>
      </w:pPr>
      <w:r w:rsidRPr="00A17EAD">
        <w:rPr>
          <w:lang w:val="es-ES"/>
        </w:rPr>
        <w:t xml:space="preserve">     SEE RTSVC</w:t>
      </w:r>
    </w:p>
    <w:p w14:paraId="3595C914" w14:textId="77777777" w:rsidR="002757DA" w:rsidRPr="00A17EAD" w:rsidRDefault="002757DA" w:rsidP="00936F9E">
      <w:pPr>
        <w:pStyle w:val="CrycticStyle"/>
        <w:rPr>
          <w:lang w:val="es-ES"/>
        </w:rPr>
      </w:pPr>
      <w:r w:rsidRPr="00A17EAD">
        <w:rPr>
          <w:lang w:val="es-ES"/>
        </w:rPr>
        <w:t xml:space="preserve">  6  SU2584 E 15APR 3 SVOLHR DK3  1925 2125  15APR  E  0 321 L</w:t>
      </w:r>
    </w:p>
    <w:p w14:paraId="4E4FD497" w14:textId="77777777" w:rsidR="002757DA" w:rsidRPr="00A17EAD" w:rsidRDefault="002757DA" w:rsidP="00936F9E">
      <w:pPr>
        <w:pStyle w:val="CrycticStyle"/>
        <w:rPr>
          <w:lang w:val="es-ES"/>
        </w:rPr>
      </w:pPr>
      <w:r w:rsidRPr="00A17EAD">
        <w:rPr>
          <w:lang w:val="es-ES"/>
        </w:rPr>
        <w:t xml:space="preserve">     SEE RTSVC</w:t>
      </w:r>
    </w:p>
    <w:p w14:paraId="679B73E7" w14:textId="77777777" w:rsidR="002757DA" w:rsidRPr="00A17EAD" w:rsidRDefault="002757DA" w:rsidP="00936F9E">
      <w:pPr>
        <w:pStyle w:val="CrycticStyle"/>
        <w:rPr>
          <w:b/>
          <w:bCs/>
          <w:color w:val="0000FF"/>
        </w:rPr>
      </w:pPr>
      <w:r w:rsidRPr="00A17EAD">
        <w:rPr>
          <w:b/>
          <w:bCs/>
          <w:color w:val="0000FF"/>
          <w:lang w:val="es-ES"/>
        </w:rPr>
        <w:t xml:space="preserve">  </w:t>
      </w:r>
      <w:r w:rsidRPr="00A17EAD">
        <w:rPr>
          <w:b/>
          <w:bCs/>
          <w:color w:val="0000FF"/>
        </w:rPr>
        <w:t>7 AP NCE 33492943273 - AMADEUS PRODUCT PLANNING - A</w:t>
      </w:r>
    </w:p>
    <w:p w14:paraId="51BA56F5" w14:textId="77777777" w:rsidR="002757DA" w:rsidRPr="00A17EAD" w:rsidRDefault="002757DA" w:rsidP="00936F9E">
      <w:pPr>
        <w:pStyle w:val="CrycticStyle"/>
        <w:rPr>
          <w:b/>
          <w:bCs/>
          <w:color w:val="0000FF"/>
        </w:rPr>
      </w:pPr>
      <w:r w:rsidRPr="00A17EAD">
        <w:rPr>
          <w:b/>
          <w:bCs/>
          <w:color w:val="0000FF"/>
        </w:rPr>
        <w:t xml:space="preserve">  8 TK OK07OCT/NCE1A0950</w:t>
      </w:r>
    </w:p>
    <w:p w14:paraId="74A6E060" w14:textId="77777777" w:rsidR="002757DA" w:rsidRPr="00A17EAD" w:rsidRDefault="002757DA" w:rsidP="00936F9E">
      <w:pPr>
        <w:pStyle w:val="CrycticStyle"/>
      </w:pPr>
      <w:r w:rsidRPr="00A17EAD">
        <w:t xml:space="preserve">  9 SSR INFT SU NN1 FAMILYNAME/BABYNAMEONE 07OCT14/S4/P1</w:t>
      </w:r>
    </w:p>
    <w:p w14:paraId="40FAA7E1" w14:textId="77777777" w:rsidR="002757DA" w:rsidRPr="00A17EAD" w:rsidRDefault="002757DA" w:rsidP="00936F9E">
      <w:pPr>
        <w:pStyle w:val="CrycticStyle"/>
      </w:pPr>
      <w:r w:rsidRPr="00A17EAD">
        <w:t xml:space="preserve"> 10 SSR INFT SU NN1 FAMILYNAME/BABYNAMEONE 07OCT14/S5/P1</w:t>
      </w:r>
    </w:p>
    <w:p w14:paraId="6B0736E1" w14:textId="77777777" w:rsidR="002757DA" w:rsidRPr="00A17EAD" w:rsidRDefault="002757DA" w:rsidP="00936F9E">
      <w:pPr>
        <w:pStyle w:val="CrycticStyle"/>
      </w:pPr>
      <w:r w:rsidRPr="00A17EAD">
        <w:t xml:space="preserve"> 11 SSR INFT SU NN1 FAMILYNAME/BABYNAMEONE 07OCT14/S6/P1</w:t>
      </w:r>
    </w:p>
    <w:p w14:paraId="7BFD84A8" w14:textId="1D19C9F0" w:rsidR="002757DA" w:rsidRDefault="005D7C62" w:rsidP="00A45052">
      <w:pPr>
        <w:autoSpaceDE w:val="0"/>
        <w:autoSpaceDN w:val="0"/>
        <w:adjustRightInd w:val="0"/>
        <w:rPr>
          <w:rFonts w:ascii="Courier New" w:hAnsi="Courier New" w:cs="Courier New"/>
        </w:rPr>
      </w:pPr>
      <w:r>
        <w:rPr>
          <w:rFonts w:ascii="Courier New" w:hAnsi="Courier New" w:cs="Courier New"/>
        </w:rPr>
        <w:t xml:space="preserve"> 12 SSR CHLD SU HK1/P3</w:t>
      </w:r>
    </w:p>
    <w:p w14:paraId="0164C6E5" w14:textId="77777777" w:rsidR="005D7C62" w:rsidRDefault="005D7C62" w:rsidP="00A45052">
      <w:pPr>
        <w:autoSpaceDE w:val="0"/>
        <w:autoSpaceDN w:val="0"/>
        <w:adjustRightInd w:val="0"/>
        <w:rPr>
          <w:rFonts w:ascii="Courier New" w:hAnsi="Courier New" w:cs="Courier New"/>
        </w:rPr>
      </w:pPr>
    </w:p>
    <w:p w14:paraId="3948A931" w14:textId="38ACFD7D" w:rsidR="00C75329" w:rsidRDefault="00C75329" w:rsidP="00C75329">
      <w:pPr>
        <w:pStyle w:val="Heading2"/>
      </w:pPr>
      <w:bookmarkStart w:id="52" w:name="_Toc439171934"/>
      <w:r>
        <w:t>FOP_CreateFormOfPayment / PNR_AddMultiElement</w:t>
      </w:r>
      <w:bookmarkEnd w:id="52"/>
      <w:r>
        <w:t xml:space="preserve"> </w:t>
      </w:r>
    </w:p>
    <w:p w14:paraId="16595F77" w14:textId="10A5FD4E" w:rsidR="00FA0BCB" w:rsidRDefault="00CF3355" w:rsidP="00F101AA">
      <w:r>
        <w:t>To add the FP element</w:t>
      </w:r>
      <w:r w:rsidRPr="00CF3355">
        <w:t>s</w:t>
      </w:r>
      <w:r w:rsidR="00FA0BCB">
        <w:t xml:space="preserve">, either using </w:t>
      </w:r>
      <w:r w:rsidR="00FA0BCB">
        <w:rPr>
          <w:rFonts w:eastAsiaTheme="minorHAnsi"/>
          <w:highlight w:val="white"/>
        </w:rPr>
        <w:t>FOP_CreateFormOfPayment</w:t>
      </w:r>
      <w:r w:rsidR="00FA0BCB">
        <w:rPr>
          <w:rFonts w:eastAsiaTheme="minorHAnsi"/>
        </w:rPr>
        <w:t xml:space="preserve"> or PNR_AddMultiElement</w:t>
      </w:r>
    </w:p>
    <w:p w14:paraId="543831B2" w14:textId="77777777" w:rsidR="00CF3355" w:rsidRPr="00F101AA" w:rsidRDefault="00CF3355" w:rsidP="00F101AA">
      <w:pPr>
        <w:pStyle w:val="XMLStyle"/>
        <w:rPr>
          <w:rFonts w:eastAsiaTheme="minorHAnsi"/>
          <w:highlight w:val="white"/>
        </w:rPr>
      </w:pPr>
      <w:r w:rsidRPr="00F101AA">
        <w:rPr>
          <w:rFonts w:eastAsiaTheme="minorHAnsi"/>
          <w:highlight w:val="white"/>
        </w:rPr>
        <w:t>&lt;FOP_CreateFormOfPayment&gt;</w:t>
      </w:r>
    </w:p>
    <w:p w14:paraId="0AD756F4"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&lt;fopGroup&gt;</w:t>
      </w:r>
    </w:p>
    <w:p w14:paraId="022F8797"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&lt;fopReference/&gt;</w:t>
      </w:r>
    </w:p>
    <w:p w14:paraId="74716120"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&lt;mopDescription&gt;</w:t>
      </w:r>
    </w:p>
    <w:p w14:paraId="3CA80E73"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&lt;fopSequenceNumber&gt;</w:t>
      </w:r>
    </w:p>
    <w:p w14:paraId="163F2C12"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&lt;sequenceDetails&gt;</w:t>
      </w:r>
    </w:p>
    <w:p w14:paraId="108A5D4C"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&lt;number&gt;1&lt;/number&gt;</w:t>
      </w:r>
    </w:p>
    <w:p w14:paraId="2729ED46"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&lt;/sequenceDetails&gt;</w:t>
      </w:r>
    </w:p>
    <w:p w14:paraId="0E8066E8"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&lt;/fopSequenceNumber&gt;</w:t>
      </w:r>
    </w:p>
    <w:p w14:paraId="6EF888E7" w14:textId="77777777" w:rsidR="00CF3355" w:rsidRPr="008B2395" w:rsidRDefault="00CF3355" w:rsidP="00F101AA">
      <w:pPr>
        <w:pStyle w:val="XMLStyle"/>
        <w:rPr>
          <w:rFonts w:eastAsiaTheme="minorHAnsi"/>
          <w:highlight w:val="white"/>
          <w:lang w:val="de-DE"/>
        </w:rPr>
      </w:pPr>
      <w:r w:rsidRPr="00F101AA">
        <w:rPr>
          <w:rFonts w:eastAsiaTheme="minorHAnsi"/>
          <w:highlight w:val="white"/>
        </w:rPr>
        <w:t xml:space="preserve">            </w:t>
      </w:r>
      <w:r w:rsidRPr="008B2395">
        <w:rPr>
          <w:rFonts w:eastAsiaTheme="minorHAnsi"/>
          <w:highlight w:val="white"/>
          <w:lang w:val="de-DE"/>
        </w:rPr>
        <w:t>&lt;mopDetails&gt;</w:t>
      </w:r>
    </w:p>
    <w:p w14:paraId="4FA8EFB7" w14:textId="77777777" w:rsidR="00CF3355" w:rsidRPr="008B2395" w:rsidRDefault="00CF3355" w:rsidP="00F101AA">
      <w:pPr>
        <w:pStyle w:val="XMLStyle"/>
        <w:rPr>
          <w:rFonts w:eastAsiaTheme="minorHAnsi"/>
          <w:highlight w:val="white"/>
          <w:lang w:val="de-DE"/>
        </w:rPr>
      </w:pPr>
      <w:r w:rsidRPr="008B2395">
        <w:rPr>
          <w:rFonts w:eastAsiaTheme="minorHAnsi"/>
          <w:highlight w:val="white"/>
          <w:lang w:val="de-DE"/>
        </w:rPr>
        <w:t xml:space="preserve">                &lt;fopPNRDetails&gt;</w:t>
      </w:r>
    </w:p>
    <w:p w14:paraId="1F012B9B" w14:textId="77777777" w:rsidR="00CF3355" w:rsidRPr="008B2395" w:rsidRDefault="00CF3355" w:rsidP="00F101AA">
      <w:pPr>
        <w:pStyle w:val="XMLStyle"/>
        <w:rPr>
          <w:rFonts w:eastAsiaTheme="minorHAnsi"/>
          <w:highlight w:val="white"/>
          <w:lang w:val="de-DE"/>
        </w:rPr>
      </w:pPr>
      <w:r w:rsidRPr="008B2395">
        <w:rPr>
          <w:rFonts w:eastAsiaTheme="minorHAnsi"/>
          <w:highlight w:val="white"/>
          <w:lang w:val="de-DE"/>
        </w:rPr>
        <w:t xml:space="preserve">                    &lt;fopDetails&gt;</w:t>
      </w:r>
    </w:p>
    <w:p w14:paraId="0AF290E9" w14:textId="77777777" w:rsidR="00CF3355" w:rsidRPr="008B2395" w:rsidRDefault="00CF3355" w:rsidP="00F101AA">
      <w:pPr>
        <w:pStyle w:val="XMLStyle"/>
        <w:rPr>
          <w:rFonts w:eastAsiaTheme="minorHAnsi"/>
          <w:highlight w:val="white"/>
          <w:lang w:val="de-DE"/>
        </w:rPr>
      </w:pPr>
      <w:r w:rsidRPr="008B2395">
        <w:rPr>
          <w:rFonts w:eastAsiaTheme="minorHAnsi"/>
          <w:highlight w:val="white"/>
          <w:lang w:val="de-DE"/>
        </w:rPr>
        <w:t xml:space="preserve">                        &lt;fopCode&gt;CCVI&lt;/fopCode&gt;</w:t>
      </w:r>
    </w:p>
    <w:p w14:paraId="16ADE595" w14:textId="77777777" w:rsidR="00CF3355" w:rsidRPr="00F101AA" w:rsidRDefault="00CF3355" w:rsidP="00F101AA">
      <w:pPr>
        <w:pStyle w:val="XMLStyle"/>
        <w:rPr>
          <w:rFonts w:eastAsiaTheme="minorHAnsi"/>
          <w:highlight w:val="white"/>
        </w:rPr>
      </w:pPr>
      <w:r w:rsidRPr="008B2395">
        <w:rPr>
          <w:rFonts w:eastAsiaTheme="minorHAnsi"/>
          <w:highlight w:val="white"/>
          <w:lang w:val="de-DE"/>
        </w:rPr>
        <w:t xml:space="preserve">                    </w:t>
      </w:r>
      <w:r w:rsidRPr="00F101AA">
        <w:rPr>
          <w:rFonts w:eastAsiaTheme="minorHAnsi"/>
          <w:highlight w:val="white"/>
        </w:rPr>
        <w:t>&lt;/fopDetails&gt;</w:t>
      </w:r>
    </w:p>
    <w:p w14:paraId="284D3BAE"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&lt;/fopPNRDetails&gt;</w:t>
      </w:r>
    </w:p>
    <w:p w14:paraId="35F73EAE"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&lt;/mopDetails&gt;</w:t>
      </w:r>
    </w:p>
    <w:p w14:paraId="692C6317"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&lt;paymentModule&gt;</w:t>
      </w:r>
    </w:p>
    <w:p w14:paraId="66E246F0"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&lt;groupUsage&gt;</w:t>
      </w:r>
    </w:p>
    <w:p w14:paraId="11C8605F"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&lt;attributeDetails&gt;</w:t>
      </w:r>
    </w:p>
    <w:p w14:paraId="4F25E7AA" w14:textId="77777777" w:rsidR="00CF3355" w:rsidRPr="00F101AA" w:rsidRDefault="00CF3355" w:rsidP="00F101AA">
      <w:pPr>
        <w:pStyle w:val="XMLStyle"/>
        <w:rPr>
          <w:rFonts w:eastAsiaTheme="minorHAnsi"/>
          <w:highlight w:val="white"/>
          <w:lang w:val="fr-FR"/>
        </w:rPr>
      </w:pPr>
      <w:r w:rsidRPr="00F101AA">
        <w:rPr>
          <w:rFonts w:eastAsiaTheme="minorHAnsi"/>
          <w:highlight w:val="white"/>
        </w:rPr>
        <w:t xml:space="preserve">                        </w:t>
      </w:r>
      <w:r w:rsidRPr="00F101AA">
        <w:rPr>
          <w:rFonts w:eastAsiaTheme="minorHAnsi"/>
          <w:highlight w:val="white"/>
          <w:lang w:val="fr-FR"/>
        </w:rPr>
        <w:t>&lt;attributeType&gt;FP&lt;/attributeType&gt;</w:t>
      </w:r>
    </w:p>
    <w:p w14:paraId="7C3545B6" w14:textId="77777777" w:rsidR="00CF3355" w:rsidRPr="00F101AA" w:rsidRDefault="00CF3355" w:rsidP="00F101AA">
      <w:pPr>
        <w:pStyle w:val="XMLStyle"/>
        <w:rPr>
          <w:rFonts w:eastAsiaTheme="minorHAnsi"/>
          <w:highlight w:val="white"/>
          <w:lang w:val="fr-FR"/>
        </w:rPr>
      </w:pPr>
      <w:r w:rsidRPr="00F101AA">
        <w:rPr>
          <w:rFonts w:eastAsiaTheme="minorHAnsi"/>
          <w:highlight w:val="white"/>
          <w:lang w:val="fr-FR"/>
        </w:rPr>
        <w:t xml:space="preserve">                    &lt;/attributeDetails&gt;</w:t>
      </w:r>
    </w:p>
    <w:p w14:paraId="22C058F8" w14:textId="77777777" w:rsidR="00CF3355" w:rsidRPr="00F101AA" w:rsidRDefault="00CF3355" w:rsidP="00F101AA">
      <w:pPr>
        <w:pStyle w:val="XMLStyle"/>
        <w:rPr>
          <w:rFonts w:eastAsiaTheme="minorHAnsi"/>
          <w:highlight w:val="white"/>
          <w:lang w:val="fr-FR"/>
        </w:rPr>
      </w:pPr>
      <w:r w:rsidRPr="00F101AA">
        <w:rPr>
          <w:rFonts w:eastAsiaTheme="minorHAnsi"/>
          <w:highlight w:val="white"/>
          <w:lang w:val="fr-FR"/>
        </w:rPr>
        <w:t xml:space="preserve">                &lt;/groupUsage&gt;</w:t>
      </w:r>
    </w:p>
    <w:p w14:paraId="4821F3B1" w14:textId="77777777" w:rsidR="00CF3355" w:rsidRPr="00F101AA" w:rsidRDefault="00CF3355" w:rsidP="00F101AA">
      <w:pPr>
        <w:pStyle w:val="XMLStyle"/>
        <w:rPr>
          <w:rFonts w:eastAsiaTheme="minorHAnsi"/>
          <w:highlight w:val="white"/>
          <w:lang w:val="fr-FR"/>
        </w:rPr>
      </w:pPr>
      <w:r w:rsidRPr="00F101AA">
        <w:rPr>
          <w:rFonts w:eastAsiaTheme="minorHAnsi"/>
          <w:highlight w:val="white"/>
          <w:lang w:val="fr-FR"/>
        </w:rPr>
        <w:t xml:space="preserve">                &lt;mopInformation&gt;</w:t>
      </w:r>
    </w:p>
    <w:p w14:paraId="598E9FB8" w14:textId="77777777" w:rsidR="00CF3355" w:rsidRPr="00F101AA" w:rsidRDefault="00CF3355" w:rsidP="00F101AA">
      <w:pPr>
        <w:pStyle w:val="XMLStyle"/>
        <w:rPr>
          <w:rFonts w:eastAsiaTheme="minorHAnsi"/>
          <w:highlight w:val="white"/>
          <w:lang w:val="fr-FR"/>
        </w:rPr>
      </w:pPr>
      <w:r w:rsidRPr="00F101AA">
        <w:rPr>
          <w:rFonts w:eastAsiaTheme="minorHAnsi"/>
          <w:highlight w:val="white"/>
          <w:lang w:val="fr-FR"/>
        </w:rPr>
        <w:t xml:space="preserve">                    &lt;fopInformation&gt;</w:t>
      </w:r>
    </w:p>
    <w:p w14:paraId="4F924E8D" w14:textId="77777777" w:rsidR="00CF3355" w:rsidRPr="00F101AA" w:rsidRDefault="00CF3355" w:rsidP="00F101AA">
      <w:pPr>
        <w:pStyle w:val="XMLStyle"/>
        <w:rPr>
          <w:rFonts w:eastAsiaTheme="minorHAnsi"/>
          <w:highlight w:val="white"/>
        </w:rPr>
      </w:pPr>
      <w:r w:rsidRPr="00F101AA">
        <w:rPr>
          <w:rFonts w:eastAsiaTheme="minorHAnsi"/>
          <w:highlight w:val="white"/>
          <w:lang w:val="fr-FR"/>
        </w:rPr>
        <w:t xml:space="preserve">                        </w:t>
      </w:r>
      <w:r w:rsidRPr="00F101AA">
        <w:rPr>
          <w:rFonts w:eastAsiaTheme="minorHAnsi"/>
          <w:highlight w:val="white"/>
        </w:rPr>
        <w:t>&lt;formOfPayment&gt;</w:t>
      </w:r>
    </w:p>
    <w:p w14:paraId="3ADC68F7"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&lt;type&gt;CC&lt;/type&gt;</w:t>
      </w:r>
    </w:p>
    <w:p w14:paraId="34B39B3B"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&lt;/formOfPayment&gt;</w:t>
      </w:r>
    </w:p>
    <w:p w14:paraId="6956F58E"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&lt;/fopInformation&gt;</w:t>
      </w:r>
    </w:p>
    <w:p w14:paraId="48174198"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&lt;dummy/&gt;</w:t>
      </w:r>
    </w:p>
    <w:p w14:paraId="3F3C4B78"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&lt;creditCardData&gt;</w:t>
      </w:r>
    </w:p>
    <w:p w14:paraId="07281FFA"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&lt;creditCardDetails&gt;</w:t>
      </w:r>
    </w:p>
    <w:p w14:paraId="295F6415" w14:textId="77777777" w:rsidR="00CF3355" w:rsidRPr="00F101AA" w:rsidRDefault="00CF3355" w:rsidP="00F101AA">
      <w:pPr>
        <w:pStyle w:val="XMLStyle"/>
        <w:rPr>
          <w:rFonts w:eastAsiaTheme="minorHAnsi"/>
          <w:highlight w:val="white"/>
        </w:rPr>
      </w:pPr>
      <w:r w:rsidRPr="00F101AA">
        <w:rPr>
          <w:rFonts w:eastAsiaTheme="minorHAnsi"/>
          <w:highlight w:val="white"/>
        </w:rPr>
        <w:lastRenderedPageBreak/>
        <w:t xml:space="preserve">                            &lt;ccInfo&gt;</w:t>
      </w:r>
    </w:p>
    <w:p w14:paraId="4B8F3E30"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&lt;vendorCode&gt;VI&lt;/vendorCode&gt;</w:t>
      </w:r>
    </w:p>
    <w:p w14:paraId="515198FE" w14:textId="06F6170A" w:rsidR="00CF3355" w:rsidRPr="00F101AA" w:rsidRDefault="00CF3355" w:rsidP="00F101AA">
      <w:pPr>
        <w:pStyle w:val="XMLStyle"/>
        <w:rPr>
          <w:rFonts w:eastAsiaTheme="minorHAnsi"/>
          <w:highlight w:val="white"/>
        </w:rPr>
      </w:pPr>
      <w:r w:rsidRPr="00F101AA">
        <w:rPr>
          <w:rFonts w:eastAsiaTheme="minorHAnsi"/>
          <w:highlight w:val="white"/>
        </w:rPr>
        <w:t xml:space="preserve">                                &lt;cardNumber&gt;</w:t>
      </w:r>
      <w:r w:rsidR="00D31101" w:rsidRPr="00D873C9">
        <w:t>4444333322221111</w:t>
      </w:r>
      <w:r w:rsidRPr="00F101AA">
        <w:rPr>
          <w:rFonts w:eastAsiaTheme="minorHAnsi"/>
          <w:highlight w:val="white"/>
        </w:rPr>
        <w:t>&lt;/cardNumber&gt;</w:t>
      </w:r>
    </w:p>
    <w:p w14:paraId="7369D668" w14:textId="668617AE" w:rsidR="008B3D54" w:rsidRPr="00F101AA" w:rsidRDefault="008B3D54" w:rsidP="00F101AA">
      <w:pPr>
        <w:pStyle w:val="XMLStyle"/>
        <w:rPr>
          <w:rFonts w:eastAsiaTheme="minorHAnsi"/>
          <w:highlight w:val="white"/>
        </w:rPr>
      </w:pPr>
      <w:r w:rsidRPr="00F101AA">
        <w:rPr>
          <w:rFonts w:eastAsiaTheme="minorHAnsi"/>
        </w:rPr>
        <w:tab/>
      </w:r>
      <w:r w:rsidRPr="00F101AA">
        <w:rPr>
          <w:rFonts w:eastAsiaTheme="minorHAnsi"/>
        </w:rPr>
        <w:tab/>
      </w:r>
      <w:r w:rsidRPr="00F101AA">
        <w:rPr>
          <w:rFonts w:eastAsiaTheme="minorHAnsi"/>
        </w:rPr>
        <w:tab/>
      </w:r>
      <w:r w:rsidRPr="00F101AA">
        <w:rPr>
          <w:rFonts w:eastAsiaTheme="minorHAnsi"/>
        </w:rPr>
        <w:tab/>
        <w:t xml:space="preserve"> &lt;securityId&gt;</w:t>
      </w:r>
      <w:r w:rsidRPr="00F101AA">
        <w:rPr>
          <w:rFonts w:eastAsiaTheme="minorHAnsi"/>
          <w:b/>
          <w:bCs/>
        </w:rPr>
        <w:t>123</w:t>
      </w:r>
      <w:r w:rsidRPr="00F101AA">
        <w:rPr>
          <w:rFonts w:eastAsiaTheme="minorHAnsi"/>
        </w:rPr>
        <w:t>&lt;/securityId&gt;</w:t>
      </w:r>
    </w:p>
    <w:p w14:paraId="42673525" w14:textId="5AB0AB35" w:rsidR="00CF3355" w:rsidRPr="00F101AA" w:rsidRDefault="00CF3355" w:rsidP="00F101AA">
      <w:pPr>
        <w:pStyle w:val="XMLStyle"/>
        <w:rPr>
          <w:rFonts w:eastAsiaTheme="minorHAnsi"/>
          <w:highlight w:val="white"/>
        </w:rPr>
      </w:pPr>
      <w:r w:rsidRPr="00F101AA">
        <w:rPr>
          <w:rFonts w:eastAsiaTheme="minorHAnsi"/>
          <w:highlight w:val="white"/>
        </w:rPr>
        <w:t xml:space="preserve">                                &lt;expiryDate&gt;09</w:t>
      </w:r>
      <w:r w:rsidR="002028E2" w:rsidRPr="00F101AA">
        <w:rPr>
          <w:rFonts w:eastAsiaTheme="minorHAnsi"/>
          <w:highlight w:val="white"/>
        </w:rPr>
        <w:t>20</w:t>
      </w:r>
      <w:r w:rsidRPr="00F101AA">
        <w:rPr>
          <w:rFonts w:eastAsiaTheme="minorHAnsi"/>
          <w:highlight w:val="white"/>
        </w:rPr>
        <w:t>&lt;/expiryDate&gt;</w:t>
      </w:r>
    </w:p>
    <w:p w14:paraId="0C6EA35D"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&lt;/ccInfo&gt;</w:t>
      </w:r>
    </w:p>
    <w:p w14:paraId="0B7DCEE0"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&lt;/creditCardDetails&gt;</w:t>
      </w:r>
    </w:p>
    <w:p w14:paraId="747621AB"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&lt;/creditCardData&gt;</w:t>
      </w:r>
    </w:p>
    <w:p w14:paraId="72F68319"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&lt;/mopInformation&gt;</w:t>
      </w:r>
    </w:p>
    <w:p w14:paraId="76103829"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&lt;dummy/&gt;</w:t>
      </w:r>
    </w:p>
    <w:p w14:paraId="67477441"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&lt;/paymentModule&gt;</w:t>
      </w:r>
    </w:p>
    <w:p w14:paraId="3B43C917"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&lt;/mopDescription&gt;</w:t>
      </w:r>
    </w:p>
    <w:p w14:paraId="32864B47" w14:textId="77777777" w:rsidR="00CF3355" w:rsidRPr="00F101AA" w:rsidRDefault="00CF3355" w:rsidP="00F101AA">
      <w:pPr>
        <w:pStyle w:val="XMLStyle"/>
        <w:rPr>
          <w:rFonts w:eastAsiaTheme="minorHAnsi"/>
          <w:highlight w:val="white"/>
        </w:rPr>
      </w:pPr>
      <w:r w:rsidRPr="00F101AA">
        <w:rPr>
          <w:rFonts w:eastAsiaTheme="minorHAnsi"/>
          <w:highlight w:val="white"/>
        </w:rPr>
        <w:t xml:space="preserve">    &lt;/fopGroup&gt;</w:t>
      </w:r>
    </w:p>
    <w:p w14:paraId="6502A70D" w14:textId="77777777" w:rsidR="00CF3355" w:rsidRPr="00F101AA" w:rsidRDefault="00CF3355" w:rsidP="00F101AA">
      <w:pPr>
        <w:pStyle w:val="XMLStyle"/>
        <w:rPr>
          <w:rFonts w:eastAsiaTheme="minorHAnsi"/>
          <w:highlight w:val="white"/>
        </w:rPr>
      </w:pPr>
      <w:r w:rsidRPr="00F101AA">
        <w:rPr>
          <w:rFonts w:eastAsiaTheme="minorHAnsi"/>
          <w:highlight w:val="white"/>
        </w:rPr>
        <w:t>&lt;/FOP_CreateFormOfPayment&gt;</w:t>
      </w:r>
    </w:p>
    <w:p w14:paraId="38E798B5" w14:textId="77777777" w:rsidR="002028E2" w:rsidRDefault="002028E2" w:rsidP="00F101AA">
      <w:pPr>
        <w:pStyle w:val="XMLStyle"/>
        <w:rPr>
          <w:rFonts w:eastAsiaTheme="minorHAnsi"/>
          <w:color w:val="0000FF"/>
          <w:highlight w:val="white"/>
        </w:rPr>
      </w:pPr>
    </w:p>
    <w:p w14:paraId="0EDE2429" w14:textId="466385C9" w:rsidR="002028E2" w:rsidRDefault="00C50297" w:rsidP="00F101AA">
      <w:pPr>
        <w:pStyle w:val="XMLStyle"/>
        <w:rPr>
          <w:rFonts w:eastAsiaTheme="minorHAnsi"/>
          <w:color w:val="0000FF"/>
          <w:highlight w:val="white"/>
        </w:rPr>
      </w:pPr>
      <w:r>
        <w:object w:dxaOrig="2069" w:dyaOrig="1320" w14:anchorId="7B1DEEEA">
          <v:shape id="_x0000_i1032" type="#_x0000_t75" style="width:102pt;height:66pt" o:ole="">
            <v:imagedata r:id="rId43" o:title=""/>
          </v:shape>
          <o:OLEObject Type="Embed" ProgID="WordPad.Document.1" ShapeID="_x0000_i1032" DrawAspect="Icon" ObjectID="_1517037940" r:id="rId44"/>
        </w:object>
      </w:r>
    </w:p>
    <w:p w14:paraId="76F4207D" w14:textId="1C57B752" w:rsidR="00FA0BCB" w:rsidRDefault="00FA0BCB" w:rsidP="00F101AA">
      <w:pPr>
        <w:pStyle w:val="XMLStyle"/>
        <w:rPr>
          <w:rFonts w:eastAsiaTheme="minorHAnsi"/>
          <w:color w:val="0000FF"/>
          <w:highlight w:val="white"/>
        </w:rPr>
      </w:pPr>
      <w:r>
        <w:rPr>
          <w:rFonts w:eastAsiaTheme="minorHAnsi"/>
          <w:color w:val="0000FF"/>
          <w:highlight w:val="white"/>
        </w:rPr>
        <w:t xml:space="preserve">Or </w:t>
      </w:r>
    </w:p>
    <w:p w14:paraId="362BB8A5" w14:textId="77777777" w:rsidR="004E76E6" w:rsidRDefault="004E76E6" w:rsidP="004E76E6">
      <w:pPr>
        <w:autoSpaceDE w:val="0"/>
        <w:autoSpaceDN w:val="0"/>
        <w:adjustRightInd w:val="0"/>
        <w:spacing w:after="0" w:line="240" w:lineRule="auto"/>
        <w:rPr>
          <w:rFonts w:ascii="Arial" w:eastAsiaTheme="minorHAnsi" w:hAnsi="Arial" w:cs="Arial"/>
          <w:color w:val="000000"/>
          <w:sz w:val="20"/>
          <w:szCs w:val="20"/>
          <w:highlight w:val="white"/>
        </w:rPr>
      </w:pPr>
    </w:p>
    <w:p w14:paraId="74D358CB"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&lt;PNR_AddMultiElements xmlns="http://xml.amadeus.com/PNRADD_14_1_1A"&gt;</w:t>
      </w:r>
    </w:p>
    <w:p w14:paraId="6B026884" w14:textId="77777777" w:rsidR="00CD5071" w:rsidRPr="00F101AA"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val="fr-FR"/>
        </w:rPr>
      </w:pPr>
      <w:r w:rsidRPr="00CD5071">
        <w:rPr>
          <w:rFonts w:ascii="Courier New" w:hAnsi="Courier New" w:cs="Courier New"/>
          <w:sz w:val="20"/>
          <w:szCs w:val="20"/>
        </w:rPr>
        <w:t xml:space="preserve">    </w:t>
      </w:r>
      <w:r w:rsidRPr="00F101AA">
        <w:rPr>
          <w:rFonts w:ascii="Courier New" w:hAnsi="Courier New" w:cs="Courier New"/>
          <w:sz w:val="20"/>
          <w:szCs w:val="20"/>
          <w:lang w:val="fr-FR"/>
        </w:rPr>
        <w:t>&lt;pnrActions&gt;</w:t>
      </w:r>
    </w:p>
    <w:p w14:paraId="56708B0F" w14:textId="77777777" w:rsidR="00CD5071" w:rsidRPr="00F101AA"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val="fr-FR"/>
        </w:rPr>
      </w:pPr>
      <w:r w:rsidRPr="00F101AA">
        <w:rPr>
          <w:rFonts w:ascii="Courier New" w:hAnsi="Courier New" w:cs="Courier New"/>
          <w:sz w:val="20"/>
          <w:szCs w:val="20"/>
          <w:lang w:val="fr-FR"/>
        </w:rPr>
        <w:t xml:space="preserve">        &lt;optionCode&gt;0&lt;/optionCode&gt;</w:t>
      </w:r>
    </w:p>
    <w:p w14:paraId="3693A913" w14:textId="77777777" w:rsidR="00CD5071" w:rsidRPr="00F101AA"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val="fr-FR"/>
        </w:rPr>
      </w:pPr>
      <w:r w:rsidRPr="00F101AA">
        <w:rPr>
          <w:rFonts w:ascii="Courier New" w:hAnsi="Courier New" w:cs="Courier New"/>
          <w:sz w:val="20"/>
          <w:szCs w:val="20"/>
          <w:lang w:val="fr-FR"/>
        </w:rPr>
        <w:t xml:space="preserve">    &lt;/pnrActions&gt;</w:t>
      </w:r>
    </w:p>
    <w:p w14:paraId="59CA0396" w14:textId="77777777" w:rsidR="00CD5071" w:rsidRPr="00F101AA"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val="fr-FR"/>
        </w:rPr>
      </w:pPr>
      <w:r w:rsidRPr="00F101AA">
        <w:rPr>
          <w:rFonts w:ascii="Courier New" w:hAnsi="Courier New" w:cs="Courier New"/>
          <w:sz w:val="20"/>
          <w:szCs w:val="20"/>
          <w:lang w:val="fr-FR"/>
        </w:rPr>
        <w:t xml:space="preserve">    &lt;dataElementsMaster&gt;</w:t>
      </w:r>
    </w:p>
    <w:p w14:paraId="35F8687C"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F101AA">
        <w:rPr>
          <w:rFonts w:ascii="Courier New" w:hAnsi="Courier New" w:cs="Courier New"/>
          <w:sz w:val="20"/>
          <w:szCs w:val="20"/>
          <w:lang w:val="fr-FR"/>
        </w:rPr>
        <w:t xml:space="preserve">        </w:t>
      </w:r>
      <w:r w:rsidRPr="00CD5071">
        <w:rPr>
          <w:rFonts w:ascii="Courier New" w:hAnsi="Courier New" w:cs="Courier New"/>
          <w:sz w:val="20"/>
          <w:szCs w:val="20"/>
        </w:rPr>
        <w:t>&lt;marker1&gt;&lt;/marker1&gt;</w:t>
      </w:r>
    </w:p>
    <w:p w14:paraId="15CD3278"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 xml:space="preserve">        &lt;dataElementsIndiv&gt;</w:t>
      </w:r>
    </w:p>
    <w:p w14:paraId="7C15DBC3"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 xml:space="preserve">            &lt;elementManagementData&gt;</w:t>
      </w:r>
    </w:p>
    <w:p w14:paraId="6D9CD48D"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 xml:space="preserve">                &lt;segmentName&gt;FP&lt;/segmentName&gt;</w:t>
      </w:r>
    </w:p>
    <w:p w14:paraId="34932A39"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 xml:space="preserve">            &lt;/elementManagementData&gt;</w:t>
      </w:r>
    </w:p>
    <w:p w14:paraId="0CC79012"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 xml:space="preserve">            &lt;formOfPayment&gt;</w:t>
      </w:r>
    </w:p>
    <w:p w14:paraId="5EEEC154"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 xml:space="preserve">                &lt;fop&gt;</w:t>
      </w:r>
    </w:p>
    <w:p w14:paraId="087B959A"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 xml:space="preserve">                    &lt;identification&gt;CC&lt;/identification&gt;</w:t>
      </w:r>
    </w:p>
    <w:p w14:paraId="0826DF82"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 xml:space="preserve">                    &lt;creditCardCode&gt;VI&lt;/creditCardCode&gt;</w:t>
      </w:r>
    </w:p>
    <w:p w14:paraId="5659384C"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 xml:space="preserve">                    &lt;accountNumber&gt;4444333322221111&lt;/accountNumber&gt;</w:t>
      </w:r>
    </w:p>
    <w:p w14:paraId="37D18CAF" w14:textId="6AA76244"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 xml:space="preserve">                    &lt;expiryDate&gt;</w:t>
      </w:r>
      <w:r w:rsidR="0077387B">
        <w:rPr>
          <w:rFonts w:ascii="Courier New" w:hAnsi="Courier New" w:cs="Courier New"/>
          <w:sz w:val="20"/>
          <w:szCs w:val="20"/>
        </w:rPr>
        <w:t>09</w:t>
      </w:r>
      <w:r>
        <w:rPr>
          <w:rFonts w:ascii="Courier New" w:hAnsi="Courier New" w:cs="Courier New"/>
          <w:sz w:val="20"/>
          <w:szCs w:val="20"/>
        </w:rPr>
        <w:t>20</w:t>
      </w:r>
      <w:r w:rsidRPr="00CD5071">
        <w:rPr>
          <w:rFonts w:ascii="Courier New" w:hAnsi="Courier New" w:cs="Courier New"/>
          <w:sz w:val="20"/>
          <w:szCs w:val="20"/>
        </w:rPr>
        <w:t>&lt;/expiryDate&gt;</w:t>
      </w:r>
    </w:p>
    <w:p w14:paraId="7D0EDD94"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 xml:space="preserve">                &lt;/fop&gt;</w:t>
      </w:r>
    </w:p>
    <w:p w14:paraId="3E5765F6"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 xml:space="preserve">            &lt;/formOfPayment&gt;</w:t>
      </w:r>
    </w:p>
    <w:p w14:paraId="39EF5720"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 xml:space="preserve">            &lt;fopExtension&gt;</w:t>
      </w:r>
    </w:p>
    <w:p w14:paraId="2DEE286A"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 xml:space="preserve">                &lt;fopSequenceNumber&gt;1&lt;/fopSequenceNumber&gt;</w:t>
      </w:r>
    </w:p>
    <w:p w14:paraId="2491306B"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 xml:space="preserve">                &lt;newFopsDetails&gt;</w:t>
      </w:r>
    </w:p>
    <w:p w14:paraId="70FB3E67"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 xml:space="preserve">                    &lt;cvData&gt;123&lt;/cvData&gt;</w:t>
      </w:r>
    </w:p>
    <w:p w14:paraId="7195E4D5"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 xml:space="preserve">                &lt;/newFopsDetails&gt;</w:t>
      </w:r>
    </w:p>
    <w:p w14:paraId="1E78C37B"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 xml:space="preserve">            &lt;/fopExtension&gt;</w:t>
      </w:r>
    </w:p>
    <w:p w14:paraId="19F00227"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 xml:space="preserve">        &lt;/dataElementsIndiv&gt;</w:t>
      </w:r>
    </w:p>
    <w:p w14:paraId="278F5C0D"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 xml:space="preserve">    &lt;/dataElementsMaster&gt;</w:t>
      </w:r>
    </w:p>
    <w:p w14:paraId="41CB15F2" w14:textId="77777777" w:rsidR="00CD5071" w:rsidRPr="00CD5071" w:rsidRDefault="00CD5071" w:rsidP="00CD5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CD5071">
        <w:rPr>
          <w:rFonts w:ascii="Courier New" w:hAnsi="Courier New" w:cs="Courier New"/>
          <w:sz w:val="20"/>
          <w:szCs w:val="20"/>
        </w:rPr>
        <w:t>&lt;/PNR_AddMultiElements&gt;</w:t>
      </w:r>
    </w:p>
    <w:p w14:paraId="235DC49E" w14:textId="77777777" w:rsidR="00751483" w:rsidRDefault="00751483" w:rsidP="00F101AA">
      <w:pPr>
        <w:pStyle w:val="XMLStyle"/>
        <w:rPr>
          <w:rFonts w:eastAsiaTheme="minorHAnsi"/>
          <w:color w:val="0000FF"/>
          <w:highlight w:val="white"/>
        </w:rPr>
      </w:pPr>
    </w:p>
    <w:p w14:paraId="5F4C9519" w14:textId="77777777" w:rsidR="00751483" w:rsidRDefault="00751483" w:rsidP="00F101AA">
      <w:pPr>
        <w:pStyle w:val="XMLStyle"/>
        <w:rPr>
          <w:rFonts w:eastAsiaTheme="minorHAnsi"/>
          <w:color w:val="0000FF"/>
          <w:highlight w:val="white"/>
        </w:rPr>
      </w:pPr>
    </w:p>
    <w:p w14:paraId="1800C6A9" w14:textId="45801495" w:rsidR="00751483" w:rsidRDefault="00D31101" w:rsidP="00F101AA">
      <w:pPr>
        <w:pStyle w:val="XMLStyle"/>
      </w:pPr>
      <w:r>
        <w:object w:dxaOrig="2069" w:dyaOrig="1320" w14:anchorId="70D20E6B">
          <v:shape id="_x0000_i1033" type="#_x0000_t75" style="width:102pt;height:66pt" o:ole="">
            <v:imagedata r:id="rId41" o:title=""/>
          </v:shape>
          <o:OLEObject Type="Embed" ProgID="WordPad.Document.1" ShapeID="_x0000_i1033" DrawAspect="Icon" ObjectID="_1517037941" r:id="rId45"/>
        </w:object>
      </w:r>
    </w:p>
    <w:p w14:paraId="744625F6" w14:textId="77777777" w:rsidR="00C50297" w:rsidRDefault="00C50297" w:rsidP="00F101AA">
      <w:pPr>
        <w:pStyle w:val="XMLStyle"/>
      </w:pPr>
    </w:p>
    <w:p w14:paraId="422B32FF" w14:textId="368FAF9D" w:rsidR="00C50297" w:rsidRPr="00F101AA" w:rsidRDefault="00C50297" w:rsidP="00F101AA">
      <w:r>
        <w:lastRenderedPageBreak/>
        <w:t xml:space="preserve">After sending the request above, the FP elements is added to the booking. </w:t>
      </w:r>
    </w:p>
    <w:p w14:paraId="01E52190" w14:textId="77777777" w:rsidR="00CF3355" w:rsidRDefault="00CF3355" w:rsidP="00F101AA">
      <w:pPr>
        <w:pStyle w:val="XMLStyle"/>
        <w:rPr>
          <w:rFonts w:eastAsiaTheme="minorHAnsi"/>
          <w:color w:val="000000"/>
          <w:highlight w:val="white"/>
        </w:rPr>
      </w:pPr>
    </w:p>
    <w:p w14:paraId="2F55D91C" w14:textId="77777777" w:rsidR="009F7B74" w:rsidRPr="00F101AA" w:rsidRDefault="009F7B74" w:rsidP="00F101AA">
      <w:pPr>
        <w:pStyle w:val="XMLStyle"/>
        <w:rPr>
          <w:rFonts w:eastAsiaTheme="minorHAnsi"/>
        </w:rPr>
      </w:pPr>
      <w:r w:rsidRPr="00F101AA">
        <w:rPr>
          <w:rFonts w:eastAsiaTheme="minorHAnsi"/>
          <w:sz w:val="18"/>
          <w:szCs w:val="18"/>
        </w:rPr>
        <w:t>/$--- MSC ---</w:t>
      </w:r>
    </w:p>
    <w:p w14:paraId="0B76D2DA" w14:textId="77777777" w:rsidR="009F7B74" w:rsidRPr="00F101AA" w:rsidRDefault="009F7B74" w:rsidP="00F101AA">
      <w:pPr>
        <w:pStyle w:val="XMLStyle"/>
        <w:rPr>
          <w:rFonts w:eastAsiaTheme="minorHAnsi"/>
        </w:rPr>
      </w:pPr>
      <w:r w:rsidRPr="00F101AA">
        <w:rPr>
          <w:rFonts w:eastAsiaTheme="minorHAnsi"/>
          <w:sz w:val="18"/>
          <w:szCs w:val="18"/>
        </w:rPr>
        <w:t>RP/NCE1A0950/</w:t>
      </w:r>
    </w:p>
    <w:p w14:paraId="6883BA34" w14:textId="77777777" w:rsidR="009F7B74" w:rsidRPr="00F101AA" w:rsidRDefault="009F7B74" w:rsidP="00F101AA">
      <w:pPr>
        <w:pStyle w:val="XMLStyle"/>
        <w:rPr>
          <w:rFonts w:eastAsiaTheme="minorHAnsi"/>
        </w:rPr>
      </w:pPr>
      <w:r w:rsidRPr="00F101AA">
        <w:rPr>
          <w:rFonts w:eastAsiaTheme="minorHAnsi"/>
          <w:sz w:val="18"/>
          <w:szCs w:val="18"/>
        </w:rPr>
        <w:t>RF AWSUI</w:t>
      </w:r>
    </w:p>
    <w:p w14:paraId="208B41E5" w14:textId="77777777" w:rsidR="009F7B74" w:rsidRPr="00F101AA" w:rsidRDefault="009F7B74" w:rsidP="00F101AA">
      <w:pPr>
        <w:pStyle w:val="XMLStyle"/>
        <w:rPr>
          <w:rFonts w:eastAsiaTheme="minorHAnsi"/>
        </w:rPr>
      </w:pPr>
      <w:r w:rsidRPr="00F101AA">
        <w:rPr>
          <w:rFonts w:eastAsiaTheme="minorHAnsi"/>
          <w:sz w:val="18"/>
          <w:szCs w:val="18"/>
        </w:rPr>
        <w:t xml:space="preserve">  1.FAMILYNAME/ADULTNAMEONE(ADT)(INFFAMILYINF/INFANT/03JAN14)</w:t>
      </w:r>
    </w:p>
    <w:p w14:paraId="196BC257" w14:textId="77777777" w:rsidR="009F7B74" w:rsidRPr="00F101AA" w:rsidRDefault="009F7B74" w:rsidP="00F101AA">
      <w:pPr>
        <w:pStyle w:val="XMLStyle"/>
        <w:rPr>
          <w:rFonts w:eastAsiaTheme="minorHAnsi"/>
        </w:rPr>
      </w:pPr>
      <w:r w:rsidRPr="00F101AA">
        <w:rPr>
          <w:rFonts w:eastAsiaTheme="minorHAnsi"/>
          <w:sz w:val="18"/>
          <w:szCs w:val="18"/>
        </w:rPr>
        <w:t xml:space="preserve">  2.FAMILYNAME/ADULTNAMETWO(ADT)</w:t>
      </w:r>
    </w:p>
    <w:p w14:paraId="560B3668" w14:textId="77777777" w:rsidR="009F7B74" w:rsidRPr="00F101AA" w:rsidRDefault="009F7B74" w:rsidP="00F101AA">
      <w:pPr>
        <w:pStyle w:val="XMLStyle"/>
        <w:rPr>
          <w:rFonts w:eastAsiaTheme="minorHAnsi"/>
        </w:rPr>
      </w:pPr>
      <w:r w:rsidRPr="00F101AA">
        <w:rPr>
          <w:rFonts w:eastAsiaTheme="minorHAnsi"/>
          <w:sz w:val="18"/>
          <w:szCs w:val="18"/>
        </w:rPr>
        <w:t xml:space="preserve">  3.FAMILYNAME/CHILDNAMEONE(CHD/01MAY10)</w:t>
      </w:r>
    </w:p>
    <w:p w14:paraId="253715D0" w14:textId="230B1F07" w:rsidR="00D23E89" w:rsidRPr="006341D8" w:rsidRDefault="009F7B74" w:rsidP="00D23E89">
      <w:pPr>
        <w:pStyle w:val="CrycticStyle"/>
        <w:rPr>
          <w:lang w:val="es-ES"/>
        </w:rPr>
      </w:pPr>
      <w:r w:rsidRPr="000F3A96">
        <w:rPr>
          <w:rFonts w:eastAsiaTheme="minorHAnsi"/>
        </w:rPr>
        <w:t xml:space="preserve">  </w:t>
      </w:r>
      <w:r w:rsidR="00D23E89">
        <w:rPr>
          <w:rFonts w:eastAsiaTheme="minorHAnsi"/>
          <w:lang w:val="es-ES"/>
        </w:rPr>
        <w:t>4</w:t>
      </w:r>
      <w:r w:rsidR="00D23E89" w:rsidRPr="006341D8">
        <w:rPr>
          <w:lang w:val="es-ES"/>
        </w:rPr>
        <w:t xml:space="preserve">  SU 262 E 03APR 5 LHRNRT DK3  1100 1035  04APR  E  1 EQV MM</w:t>
      </w:r>
    </w:p>
    <w:p w14:paraId="4D4C8AAD" w14:textId="577D8235" w:rsidR="00D23E89" w:rsidRPr="006341D8" w:rsidRDefault="00D23E89" w:rsidP="00D23E89">
      <w:pPr>
        <w:pStyle w:val="CrycticStyle"/>
        <w:rPr>
          <w:lang w:val="es-ES"/>
        </w:rPr>
      </w:pPr>
      <w:r>
        <w:rPr>
          <w:lang w:val="es-ES"/>
        </w:rPr>
        <w:t xml:space="preserve">  5</w:t>
      </w:r>
      <w:r w:rsidRPr="006341D8">
        <w:rPr>
          <w:lang w:val="es-ES"/>
        </w:rPr>
        <w:t xml:space="preserve">  SU 261 E 15APR 3 NRTSVO DK3  1200 1610  15APR  E  0 333 LS</w:t>
      </w:r>
    </w:p>
    <w:p w14:paraId="0C70FEF2" w14:textId="77777777" w:rsidR="00D23E89" w:rsidRPr="006341D8" w:rsidRDefault="00D23E89" w:rsidP="00D23E89">
      <w:pPr>
        <w:pStyle w:val="CrycticStyle"/>
        <w:rPr>
          <w:lang w:val="es-ES"/>
        </w:rPr>
      </w:pPr>
      <w:r w:rsidRPr="006341D8">
        <w:rPr>
          <w:lang w:val="es-ES"/>
        </w:rPr>
        <w:t xml:space="preserve">     SEE RTSVC</w:t>
      </w:r>
    </w:p>
    <w:p w14:paraId="65F13333" w14:textId="6164AE75" w:rsidR="00D23E89" w:rsidRPr="006341D8" w:rsidRDefault="00D23E89" w:rsidP="00D23E89">
      <w:pPr>
        <w:pStyle w:val="CrycticStyle"/>
        <w:rPr>
          <w:lang w:val="es-ES"/>
        </w:rPr>
      </w:pPr>
      <w:r>
        <w:rPr>
          <w:lang w:val="es-ES"/>
        </w:rPr>
        <w:t xml:space="preserve">  6</w:t>
      </w:r>
      <w:r w:rsidRPr="006341D8">
        <w:rPr>
          <w:lang w:val="es-ES"/>
        </w:rPr>
        <w:t xml:space="preserve">  SU2584 E 15APR 3 SVOLHR DK3  1925 2125  15APR  E  0 321 L</w:t>
      </w:r>
    </w:p>
    <w:p w14:paraId="71460896" w14:textId="77777777" w:rsidR="00D23E89" w:rsidRDefault="00D23E89" w:rsidP="00D23E89">
      <w:pPr>
        <w:pStyle w:val="CrycticStyle"/>
        <w:rPr>
          <w:lang w:val="es-ES"/>
        </w:rPr>
      </w:pPr>
      <w:r w:rsidRPr="006341D8">
        <w:rPr>
          <w:lang w:val="es-ES"/>
        </w:rPr>
        <w:t xml:space="preserve">     SEE RTSVC</w:t>
      </w:r>
    </w:p>
    <w:p w14:paraId="22CE18D3" w14:textId="4747B6A8" w:rsidR="009F7B74" w:rsidRPr="00F101AA" w:rsidRDefault="009F7B74" w:rsidP="00F101AA">
      <w:pPr>
        <w:pStyle w:val="XMLStyle"/>
        <w:rPr>
          <w:rFonts w:eastAsiaTheme="minorHAnsi"/>
        </w:rPr>
      </w:pPr>
      <w:r w:rsidRPr="00F101AA">
        <w:rPr>
          <w:rFonts w:eastAsiaTheme="minorHAnsi"/>
          <w:sz w:val="18"/>
          <w:szCs w:val="18"/>
          <w:lang w:val="es-ES"/>
        </w:rPr>
        <w:t xml:space="preserve">  </w:t>
      </w:r>
      <w:r w:rsidRPr="00F101AA">
        <w:rPr>
          <w:rFonts w:eastAsiaTheme="minorHAnsi"/>
          <w:sz w:val="18"/>
          <w:szCs w:val="18"/>
        </w:rPr>
        <w:t>7 AP NCE 33492943273 - AMADEUS PRODUCT PLANNING - A</w:t>
      </w:r>
    </w:p>
    <w:p w14:paraId="579B0C73" w14:textId="77777777" w:rsidR="009F7B74" w:rsidRPr="00F101AA" w:rsidRDefault="009F7B74" w:rsidP="00F101AA">
      <w:pPr>
        <w:pStyle w:val="XMLStyle"/>
        <w:rPr>
          <w:rFonts w:eastAsiaTheme="minorHAnsi"/>
        </w:rPr>
      </w:pPr>
      <w:r w:rsidRPr="00F101AA">
        <w:rPr>
          <w:rFonts w:eastAsiaTheme="minorHAnsi"/>
          <w:sz w:val="18"/>
          <w:szCs w:val="18"/>
        </w:rPr>
        <w:t xml:space="preserve">  8 TK OK29DEC/NCE1A0950</w:t>
      </w:r>
    </w:p>
    <w:p w14:paraId="723981A6" w14:textId="77777777" w:rsidR="009F7B74" w:rsidRPr="00F101AA" w:rsidRDefault="009F7B74" w:rsidP="00F101AA">
      <w:pPr>
        <w:pStyle w:val="XMLStyle"/>
        <w:rPr>
          <w:rFonts w:eastAsiaTheme="minorHAnsi"/>
        </w:rPr>
      </w:pPr>
      <w:r w:rsidRPr="00F101AA">
        <w:rPr>
          <w:rFonts w:eastAsiaTheme="minorHAnsi"/>
          <w:sz w:val="18"/>
          <w:szCs w:val="18"/>
        </w:rPr>
        <w:t xml:space="preserve">  9 SSR INFT SU NN1 FAMILYINF/INFANT 03JAN14/S4/P1</w:t>
      </w:r>
    </w:p>
    <w:p w14:paraId="232FB066" w14:textId="77777777" w:rsidR="009F7B74" w:rsidRPr="00F101AA" w:rsidRDefault="009F7B74" w:rsidP="00F101AA">
      <w:pPr>
        <w:pStyle w:val="XMLStyle"/>
        <w:rPr>
          <w:rFonts w:eastAsiaTheme="minorHAnsi"/>
        </w:rPr>
      </w:pPr>
      <w:r w:rsidRPr="00F101AA">
        <w:rPr>
          <w:rFonts w:eastAsiaTheme="minorHAnsi"/>
          <w:sz w:val="18"/>
          <w:szCs w:val="18"/>
        </w:rPr>
        <w:t xml:space="preserve"> 10 SSR INFT SU NN1 FAMILYINF/INFANT 03JAN14/S5/P1</w:t>
      </w:r>
    </w:p>
    <w:p w14:paraId="778EEC87" w14:textId="77777777" w:rsidR="009F7B74" w:rsidRPr="00F101AA" w:rsidRDefault="009F7B74" w:rsidP="00F101AA">
      <w:pPr>
        <w:pStyle w:val="XMLStyle"/>
        <w:rPr>
          <w:rFonts w:eastAsiaTheme="minorHAnsi"/>
        </w:rPr>
      </w:pPr>
      <w:r w:rsidRPr="00F101AA">
        <w:rPr>
          <w:rFonts w:eastAsiaTheme="minorHAnsi"/>
          <w:sz w:val="18"/>
          <w:szCs w:val="18"/>
        </w:rPr>
        <w:t xml:space="preserve"> 11 SSR INFT SU NN1 FAMILYINF/INFANT 03JAN14/S6/P1</w:t>
      </w:r>
    </w:p>
    <w:p w14:paraId="4114EF14" w14:textId="77777777" w:rsidR="009F7B74" w:rsidRPr="00F101AA" w:rsidRDefault="009F7B74" w:rsidP="00F101AA">
      <w:pPr>
        <w:pStyle w:val="XMLStyle"/>
        <w:rPr>
          <w:rFonts w:eastAsiaTheme="minorHAnsi"/>
        </w:rPr>
      </w:pPr>
      <w:r w:rsidRPr="00F101AA">
        <w:rPr>
          <w:rFonts w:eastAsiaTheme="minorHAnsi"/>
          <w:sz w:val="18"/>
          <w:szCs w:val="18"/>
        </w:rPr>
        <w:t xml:space="preserve"> 12 SSR CHLD SU HK1 01MAY10/P3</w:t>
      </w:r>
    </w:p>
    <w:p w14:paraId="5B24ABCE" w14:textId="59FB5BA9" w:rsidR="009F7B74" w:rsidRDefault="009F7B74" w:rsidP="00F101AA">
      <w:pPr>
        <w:pStyle w:val="XMLStyle"/>
        <w:rPr>
          <w:rFonts w:eastAsiaTheme="minorHAnsi"/>
          <w:b/>
          <w:bCs/>
          <w:color w:val="0000FF"/>
        </w:rPr>
      </w:pPr>
      <w:r w:rsidRPr="00F101AA">
        <w:rPr>
          <w:rFonts w:eastAsiaTheme="minorHAnsi"/>
          <w:b/>
          <w:bCs/>
          <w:color w:val="0000FF"/>
          <w:sz w:val="18"/>
          <w:szCs w:val="18"/>
        </w:rPr>
        <w:t xml:space="preserve"> 13 FP CCVIXXXXXXXXXXXX1111D</w:t>
      </w:r>
      <w:r w:rsidR="00280B15">
        <w:rPr>
          <w:rFonts w:eastAsiaTheme="minorHAnsi"/>
          <w:b/>
          <w:bCs/>
          <w:color w:val="0000FF"/>
          <w:sz w:val="18"/>
          <w:szCs w:val="18"/>
        </w:rPr>
        <w:t>09</w:t>
      </w:r>
      <w:r w:rsidRPr="00F101AA">
        <w:rPr>
          <w:rFonts w:eastAsiaTheme="minorHAnsi"/>
          <w:b/>
          <w:bCs/>
          <w:color w:val="0000FF"/>
          <w:sz w:val="18"/>
          <w:szCs w:val="18"/>
        </w:rPr>
        <w:t>20*CV</w:t>
      </w:r>
    </w:p>
    <w:p w14:paraId="2035C3B5" w14:textId="77777777" w:rsidR="00D23E89" w:rsidRPr="00F101AA" w:rsidRDefault="00D23E89" w:rsidP="00A45052">
      <w:pPr>
        <w:autoSpaceDE w:val="0"/>
        <w:autoSpaceDN w:val="0"/>
        <w:adjustRightInd w:val="0"/>
        <w:rPr>
          <w:rFonts w:ascii="Courier New" w:hAnsi="Courier New" w:cs="Courier New"/>
          <w:lang w:val="es-ES"/>
        </w:rPr>
      </w:pPr>
    </w:p>
    <w:p w14:paraId="582BD554" w14:textId="66613919" w:rsidR="001A4D86" w:rsidRPr="001A4D86" w:rsidRDefault="0054162F" w:rsidP="00036685">
      <w:pPr>
        <w:pStyle w:val="Heading2"/>
        <w:rPr>
          <w:szCs w:val="18"/>
          <w:lang w:bidi="th-TH"/>
        </w:rPr>
      </w:pPr>
      <w:bookmarkStart w:id="53" w:name="_Toc439171935"/>
      <w:r>
        <w:t>Fare_PricePNRWithBookingClass</w:t>
      </w:r>
      <w:bookmarkEnd w:id="53"/>
      <w:r w:rsidR="00BD3851">
        <w:t xml:space="preserve"> </w:t>
      </w:r>
    </w:p>
    <w:p w14:paraId="3D56AF1B" w14:textId="6DF65958" w:rsidR="00BD3851" w:rsidRPr="001A4D86" w:rsidRDefault="001A4D86" w:rsidP="001A4D86">
      <w:r w:rsidRPr="001A4D86">
        <w:t>To</w:t>
      </w:r>
      <w:r w:rsidR="00BD3851" w:rsidRPr="001A4D86">
        <w:t xml:space="preserve"> price itineraries</w:t>
      </w:r>
      <w:r w:rsidR="00771386">
        <w:t>.</w:t>
      </w:r>
      <w:r w:rsidR="00BD3851" w:rsidRPr="001A4D86">
        <w:t xml:space="preserve"> </w:t>
      </w:r>
      <w:r w:rsidR="00771386">
        <w:t>E</w:t>
      </w:r>
      <w:r w:rsidR="0054162F">
        <w:t>quivalent to FXX</w:t>
      </w:r>
    </w:p>
    <w:p w14:paraId="0CE766C8" w14:textId="37326651" w:rsidR="00C059C6" w:rsidRPr="00F87BD6" w:rsidRDefault="00F87BD6" w:rsidP="0022156B">
      <w:pPr>
        <w:pStyle w:val="XMLStyle"/>
      </w:pPr>
      <w:r>
        <w:t>&lt;Fare_PricePNRWithBookingClass&gt;</w:t>
      </w:r>
    </w:p>
    <w:p w14:paraId="245EC047" w14:textId="77777777" w:rsidR="00C059C6" w:rsidRPr="00F87BD6" w:rsidRDefault="00C059C6" w:rsidP="0022156B">
      <w:pPr>
        <w:pStyle w:val="XMLStyle"/>
      </w:pPr>
      <w:r w:rsidRPr="00F87BD6">
        <w:t xml:space="preserve">  &lt;overrideInformation&gt;</w:t>
      </w:r>
    </w:p>
    <w:p w14:paraId="6203316B" w14:textId="77777777" w:rsidR="00C059C6" w:rsidRPr="00F87BD6" w:rsidRDefault="00C059C6" w:rsidP="0022156B">
      <w:pPr>
        <w:pStyle w:val="XMLStyle"/>
      </w:pPr>
      <w:r w:rsidRPr="00F87BD6">
        <w:t xml:space="preserve">    &lt;attributeDetails&gt;</w:t>
      </w:r>
    </w:p>
    <w:p w14:paraId="2F8BB69B" w14:textId="77777777" w:rsidR="00C059C6" w:rsidRPr="00F87BD6" w:rsidRDefault="00C059C6" w:rsidP="0022156B">
      <w:pPr>
        <w:pStyle w:val="XMLStyle"/>
      </w:pPr>
      <w:r w:rsidRPr="00F87BD6">
        <w:t xml:space="preserve">      &lt;attributeType&gt;</w:t>
      </w:r>
      <w:r w:rsidRPr="00F87BD6">
        <w:rPr>
          <w:b/>
          <w:bCs/>
        </w:rPr>
        <w:t>RP</w:t>
      </w:r>
      <w:r w:rsidRPr="00F87BD6">
        <w:t>&lt;/attributeType&gt;</w:t>
      </w:r>
    </w:p>
    <w:p w14:paraId="1DE91EE5" w14:textId="77777777" w:rsidR="00C059C6" w:rsidRPr="00F87BD6" w:rsidRDefault="00C059C6" w:rsidP="0022156B">
      <w:pPr>
        <w:pStyle w:val="XMLStyle"/>
      </w:pPr>
      <w:r w:rsidRPr="00F87BD6">
        <w:t xml:space="preserve">    &lt;/attributeDetails&gt;</w:t>
      </w:r>
    </w:p>
    <w:p w14:paraId="1352EEB7" w14:textId="77777777" w:rsidR="00C059C6" w:rsidRPr="00F87BD6" w:rsidRDefault="00C059C6" w:rsidP="0022156B">
      <w:pPr>
        <w:pStyle w:val="XMLStyle"/>
      </w:pPr>
      <w:r w:rsidRPr="00F87BD6">
        <w:t xml:space="preserve">    &lt;attributeDetails&gt;</w:t>
      </w:r>
    </w:p>
    <w:p w14:paraId="6F9CACCF" w14:textId="77777777" w:rsidR="00C059C6" w:rsidRPr="00F87BD6" w:rsidRDefault="00C059C6" w:rsidP="0022156B">
      <w:pPr>
        <w:pStyle w:val="XMLStyle"/>
      </w:pPr>
      <w:r w:rsidRPr="00F87BD6">
        <w:t xml:space="preserve">      &lt;attributeType&gt;</w:t>
      </w:r>
      <w:r w:rsidRPr="00F87BD6">
        <w:rPr>
          <w:b/>
          <w:bCs/>
        </w:rPr>
        <w:t>RU</w:t>
      </w:r>
      <w:r w:rsidRPr="00F87BD6">
        <w:t>&lt;/attributeType&gt;</w:t>
      </w:r>
    </w:p>
    <w:p w14:paraId="689E623B" w14:textId="77777777" w:rsidR="00C059C6" w:rsidRPr="00F87BD6" w:rsidRDefault="00C059C6" w:rsidP="0022156B">
      <w:pPr>
        <w:pStyle w:val="XMLStyle"/>
      </w:pPr>
      <w:r w:rsidRPr="00F87BD6">
        <w:t xml:space="preserve">    &lt;/attributeDetails&gt;</w:t>
      </w:r>
    </w:p>
    <w:p w14:paraId="1F2B53F7" w14:textId="77777777" w:rsidR="00C059C6" w:rsidRPr="00F87BD6" w:rsidRDefault="00C059C6" w:rsidP="0022156B">
      <w:pPr>
        <w:pStyle w:val="XMLStyle"/>
      </w:pPr>
      <w:r w:rsidRPr="00F87BD6">
        <w:t xml:space="preserve">  &lt;/overrideInformation&gt;</w:t>
      </w:r>
    </w:p>
    <w:p w14:paraId="5C40FF19" w14:textId="77777777" w:rsidR="00C059C6" w:rsidRPr="00F87BD6" w:rsidRDefault="00C059C6" w:rsidP="0022156B">
      <w:pPr>
        <w:pStyle w:val="XMLStyle"/>
      </w:pPr>
      <w:r w:rsidRPr="00F87BD6">
        <w:t xml:space="preserve">  &lt;validatingCarrier&gt;</w:t>
      </w:r>
    </w:p>
    <w:p w14:paraId="44875027" w14:textId="77777777" w:rsidR="00C059C6" w:rsidRPr="00F87BD6" w:rsidRDefault="00C059C6" w:rsidP="0022156B">
      <w:pPr>
        <w:pStyle w:val="XMLStyle"/>
      </w:pPr>
      <w:r w:rsidRPr="00F87BD6">
        <w:t xml:space="preserve">    &lt;carrierInformation&gt;</w:t>
      </w:r>
    </w:p>
    <w:p w14:paraId="161ABB7E" w14:textId="77777777" w:rsidR="00C059C6" w:rsidRPr="00F87BD6" w:rsidRDefault="00C059C6" w:rsidP="0022156B">
      <w:pPr>
        <w:pStyle w:val="XMLStyle"/>
      </w:pPr>
      <w:r w:rsidRPr="00F87BD6">
        <w:t xml:space="preserve">      &lt;carrierCode&gt;</w:t>
      </w:r>
      <w:r w:rsidRPr="00F87BD6">
        <w:rPr>
          <w:b/>
          <w:bCs/>
        </w:rPr>
        <w:t>SU</w:t>
      </w:r>
      <w:r w:rsidRPr="00F87BD6">
        <w:t>&lt;/carrierCode&gt;</w:t>
      </w:r>
    </w:p>
    <w:p w14:paraId="1A9783A7" w14:textId="77777777" w:rsidR="00C059C6" w:rsidRPr="00F87BD6" w:rsidRDefault="00C059C6" w:rsidP="0022156B">
      <w:pPr>
        <w:pStyle w:val="XMLStyle"/>
      </w:pPr>
      <w:r w:rsidRPr="00F87BD6">
        <w:t xml:space="preserve">    &lt;/carrierInformation&gt;</w:t>
      </w:r>
    </w:p>
    <w:p w14:paraId="3F364BFF" w14:textId="77777777" w:rsidR="00C059C6" w:rsidRPr="00F87BD6" w:rsidRDefault="00C059C6" w:rsidP="0022156B">
      <w:pPr>
        <w:pStyle w:val="XMLStyle"/>
      </w:pPr>
      <w:r w:rsidRPr="00F87BD6">
        <w:t xml:space="preserve">  &lt;/validatingCarrier&gt;</w:t>
      </w:r>
    </w:p>
    <w:p w14:paraId="2D4037D8" w14:textId="210E4D01" w:rsidR="00C059C6" w:rsidRPr="00F87BD6" w:rsidRDefault="00C059C6" w:rsidP="0022156B">
      <w:pPr>
        <w:pStyle w:val="XMLStyle"/>
      </w:pPr>
      <w:r w:rsidRPr="00F87BD6">
        <w:t>&lt;/Fare_PricePNRWithBookingClass&gt;</w:t>
      </w:r>
    </w:p>
    <w:p w14:paraId="3CACF143" w14:textId="77777777" w:rsidR="00C059C6" w:rsidRDefault="00C059C6" w:rsidP="00A45052">
      <w:pPr>
        <w:autoSpaceDE w:val="0"/>
        <w:autoSpaceDN w:val="0"/>
        <w:adjustRightInd w:val="0"/>
        <w:rPr>
          <w:rFonts w:ascii="Lucida Console" w:hAnsi="Lucida Console" w:cs="Lucida Console"/>
          <w:sz w:val="17"/>
          <w:szCs w:val="17"/>
        </w:rPr>
      </w:pPr>
    </w:p>
    <w:p w14:paraId="57EE1C4D" w14:textId="4EB81DED" w:rsidR="00F87BD6" w:rsidRDefault="00F87BD6" w:rsidP="00A45052">
      <w:pPr>
        <w:autoSpaceDE w:val="0"/>
        <w:autoSpaceDN w:val="0"/>
        <w:adjustRightInd w:val="0"/>
        <w:rPr>
          <w:rFonts w:ascii="Lucida Console" w:hAnsi="Lucida Console" w:cs="Lucida Console"/>
          <w:sz w:val="17"/>
          <w:szCs w:val="17"/>
        </w:rPr>
      </w:pPr>
      <w:r>
        <w:object w:dxaOrig="1551" w:dyaOrig="991" w14:anchorId="64C0ACF5">
          <v:shape id="_x0000_i1034" type="#_x0000_t75" style="width:76.45pt;height:49.5pt" o:ole="">
            <v:imagedata r:id="rId46" o:title=""/>
          </v:shape>
          <o:OLEObject Type="Embed" ProgID="WordPad.Document.1" ShapeID="_x0000_i1034" DrawAspect="Icon" ObjectID="_1517037942" r:id="rId47"/>
        </w:object>
      </w:r>
    </w:p>
    <w:p w14:paraId="74912E8B" w14:textId="783622E9" w:rsidR="002757DA" w:rsidRPr="002757DA" w:rsidRDefault="002757DA" w:rsidP="00A45052">
      <w:r w:rsidRPr="002757DA">
        <w:t>There are 3 pricing solutions returned for each passenger type code (ADT, CHD and INF)</w:t>
      </w:r>
    </w:p>
    <w:p w14:paraId="1C08F7DD" w14:textId="2B82720D" w:rsidR="002757DA" w:rsidRDefault="002757DA" w:rsidP="00A45052">
      <w:pPr>
        <w:autoSpaceDE w:val="0"/>
        <w:autoSpaceDN w:val="0"/>
        <w:adjustRightInd w:val="0"/>
        <w:rPr>
          <w:rFonts w:ascii="Lucida Console" w:hAnsi="Lucida Console" w:cs="Lucida Console"/>
          <w:sz w:val="17"/>
          <w:szCs w:val="17"/>
        </w:rPr>
      </w:pPr>
      <w:r>
        <w:rPr>
          <w:rFonts w:ascii="Lucida Console" w:hAnsi="Lucida Console" w:cs="Lucida Console"/>
          <w:noProof/>
          <w:sz w:val="17"/>
          <w:szCs w:val="17"/>
          <w:lang w:val="en-IE" w:eastAsia="en-IE" w:bidi="ar-SA"/>
        </w:rPr>
        <w:lastRenderedPageBreak/>
        <w:drawing>
          <wp:inline distT="0" distB="0" distL="0" distR="0" wp14:anchorId="49425950" wp14:editId="5D3A9567">
            <wp:extent cx="5734050" cy="1952625"/>
            <wp:effectExtent l="0" t="0" r="0" b="9525"/>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1952625"/>
                    </a:xfrm>
                    <a:prstGeom prst="rect">
                      <a:avLst/>
                    </a:prstGeom>
                    <a:noFill/>
                    <a:ln>
                      <a:noFill/>
                    </a:ln>
                  </pic:spPr>
                </pic:pic>
              </a:graphicData>
            </a:graphic>
          </wp:inline>
        </w:drawing>
      </w:r>
    </w:p>
    <w:p w14:paraId="51B05F45" w14:textId="4D4129D1" w:rsidR="00C059C6" w:rsidRPr="00C059C6" w:rsidRDefault="00C059C6" w:rsidP="00A45052">
      <w:pPr>
        <w:autoSpaceDE w:val="0"/>
        <w:autoSpaceDN w:val="0"/>
        <w:adjustRightInd w:val="0"/>
      </w:pPr>
    </w:p>
    <w:p w14:paraId="36433E2B" w14:textId="77777777" w:rsidR="000A139E" w:rsidRDefault="00BD3851" w:rsidP="002757DA">
      <w:pPr>
        <w:pStyle w:val="Heading2"/>
      </w:pPr>
      <w:bookmarkStart w:id="54" w:name="_Toc439171936"/>
      <w:r>
        <w:t>Ticket_CreateTSTFromPricing</w:t>
      </w:r>
      <w:bookmarkEnd w:id="54"/>
      <w:r>
        <w:t xml:space="preserve"> </w:t>
      </w:r>
    </w:p>
    <w:p w14:paraId="465E2A33" w14:textId="11FC581F" w:rsidR="002757DA" w:rsidRDefault="000A139E" w:rsidP="000A139E">
      <w:r>
        <w:t>T</w:t>
      </w:r>
      <w:r w:rsidR="00BD3851">
        <w:t>o store the TST from the pricing</w:t>
      </w:r>
      <w:r>
        <w:t xml:space="preserve"> </w:t>
      </w:r>
    </w:p>
    <w:p w14:paraId="4E493EBD" w14:textId="2C4A9205" w:rsidR="00AF1901" w:rsidRPr="009D1FCE" w:rsidRDefault="00AF1901" w:rsidP="0022156B">
      <w:pPr>
        <w:pStyle w:val="XMLStyle"/>
      </w:pPr>
      <w:r w:rsidRPr="009D1FCE">
        <w:t>&lt;Ticket_CreateTSTFromPricing&gt;</w:t>
      </w:r>
    </w:p>
    <w:p w14:paraId="6AF8C2FB" w14:textId="77777777" w:rsidR="00AF1901" w:rsidRPr="009D1FCE" w:rsidRDefault="00AF1901" w:rsidP="0022156B">
      <w:pPr>
        <w:pStyle w:val="XMLStyle"/>
      </w:pPr>
      <w:r w:rsidRPr="009D1FCE">
        <w:t xml:space="preserve">  &lt;psaList&gt;</w:t>
      </w:r>
    </w:p>
    <w:p w14:paraId="645D0DB8" w14:textId="77777777" w:rsidR="00AF1901" w:rsidRPr="009D1FCE" w:rsidRDefault="00AF1901" w:rsidP="0022156B">
      <w:pPr>
        <w:pStyle w:val="XMLStyle"/>
      </w:pPr>
      <w:r w:rsidRPr="009D1FCE">
        <w:t xml:space="preserve">    &lt;itemReference&gt;</w:t>
      </w:r>
    </w:p>
    <w:p w14:paraId="60E43351" w14:textId="77777777" w:rsidR="00AF1901" w:rsidRPr="009D1FCE" w:rsidRDefault="00AF1901" w:rsidP="0022156B">
      <w:pPr>
        <w:pStyle w:val="XMLStyle"/>
      </w:pPr>
      <w:r w:rsidRPr="009D1FCE">
        <w:t xml:space="preserve">      &lt;referenceType&gt;</w:t>
      </w:r>
      <w:r w:rsidRPr="009D1FCE">
        <w:rPr>
          <w:b/>
          <w:bCs/>
        </w:rPr>
        <w:t>TST</w:t>
      </w:r>
      <w:r w:rsidRPr="009D1FCE">
        <w:t>&lt;/referenceType&gt;</w:t>
      </w:r>
    </w:p>
    <w:p w14:paraId="2D91A4B6" w14:textId="77777777" w:rsidR="00AF1901" w:rsidRPr="009D1FCE" w:rsidRDefault="00AF1901" w:rsidP="0022156B">
      <w:pPr>
        <w:pStyle w:val="XMLStyle"/>
      </w:pPr>
      <w:r w:rsidRPr="009D1FCE">
        <w:t xml:space="preserve">      &lt;uniqueReference&gt;</w:t>
      </w:r>
      <w:r w:rsidRPr="009D1FCE">
        <w:rPr>
          <w:b/>
          <w:bCs/>
        </w:rPr>
        <w:t>1</w:t>
      </w:r>
      <w:r w:rsidRPr="009D1FCE">
        <w:t>&lt;/uniqueReference&gt;</w:t>
      </w:r>
    </w:p>
    <w:p w14:paraId="47689E60" w14:textId="77777777" w:rsidR="00AF1901" w:rsidRPr="009D1FCE" w:rsidRDefault="00AF1901" w:rsidP="0022156B">
      <w:pPr>
        <w:pStyle w:val="XMLStyle"/>
      </w:pPr>
      <w:r w:rsidRPr="009D1FCE">
        <w:t xml:space="preserve">    &lt;/itemReference&gt;</w:t>
      </w:r>
    </w:p>
    <w:p w14:paraId="1390B4ED" w14:textId="77777777" w:rsidR="00AF1901" w:rsidRPr="009D1FCE" w:rsidRDefault="00AF1901" w:rsidP="0022156B">
      <w:pPr>
        <w:pStyle w:val="XMLStyle"/>
      </w:pPr>
      <w:r w:rsidRPr="009D1FCE">
        <w:t xml:space="preserve">  &lt;/psaList&gt;</w:t>
      </w:r>
    </w:p>
    <w:p w14:paraId="317998BA" w14:textId="77777777" w:rsidR="00AF1901" w:rsidRPr="009D1FCE" w:rsidRDefault="00AF1901" w:rsidP="0022156B">
      <w:pPr>
        <w:pStyle w:val="XMLStyle"/>
      </w:pPr>
      <w:r w:rsidRPr="009D1FCE">
        <w:t xml:space="preserve">  &lt;psaList&gt;</w:t>
      </w:r>
    </w:p>
    <w:p w14:paraId="20E4ECFE" w14:textId="77777777" w:rsidR="00AF1901" w:rsidRPr="009D1FCE" w:rsidRDefault="00AF1901" w:rsidP="0022156B">
      <w:pPr>
        <w:pStyle w:val="XMLStyle"/>
      </w:pPr>
      <w:r w:rsidRPr="009D1FCE">
        <w:t xml:space="preserve">    &lt;itemReference&gt;</w:t>
      </w:r>
    </w:p>
    <w:p w14:paraId="09648273" w14:textId="77777777" w:rsidR="00AF1901" w:rsidRPr="009D1FCE" w:rsidRDefault="00AF1901" w:rsidP="0022156B">
      <w:pPr>
        <w:pStyle w:val="XMLStyle"/>
      </w:pPr>
      <w:r w:rsidRPr="009D1FCE">
        <w:t xml:space="preserve">      &lt;referenceType&gt;</w:t>
      </w:r>
      <w:r w:rsidRPr="009D1FCE">
        <w:rPr>
          <w:b/>
          <w:bCs/>
        </w:rPr>
        <w:t>TST</w:t>
      </w:r>
      <w:r w:rsidRPr="009D1FCE">
        <w:t>&lt;/referenceType&gt;</w:t>
      </w:r>
    </w:p>
    <w:p w14:paraId="6FED35C3" w14:textId="77777777" w:rsidR="00AF1901" w:rsidRPr="009D1FCE" w:rsidRDefault="00AF1901" w:rsidP="0022156B">
      <w:pPr>
        <w:pStyle w:val="XMLStyle"/>
      </w:pPr>
      <w:r w:rsidRPr="009D1FCE">
        <w:t xml:space="preserve">      &lt;uniqueReference&gt;</w:t>
      </w:r>
      <w:r w:rsidRPr="009D1FCE">
        <w:rPr>
          <w:b/>
          <w:bCs/>
        </w:rPr>
        <w:t>2</w:t>
      </w:r>
      <w:r w:rsidRPr="009D1FCE">
        <w:t>&lt;/uniqueReference&gt;</w:t>
      </w:r>
    </w:p>
    <w:p w14:paraId="7A347EAF" w14:textId="77777777" w:rsidR="00AF1901" w:rsidRPr="009D1FCE" w:rsidRDefault="00AF1901" w:rsidP="0022156B">
      <w:pPr>
        <w:pStyle w:val="XMLStyle"/>
      </w:pPr>
      <w:r w:rsidRPr="009D1FCE">
        <w:t xml:space="preserve">    &lt;/itemReference&gt;</w:t>
      </w:r>
    </w:p>
    <w:p w14:paraId="4AED01B9" w14:textId="77777777" w:rsidR="00AF1901" w:rsidRPr="009D1FCE" w:rsidRDefault="00AF1901" w:rsidP="0022156B">
      <w:pPr>
        <w:pStyle w:val="XMLStyle"/>
      </w:pPr>
      <w:r w:rsidRPr="009D1FCE">
        <w:t xml:space="preserve">  &lt;/psaList&gt;</w:t>
      </w:r>
    </w:p>
    <w:p w14:paraId="016803AE" w14:textId="77777777" w:rsidR="00AF1901" w:rsidRPr="009D1FCE" w:rsidRDefault="00AF1901" w:rsidP="0022156B">
      <w:pPr>
        <w:pStyle w:val="XMLStyle"/>
      </w:pPr>
      <w:r w:rsidRPr="009D1FCE">
        <w:t xml:space="preserve">  &lt;psaList&gt;</w:t>
      </w:r>
    </w:p>
    <w:p w14:paraId="0E61EC27" w14:textId="77777777" w:rsidR="00AF1901" w:rsidRPr="009D1FCE" w:rsidRDefault="00AF1901" w:rsidP="0022156B">
      <w:pPr>
        <w:pStyle w:val="XMLStyle"/>
      </w:pPr>
      <w:r w:rsidRPr="009D1FCE">
        <w:t xml:space="preserve">    &lt;itemReference&gt;</w:t>
      </w:r>
    </w:p>
    <w:p w14:paraId="5DAD41A6" w14:textId="77777777" w:rsidR="00AF1901" w:rsidRPr="009D1FCE" w:rsidRDefault="00AF1901" w:rsidP="0022156B">
      <w:pPr>
        <w:pStyle w:val="XMLStyle"/>
      </w:pPr>
      <w:r w:rsidRPr="009D1FCE">
        <w:t xml:space="preserve">      &lt;referenceType&gt;</w:t>
      </w:r>
      <w:r w:rsidRPr="009D1FCE">
        <w:rPr>
          <w:b/>
          <w:bCs/>
        </w:rPr>
        <w:t>TST</w:t>
      </w:r>
      <w:r w:rsidRPr="009D1FCE">
        <w:t>&lt;/referenceType&gt;</w:t>
      </w:r>
    </w:p>
    <w:p w14:paraId="5ABC6C76" w14:textId="77777777" w:rsidR="00AF1901" w:rsidRPr="009D1FCE" w:rsidRDefault="00AF1901" w:rsidP="0022156B">
      <w:pPr>
        <w:pStyle w:val="XMLStyle"/>
      </w:pPr>
      <w:r w:rsidRPr="009D1FCE">
        <w:t xml:space="preserve">      &lt;uniqueReference&gt;</w:t>
      </w:r>
      <w:r w:rsidRPr="009D1FCE">
        <w:rPr>
          <w:b/>
          <w:bCs/>
        </w:rPr>
        <w:t>3</w:t>
      </w:r>
      <w:r w:rsidRPr="009D1FCE">
        <w:t>&lt;/uniqueReference&gt;</w:t>
      </w:r>
    </w:p>
    <w:p w14:paraId="0999C35C" w14:textId="77777777" w:rsidR="00AF1901" w:rsidRPr="009D1FCE" w:rsidRDefault="00AF1901" w:rsidP="0022156B">
      <w:pPr>
        <w:pStyle w:val="XMLStyle"/>
      </w:pPr>
      <w:r w:rsidRPr="009D1FCE">
        <w:t xml:space="preserve">    &lt;/itemReference&gt;</w:t>
      </w:r>
    </w:p>
    <w:p w14:paraId="7DB2337B" w14:textId="77777777" w:rsidR="00AF1901" w:rsidRPr="009D1FCE" w:rsidRDefault="00AF1901" w:rsidP="0022156B">
      <w:pPr>
        <w:pStyle w:val="XMLStyle"/>
      </w:pPr>
      <w:r w:rsidRPr="009D1FCE">
        <w:t xml:space="preserve">  &lt;/psaList&gt;</w:t>
      </w:r>
    </w:p>
    <w:p w14:paraId="2585B953" w14:textId="386DDF09" w:rsidR="002757DA" w:rsidRDefault="00AF1901" w:rsidP="0022156B">
      <w:pPr>
        <w:pStyle w:val="XMLStyle"/>
      </w:pPr>
      <w:r w:rsidRPr="009D1FCE">
        <w:t>&lt;/Ticket_CreateTSTFromPricing&gt;</w:t>
      </w:r>
    </w:p>
    <w:p w14:paraId="7A9C4CCE" w14:textId="77777777" w:rsidR="00667AE2" w:rsidRDefault="00667AE2" w:rsidP="00A45052">
      <w:pPr>
        <w:autoSpaceDE w:val="0"/>
        <w:autoSpaceDN w:val="0"/>
        <w:adjustRightInd w:val="0"/>
        <w:rPr>
          <w:rFonts w:ascii="Courier New" w:hAnsi="Courier New" w:cs="Courier New"/>
          <w:sz w:val="20"/>
          <w:szCs w:val="20"/>
        </w:rPr>
      </w:pPr>
    </w:p>
    <w:p w14:paraId="0CE8558F" w14:textId="33B43BAF" w:rsidR="004011E0" w:rsidRPr="009D1FCE" w:rsidRDefault="009D1FCE" w:rsidP="00A45052">
      <w:pPr>
        <w:autoSpaceDE w:val="0"/>
        <w:autoSpaceDN w:val="0"/>
        <w:adjustRightInd w:val="0"/>
        <w:rPr>
          <w:rFonts w:ascii="Courier New" w:hAnsi="Courier New" w:cs="Courier New"/>
          <w:sz w:val="20"/>
          <w:szCs w:val="20"/>
        </w:rPr>
      </w:pPr>
      <w:r>
        <w:rPr>
          <w:rFonts w:ascii="Courier New" w:hAnsi="Courier New" w:cs="Courier New"/>
          <w:sz w:val="20"/>
          <w:szCs w:val="20"/>
        </w:rPr>
        <w:object w:dxaOrig="1551" w:dyaOrig="991" w14:anchorId="5192F12F">
          <v:shape id="_x0000_i1035" type="#_x0000_t75" style="width:76.45pt;height:49.5pt" o:ole="">
            <v:imagedata r:id="rId49" o:title=""/>
          </v:shape>
          <o:OLEObject Type="Embed" ProgID="WordPad.Document.1" ShapeID="_x0000_i1035" DrawAspect="Icon" ObjectID="_1517037943" r:id="rId50"/>
        </w:object>
      </w:r>
    </w:p>
    <w:p w14:paraId="6A121E94" w14:textId="5AE210A2" w:rsidR="00AF1901" w:rsidRDefault="004011E0" w:rsidP="00A45052">
      <w:r w:rsidRPr="002757DA">
        <w:t xml:space="preserve">There are 3 </w:t>
      </w:r>
      <w:r>
        <w:t>TSTs stored in this booking</w:t>
      </w:r>
    </w:p>
    <w:p w14:paraId="4B7A502E" w14:textId="77777777" w:rsidR="00601175" w:rsidRPr="0022156B" w:rsidRDefault="00601175" w:rsidP="0022156B">
      <w:pPr>
        <w:pStyle w:val="CrycticStyle"/>
      </w:pPr>
      <w:r w:rsidRPr="0022156B">
        <w:t>/$T     P/S  NAME                   TOTAL            FOP                 SEGMENTS</w:t>
      </w:r>
    </w:p>
    <w:p w14:paraId="2E62DB84" w14:textId="77777777" w:rsidR="00601175" w:rsidRPr="0022156B" w:rsidRDefault="00601175" w:rsidP="0022156B">
      <w:pPr>
        <w:pStyle w:val="CrycticStyle"/>
      </w:pPr>
      <w:r w:rsidRPr="0022156B">
        <w:t xml:space="preserve">1    .1   FAMILYNAME/ADULTNAMEONE EUR       771.09                        4-6  </w:t>
      </w:r>
    </w:p>
    <w:p w14:paraId="218C1286" w14:textId="77777777" w:rsidR="00601175" w:rsidRPr="0022156B" w:rsidRDefault="00601175" w:rsidP="0022156B">
      <w:pPr>
        <w:pStyle w:val="CrycticStyle"/>
      </w:pPr>
      <w:r w:rsidRPr="0022156B">
        <w:t xml:space="preserve">1    .2   FAMILYNAME/ADULTNAMETWO EUR       771.09                        4-6  </w:t>
      </w:r>
    </w:p>
    <w:p w14:paraId="15AF61AB" w14:textId="77777777" w:rsidR="00601175" w:rsidRPr="0022156B" w:rsidRDefault="00601175" w:rsidP="0022156B">
      <w:pPr>
        <w:pStyle w:val="CrycticStyle"/>
      </w:pPr>
      <w:r w:rsidRPr="0022156B">
        <w:t xml:space="preserve">2    .3   FAMILYNAME/CHILDNAMEONE EUR       682.57                        4-6  </w:t>
      </w:r>
    </w:p>
    <w:p w14:paraId="04429F70" w14:textId="77777777" w:rsidR="00601175" w:rsidRPr="0022156B" w:rsidRDefault="00601175" w:rsidP="0022156B">
      <w:pPr>
        <w:pStyle w:val="CrycticStyle"/>
      </w:pPr>
      <w:r w:rsidRPr="0022156B">
        <w:t xml:space="preserve">3    .1 I FAMILYINF/INFANT(INF)   EUR        90.81                        4-6  </w:t>
      </w:r>
    </w:p>
    <w:p w14:paraId="0AEB35A7" w14:textId="77777777" w:rsidR="00601175" w:rsidRPr="0022156B" w:rsidRDefault="00601175" w:rsidP="0022156B">
      <w:pPr>
        <w:pStyle w:val="CrycticStyle"/>
      </w:pPr>
      <w:r w:rsidRPr="0022156B">
        <w:t xml:space="preserve">                                                                               </w:t>
      </w:r>
    </w:p>
    <w:p w14:paraId="7C75F05A" w14:textId="77777777" w:rsidR="00601175" w:rsidRPr="0022156B" w:rsidRDefault="00601175" w:rsidP="0022156B">
      <w:pPr>
        <w:pStyle w:val="CrycticStyle"/>
      </w:pPr>
      <w:r w:rsidRPr="0022156B">
        <w:t xml:space="preserve">DELETED TST RECORDS MAY EXIST - PLEASE USE TTH                                 </w:t>
      </w:r>
    </w:p>
    <w:p w14:paraId="3AE07DAB" w14:textId="77777777" w:rsidR="00601175" w:rsidRPr="0022156B" w:rsidRDefault="00601175" w:rsidP="0022156B">
      <w:pPr>
        <w:pStyle w:val="CrycticStyle"/>
      </w:pPr>
      <w:r w:rsidRPr="0022156B">
        <w:t xml:space="preserve"> </w:t>
      </w:r>
    </w:p>
    <w:p w14:paraId="695915C4" w14:textId="77777777" w:rsidR="00601175" w:rsidRPr="0022156B" w:rsidRDefault="00601175" w:rsidP="0022156B">
      <w:pPr>
        <w:pStyle w:val="CrycticStyle"/>
      </w:pPr>
    </w:p>
    <w:p w14:paraId="6FAE0E16" w14:textId="77777777" w:rsidR="00601175" w:rsidRPr="0022156B" w:rsidRDefault="00601175" w:rsidP="0022156B">
      <w:pPr>
        <w:pStyle w:val="CrycticStyle"/>
      </w:pPr>
      <w:r w:rsidRPr="0022156B">
        <w:rPr>
          <w:b/>
          <w:bCs/>
        </w:rPr>
        <w:t>/$TST00001</w:t>
      </w:r>
      <w:r w:rsidRPr="0022156B">
        <w:t xml:space="preserve">     NCE1A0950 SL/07OCT I 0 LD 09OCT14 OD LONLON SI                    </w:t>
      </w:r>
    </w:p>
    <w:p w14:paraId="035F5D7A" w14:textId="77777777" w:rsidR="00601175" w:rsidRPr="0022156B" w:rsidRDefault="00601175" w:rsidP="0022156B">
      <w:pPr>
        <w:pStyle w:val="CrycticStyle"/>
      </w:pPr>
      <w:r w:rsidRPr="0022156B">
        <w:t xml:space="preserve">T-                                                                             </w:t>
      </w:r>
    </w:p>
    <w:p w14:paraId="7C91D1FB" w14:textId="77777777" w:rsidR="00601175" w:rsidRPr="0022156B" w:rsidRDefault="00601175" w:rsidP="0022156B">
      <w:pPr>
        <w:pStyle w:val="CrycticStyle"/>
      </w:pPr>
      <w:r w:rsidRPr="0022156B">
        <w:lastRenderedPageBreak/>
        <w:t xml:space="preserve">FXP                                                                            </w:t>
      </w:r>
    </w:p>
    <w:p w14:paraId="01318106" w14:textId="77777777" w:rsidR="00601175" w:rsidRPr="0022156B" w:rsidRDefault="00601175" w:rsidP="0022156B">
      <w:pPr>
        <w:pStyle w:val="CrycticStyle"/>
      </w:pPr>
      <w:r w:rsidRPr="0022156B">
        <w:t xml:space="preserve">   1.FAMILYNAME/ADULTNAMEONE(ADT)                                              </w:t>
      </w:r>
    </w:p>
    <w:p w14:paraId="632F79CD" w14:textId="77777777" w:rsidR="00601175" w:rsidRPr="0022156B" w:rsidRDefault="00601175" w:rsidP="0022156B">
      <w:pPr>
        <w:pStyle w:val="CrycticStyle"/>
      </w:pPr>
      <w:r w:rsidRPr="0022156B">
        <w:t xml:space="preserve">   2.FAMILYNAME/ADULTNAMETWO(ADT)                                              </w:t>
      </w:r>
    </w:p>
    <w:p w14:paraId="2F609746" w14:textId="77777777" w:rsidR="00601175" w:rsidRPr="0022156B" w:rsidRDefault="00601175" w:rsidP="0022156B">
      <w:pPr>
        <w:pStyle w:val="CrycticStyle"/>
        <w:rPr>
          <w:lang w:val="es-ES"/>
        </w:rPr>
      </w:pPr>
      <w:r w:rsidRPr="0022156B">
        <w:t xml:space="preserve"> </w:t>
      </w:r>
      <w:r w:rsidRPr="0022156B">
        <w:rPr>
          <w:lang w:val="es-ES"/>
        </w:rPr>
        <w:t xml:space="preserve">1   LHR SU  262 E 03APR 1100  OK EPX             03APR03APR 1PC               </w:t>
      </w:r>
    </w:p>
    <w:p w14:paraId="279829A7" w14:textId="77777777" w:rsidR="00601175" w:rsidRPr="0022156B" w:rsidRDefault="00601175" w:rsidP="0022156B">
      <w:pPr>
        <w:pStyle w:val="CrycticStyle"/>
        <w:rPr>
          <w:lang w:val="es-ES"/>
        </w:rPr>
      </w:pPr>
      <w:r w:rsidRPr="0022156B">
        <w:rPr>
          <w:lang w:val="es-ES"/>
        </w:rPr>
        <w:t xml:space="preserve"> 2 O NRT SU  261 E 15APR 1200  OK EPX             15APR15APR 1PC               </w:t>
      </w:r>
    </w:p>
    <w:p w14:paraId="1382C19D" w14:textId="77777777" w:rsidR="00601175" w:rsidRPr="0022156B" w:rsidRDefault="00601175" w:rsidP="0022156B">
      <w:pPr>
        <w:pStyle w:val="CrycticStyle"/>
        <w:rPr>
          <w:lang w:val="es-ES"/>
        </w:rPr>
      </w:pPr>
      <w:r w:rsidRPr="0022156B">
        <w:rPr>
          <w:lang w:val="es-ES"/>
        </w:rPr>
        <w:t xml:space="preserve"> 3 X SVO SU 2584 E 15APR 1925  OK EPX             15APR15APR 1PC               </w:t>
      </w:r>
    </w:p>
    <w:p w14:paraId="1A4A64A0" w14:textId="77777777" w:rsidR="00601175" w:rsidRPr="0022156B" w:rsidRDefault="00601175" w:rsidP="0022156B">
      <w:pPr>
        <w:pStyle w:val="CrycticStyle"/>
      </w:pPr>
      <w:r w:rsidRPr="0022156B">
        <w:rPr>
          <w:lang w:val="es-ES"/>
        </w:rPr>
        <w:t xml:space="preserve">     </w:t>
      </w:r>
      <w:r w:rsidRPr="0022156B">
        <w:t xml:space="preserve">LHR                                                                       </w:t>
      </w:r>
    </w:p>
    <w:p w14:paraId="330317A1" w14:textId="77777777" w:rsidR="00601175" w:rsidRPr="0022156B" w:rsidRDefault="00601175" w:rsidP="0022156B">
      <w:pPr>
        <w:pStyle w:val="CrycticStyle"/>
      </w:pPr>
      <w:r w:rsidRPr="0022156B">
        <w:t xml:space="preserve">FARE  F GBP     250.00                                                         </w:t>
      </w:r>
    </w:p>
    <w:p w14:paraId="18AE5C99" w14:textId="77777777" w:rsidR="00601175" w:rsidRPr="0022156B" w:rsidRDefault="00601175" w:rsidP="0022156B">
      <w:pPr>
        <w:pStyle w:val="CrycticStyle"/>
      </w:pPr>
      <w:r w:rsidRPr="0022156B">
        <w:t xml:space="preserve">EQUIV   EUR     322.00                                                         </w:t>
      </w:r>
    </w:p>
    <w:p w14:paraId="74231CA4" w14:textId="77777777" w:rsidR="00601175" w:rsidRPr="0022156B" w:rsidRDefault="00601175" w:rsidP="0022156B">
      <w:pPr>
        <w:pStyle w:val="CrycticStyle"/>
      </w:pPr>
      <w:r w:rsidRPr="0022156B">
        <w:t xml:space="preserve">TX001 X EUR   270.00-YQAC TX002 X EUR    11.10-YRVB TX003 X EUR    91.29-GBAD  </w:t>
      </w:r>
    </w:p>
    <w:p w14:paraId="020EAF3A" w14:textId="77777777" w:rsidR="00601175" w:rsidRPr="0022156B" w:rsidRDefault="00601175" w:rsidP="0022156B">
      <w:pPr>
        <w:pStyle w:val="CrycticStyle"/>
        <w:rPr>
          <w:lang w:val="fr-FR"/>
        </w:rPr>
      </w:pPr>
      <w:r w:rsidRPr="0022156B">
        <w:rPr>
          <w:lang w:val="fr-FR"/>
        </w:rPr>
        <w:t xml:space="preserve">TX004 X EUR    57.81-UBAS TX005 X EUR    15.12-SWAE TX006 X EUR     3.77-OISE  </w:t>
      </w:r>
    </w:p>
    <w:p w14:paraId="0864E9EA" w14:textId="77777777" w:rsidR="00601175" w:rsidRPr="0022156B" w:rsidRDefault="00601175" w:rsidP="0022156B">
      <w:pPr>
        <w:pStyle w:val="CrycticStyle"/>
        <w:rPr>
          <w:lang w:val="fr-FR"/>
        </w:rPr>
      </w:pPr>
      <w:r w:rsidRPr="0022156B">
        <w:rPr>
          <w:lang w:val="fr-FR"/>
        </w:rPr>
        <w:t xml:space="preserve">TOTAL   EUR     771.09    BSR 1.285658                                         </w:t>
      </w:r>
    </w:p>
    <w:p w14:paraId="226E5F13" w14:textId="77777777" w:rsidR="00601175" w:rsidRPr="0022156B" w:rsidRDefault="00601175" w:rsidP="0022156B">
      <w:pPr>
        <w:pStyle w:val="CrycticStyle"/>
        <w:rPr>
          <w:lang w:val="fr-FR"/>
        </w:rPr>
      </w:pPr>
      <w:r w:rsidRPr="0022156B">
        <w:rPr>
          <w:lang w:val="fr-FR"/>
        </w:rPr>
        <w:t xml:space="preserve">GRAND TOTAL EUR     771.09                                                     </w:t>
      </w:r>
    </w:p>
    <w:p w14:paraId="7F4214AF" w14:textId="77777777" w:rsidR="00601175" w:rsidRPr="0022156B" w:rsidRDefault="00601175" w:rsidP="0022156B">
      <w:pPr>
        <w:pStyle w:val="CrycticStyle"/>
        <w:rPr>
          <w:lang w:val="es-ES"/>
        </w:rPr>
      </w:pPr>
      <w:r w:rsidRPr="0022156B">
        <w:rPr>
          <w:lang w:val="es-ES"/>
        </w:rPr>
        <w:t xml:space="preserve">LON SU TYO202.71SU X/MOW SU LON202.71NUC405.42END ROE0.616616                  </w:t>
      </w:r>
    </w:p>
    <w:p w14:paraId="252088C1" w14:textId="77777777" w:rsidR="00601175" w:rsidRPr="0022156B" w:rsidRDefault="00601175" w:rsidP="0022156B">
      <w:pPr>
        <w:pStyle w:val="CrycticStyle"/>
        <w:rPr>
          <w:lang w:val="es-ES"/>
        </w:rPr>
      </w:pPr>
      <w:r w:rsidRPr="0022156B">
        <w:rPr>
          <w:lang w:val="es-ES"/>
        </w:rPr>
        <w:t xml:space="preserve">                                                                               </w:t>
      </w:r>
    </w:p>
    <w:p w14:paraId="6C2B2A0E" w14:textId="77777777" w:rsidR="00601175" w:rsidRPr="0022156B" w:rsidRDefault="00601175" w:rsidP="0022156B">
      <w:pPr>
        <w:pStyle w:val="CrycticStyle"/>
      </w:pPr>
      <w:r w:rsidRPr="0022156B">
        <w:t xml:space="preserve">*SU *                                                                          </w:t>
      </w:r>
    </w:p>
    <w:p w14:paraId="4EF94209" w14:textId="77777777" w:rsidR="00601175" w:rsidRPr="0022156B" w:rsidRDefault="00601175" w:rsidP="0022156B">
      <w:pPr>
        <w:pStyle w:val="CrycticStyle"/>
      </w:pPr>
      <w:r w:rsidRPr="0022156B">
        <w:t xml:space="preserve">                                                                               </w:t>
      </w:r>
    </w:p>
    <w:p w14:paraId="3DB467EC" w14:textId="77777777" w:rsidR="00601175" w:rsidRPr="0022156B" w:rsidRDefault="00601175" w:rsidP="0022156B">
      <w:pPr>
        <w:pStyle w:val="CrycticStyle"/>
      </w:pPr>
      <w:r w:rsidRPr="0022156B">
        <w:rPr>
          <w:b/>
          <w:bCs/>
        </w:rPr>
        <w:t>/$TST00002</w:t>
      </w:r>
      <w:r w:rsidRPr="0022156B">
        <w:t xml:space="preserve">     NCE1A0950 SL/07OCT I 0 LD 09OCT14 OD LONLON SI                    </w:t>
      </w:r>
    </w:p>
    <w:p w14:paraId="4D038AE5" w14:textId="77777777" w:rsidR="00601175" w:rsidRPr="0022156B" w:rsidRDefault="00601175" w:rsidP="0022156B">
      <w:pPr>
        <w:pStyle w:val="CrycticStyle"/>
      </w:pPr>
      <w:r w:rsidRPr="0022156B">
        <w:t xml:space="preserve">T-                                                                             </w:t>
      </w:r>
    </w:p>
    <w:p w14:paraId="1BF45BF2" w14:textId="77777777" w:rsidR="00601175" w:rsidRPr="0022156B" w:rsidRDefault="00601175" w:rsidP="0022156B">
      <w:pPr>
        <w:pStyle w:val="CrycticStyle"/>
      </w:pPr>
      <w:r w:rsidRPr="0022156B">
        <w:t xml:space="preserve">FXP                                                                            </w:t>
      </w:r>
    </w:p>
    <w:p w14:paraId="087803D9" w14:textId="77777777" w:rsidR="00601175" w:rsidRPr="0022156B" w:rsidRDefault="00601175" w:rsidP="0022156B">
      <w:pPr>
        <w:pStyle w:val="CrycticStyle"/>
      </w:pPr>
      <w:r w:rsidRPr="0022156B">
        <w:t xml:space="preserve">   3.FAMILYNAME/CHILDNAMEONE(CHD/01MAY10)                                      </w:t>
      </w:r>
    </w:p>
    <w:p w14:paraId="7F384065" w14:textId="77777777" w:rsidR="00601175" w:rsidRPr="00337B82" w:rsidRDefault="00601175" w:rsidP="0022156B">
      <w:pPr>
        <w:pStyle w:val="CrycticStyle"/>
        <w:rPr>
          <w:lang w:val="es-ES"/>
        </w:rPr>
      </w:pPr>
      <w:r w:rsidRPr="0022156B">
        <w:t xml:space="preserve"> </w:t>
      </w:r>
      <w:r w:rsidRPr="00337B82">
        <w:rPr>
          <w:lang w:val="es-ES"/>
        </w:rPr>
        <w:t xml:space="preserve">1   LHR SU  262 E 03APR 1100  OK EPX      CH25   03APR03APR 1PC               </w:t>
      </w:r>
    </w:p>
    <w:p w14:paraId="2C0B551C" w14:textId="77777777" w:rsidR="00601175" w:rsidRPr="0022156B" w:rsidRDefault="00601175" w:rsidP="0022156B">
      <w:pPr>
        <w:pStyle w:val="CrycticStyle"/>
        <w:rPr>
          <w:lang w:val="es-ES"/>
        </w:rPr>
      </w:pPr>
      <w:r w:rsidRPr="00337B82">
        <w:rPr>
          <w:lang w:val="es-ES"/>
        </w:rPr>
        <w:t xml:space="preserve"> </w:t>
      </w:r>
      <w:r w:rsidRPr="0022156B">
        <w:rPr>
          <w:lang w:val="es-ES"/>
        </w:rPr>
        <w:t xml:space="preserve">2 O NRT SU  261 E 15APR 1200  OK EPX      CH25   15APR15APR 1PC               </w:t>
      </w:r>
    </w:p>
    <w:p w14:paraId="49CCD4BC" w14:textId="77777777" w:rsidR="00601175" w:rsidRPr="0022156B" w:rsidRDefault="00601175" w:rsidP="0022156B">
      <w:pPr>
        <w:pStyle w:val="CrycticStyle"/>
        <w:rPr>
          <w:lang w:val="es-ES"/>
        </w:rPr>
      </w:pPr>
      <w:r w:rsidRPr="0022156B">
        <w:rPr>
          <w:lang w:val="es-ES"/>
        </w:rPr>
        <w:t xml:space="preserve"> 3 X SVO SU 2584 E 15APR 1925  OK EPX      CH25   15APR15APR 1PC               </w:t>
      </w:r>
    </w:p>
    <w:p w14:paraId="520A07AA" w14:textId="77777777" w:rsidR="00601175" w:rsidRPr="0022156B" w:rsidRDefault="00601175" w:rsidP="0022156B">
      <w:pPr>
        <w:pStyle w:val="CrycticStyle"/>
      </w:pPr>
      <w:r w:rsidRPr="0022156B">
        <w:rPr>
          <w:lang w:val="es-ES"/>
        </w:rPr>
        <w:t xml:space="preserve">     </w:t>
      </w:r>
      <w:r w:rsidRPr="0022156B">
        <w:t xml:space="preserve">LHR                                                                       </w:t>
      </w:r>
    </w:p>
    <w:p w14:paraId="65D4D6A7" w14:textId="77777777" w:rsidR="00601175" w:rsidRPr="0022156B" w:rsidRDefault="00601175" w:rsidP="0022156B">
      <w:pPr>
        <w:pStyle w:val="CrycticStyle"/>
      </w:pPr>
      <w:r w:rsidRPr="0022156B">
        <w:t xml:space="preserve">FARE  F GBP     187.00                                                         </w:t>
      </w:r>
    </w:p>
    <w:p w14:paraId="313BB2F7" w14:textId="77777777" w:rsidR="00601175" w:rsidRPr="0022156B" w:rsidRDefault="00601175" w:rsidP="0022156B">
      <w:pPr>
        <w:pStyle w:val="CrycticStyle"/>
      </w:pPr>
      <w:r w:rsidRPr="0022156B">
        <w:t xml:space="preserve">EQUIV   EUR     241.00                                                         </w:t>
      </w:r>
    </w:p>
    <w:p w14:paraId="5A4D6F97" w14:textId="77777777" w:rsidR="00601175" w:rsidRPr="0022156B" w:rsidRDefault="00601175" w:rsidP="0022156B">
      <w:pPr>
        <w:pStyle w:val="CrycticStyle"/>
      </w:pPr>
      <w:r w:rsidRPr="0022156B">
        <w:t xml:space="preserve">TX001 X EUR   270.00-YQAC TX002 X EUR    11.10-YRVB TX003 X EUR    91.29-GBAD  </w:t>
      </w:r>
    </w:p>
    <w:p w14:paraId="67BEE718" w14:textId="77777777" w:rsidR="00601175" w:rsidRPr="0022156B" w:rsidRDefault="00601175" w:rsidP="0022156B">
      <w:pPr>
        <w:pStyle w:val="CrycticStyle"/>
        <w:rPr>
          <w:lang w:val="fr-FR"/>
        </w:rPr>
      </w:pPr>
      <w:r w:rsidRPr="0022156B">
        <w:rPr>
          <w:lang w:val="fr-FR"/>
        </w:rPr>
        <w:t xml:space="preserve">TX004 X EUR    57.81-UBAS TX005 X EUR     7.60-SWAE TX006 X EUR     3.77-OISE  </w:t>
      </w:r>
    </w:p>
    <w:p w14:paraId="21B46B7F" w14:textId="77777777" w:rsidR="00601175" w:rsidRPr="0022156B" w:rsidRDefault="00601175" w:rsidP="0022156B">
      <w:pPr>
        <w:pStyle w:val="CrycticStyle"/>
        <w:rPr>
          <w:lang w:val="fr-FR"/>
        </w:rPr>
      </w:pPr>
      <w:r w:rsidRPr="0022156B">
        <w:rPr>
          <w:lang w:val="fr-FR"/>
        </w:rPr>
        <w:t xml:space="preserve">TOTAL   EUR     682.57    BSR 1.285658                                         </w:t>
      </w:r>
    </w:p>
    <w:p w14:paraId="218CB092" w14:textId="77777777" w:rsidR="00601175" w:rsidRPr="0022156B" w:rsidRDefault="00601175" w:rsidP="0022156B">
      <w:pPr>
        <w:pStyle w:val="CrycticStyle"/>
        <w:rPr>
          <w:lang w:val="fr-FR"/>
        </w:rPr>
      </w:pPr>
      <w:r w:rsidRPr="0022156B">
        <w:rPr>
          <w:lang w:val="fr-FR"/>
        </w:rPr>
        <w:t xml:space="preserve">GRAND TOTAL EUR     682.57                                                     </w:t>
      </w:r>
    </w:p>
    <w:p w14:paraId="2D5E84D1" w14:textId="77777777" w:rsidR="00601175" w:rsidRPr="0022156B" w:rsidRDefault="00601175" w:rsidP="0022156B">
      <w:pPr>
        <w:pStyle w:val="CrycticStyle"/>
        <w:rPr>
          <w:lang w:val="es-ES"/>
        </w:rPr>
      </w:pPr>
      <w:r w:rsidRPr="0022156B">
        <w:rPr>
          <w:lang w:val="es-ES"/>
        </w:rPr>
        <w:t xml:space="preserve">LON SU TYO152.03SU X/MOW SU LON152.03NUC304.06END ROE0.616616                  </w:t>
      </w:r>
    </w:p>
    <w:p w14:paraId="1E1A0D1C" w14:textId="77777777" w:rsidR="00601175" w:rsidRPr="0022156B" w:rsidRDefault="00601175" w:rsidP="0022156B">
      <w:pPr>
        <w:pStyle w:val="CrycticStyle"/>
        <w:rPr>
          <w:lang w:val="es-ES"/>
        </w:rPr>
      </w:pPr>
      <w:r w:rsidRPr="0022156B">
        <w:rPr>
          <w:lang w:val="es-ES"/>
        </w:rPr>
        <w:t xml:space="preserve">                                                                               </w:t>
      </w:r>
    </w:p>
    <w:p w14:paraId="068A32FE" w14:textId="77777777" w:rsidR="00601175" w:rsidRPr="0022156B" w:rsidRDefault="00601175" w:rsidP="0022156B">
      <w:pPr>
        <w:pStyle w:val="CrycticStyle"/>
      </w:pPr>
      <w:r w:rsidRPr="0022156B">
        <w:t xml:space="preserve">*SU *             </w:t>
      </w:r>
    </w:p>
    <w:p w14:paraId="0A627B30" w14:textId="77777777" w:rsidR="00601175" w:rsidRPr="0022156B" w:rsidRDefault="002757DA" w:rsidP="0022156B">
      <w:pPr>
        <w:pStyle w:val="CrycticStyle"/>
      </w:pPr>
      <w:r w:rsidRPr="0022156B">
        <w:t xml:space="preserve">         </w:t>
      </w:r>
    </w:p>
    <w:p w14:paraId="601C2F0D" w14:textId="77777777" w:rsidR="00601175" w:rsidRPr="0022156B" w:rsidRDefault="00601175" w:rsidP="0022156B">
      <w:pPr>
        <w:pStyle w:val="CrycticStyle"/>
      </w:pPr>
      <w:r w:rsidRPr="0022156B">
        <w:rPr>
          <w:b/>
          <w:bCs/>
        </w:rPr>
        <w:t>/$TST00003</w:t>
      </w:r>
      <w:r w:rsidRPr="0022156B">
        <w:t xml:space="preserve">     NCE1A0950 SL/07OCT I 0 LD 09OCT14 OD LONLON SI                    </w:t>
      </w:r>
    </w:p>
    <w:p w14:paraId="3445F30B" w14:textId="77777777" w:rsidR="00601175" w:rsidRPr="0022156B" w:rsidRDefault="00601175" w:rsidP="0022156B">
      <w:pPr>
        <w:pStyle w:val="CrycticStyle"/>
      </w:pPr>
      <w:r w:rsidRPr="0022156B">
        <w:t xml:space="preserve">T-                                                                             </w:t>
      </w:r>
    </w:p>
    <w:p w14:paraId="7A89C75B" w14:textId="77777777" w:rsidR="00601175" w:rsidRPr="0022156B" w:rsidRDefault="00601175" w:rsidP="0022156B">
      <w:pPr>
        <w:pStyle w:val="CrycticStyle"/>
      </w:pPr>
      <w:r w:rsidRPr="0022156B">
        <w:t xml:space="preserve">FXP                                                                            </w:t>
      </w:r>
    </w:p>
    <w:p w14:paraId="12B1F083" w14:textId="77777777" w:rsidR="00601175" w:rsidRPr="0022156B" w:rsidRDefault="00601175" w:rsidP="0022156B">
      <w:pPr>
        <w:pStyle w:val="CrycticStyle"/>
      </w:pPr>
      <w:r w:rsidRPr="0022156B">
        <w:t xml:space="preserve">   1.FAMILYINF/INFANT(INF)                                                     </w:t>
      </w:r>
    </w:p>
    <w:p w14:paraId="4F648E35" w14:textId="77777777" w:rsidR="00601175" w:rsidRPr="0022156B" w:rsidRDefault="00601175" w:rsidP="0022156B">
      <w:pPr>
        <w:pStyle w:val="CrycticStyle"/>
      </w:pPr>
      <w:r w:rsidRPr="0022156B">
        <w:t xml:space="preserve"> 1   LHR SU  262 E 03APR 1100  NS EPX      IN90   03APR03APR 1PC               </w:t>
      </w:r>
    </w:p>
    <w:p w14:paraId="5FB05F11" w14:textId="77777777" w:rsidR="00601175" w:rsidRPr="0022156B" w:rsidRDefault="00601175" w:rsidP="0022156B">
      <w:pPr>
        <w:pStyle w:val="CrycticStyle"/>
      </w:pPr>
      <w:r w:rsidRPr="0022156B">
        <w:t xml:space="preserve"> 2 O NRT SU  261 E 15APR 1200  NS EPX      IN90   15APR15APR 1PC               </w:t>
      </w:r>
    </w:p>
    <w:p w14:paraId="0C3C0AE3" w14:textId="77777777" w:rsidR="00601175" w:rsidRPr="0022156B" w:rsidRDefault="00601175" w:rsidP="0022156B">
      <w:pPr>
        <w:pStyle w:val="CrycticStyle"/>
        <w:rPr>
          <w:lang w:val="es-ES"/>
        </w:rPr>
      </w:pPr>
      <w:r w:rsidRPr="0022156B">
        <w:t xml:space="preserve"> </w:t>
      </w:r>
      <w:r w:rsidRPr="0022156B">
        <w:rPr>
          <w:lang w:val="es-ES"/>
        </w:rPr>
        <w:t xml:space="preserve">3 X SVO SU 2584 E 15APR 1925  NS EPX      IN90   15APR15APR 1PC               </w:t>
      </w:r>
    </w:p>
    <w:p w14:paraId="767A55AB" w14:textId="77777777" w:rsidR="00601175" w:rsidRPr="0022156B" w:rsidRDefault="00601175" w:rsidP="0022156B">
      <w:pPr>
        <w:pStyle w:val="CrycticStyle"/>
      </w:pPr>
      <w:r w:rsidRPr="0022156B">
        <w:rPr>
          <w:lang w:val="es-ES"/>
        </w:rPr>
        <w:t xml:space="preserve">     </w:t>
      </w:r>
      <w:r w:rsidRPr="0022156B">
        <w:t xml:space="preserve">LHR                                                                       </w:t>
      </w:r>
    </w:p>
    <w:p w14:paraId="4E356B98" w14:textId="77777777" w:rsidR="00601175" w:rsidRPr="0022156B" w:rsidRDefault="00601175" w:rsidP="0022156B">
      <w:pPr>
        <w:pStyle w:val="CrycticStyle"/>
      </w:pPr>
      <w:r w:rsidRPr="0022156B">
        <w:t xml:space="preserve">FARE  F GBP      25.00                                                         </w:t>
      </w:r>
    </w:p>
    <w:p w14:paraId="726D8467" w14:textId="77777777" w:rsidR="00601175" w:rsidRPr="0022156B" w:rsidRDefault="00601175" w:rsidP="0022156B">
      <w:pPr>
        <w:pStyle w:val="CrycticStyle"/>
      </w:pPr>
      <w:r w:rsidRPr="0022156B">
        <w:t xml:space="preserve">EQUIV   EUR      33.00                                                         </w:t>
      </w:r>
    </w:p>
    <w:p w14:paraId="6E7D499E" w14:textId="77777777" w:rsidR="00601175" w:rsidRPr="0022156B" w:rsidRDefault="00601175" w:rsidP="0022156B">
      <w:pPr>
        <w:pStyle w:val="CrycticStyle"/>
        <w:rPr>
          <w:lang w:val="fr-FR"/>
        </w:rPr>
      </w:pPr>
      <w:r w:rsidRPr="0022156B">
        <w:rPr>
          <w:lang w:val="fr-FR"/>
        </w:rPr>
        <w:t xml:space="preserve">TX001 X EUR    57.81-UBAS                                                      </w:t>
      </w:r>
    </w:p>
    <w:p w14:paraId="577E294F" w14:textId="77777777" w:rsidR="00601175" w:rsidRPr="0022156B" w:rsidRDefault="00601175" w:rsidP="0022156B">
      <w:pPr>
        <w:pStyle w:val="CrycticStyle"/>
        <w:rPr>
          <w:lang w:val="fr-FR"/>
        </w:rPr>
      </w:pPr>
      <w:r w:rsidRPr="0022156B">
        <w:rPr>
          <w:lang w:val="fr-FR"/>
        </w:rPr>
        <w:t xml:space="preserve">TOTAL   EUR      90.81    BSR 1.285658                                         </w:t>
      </w:r>
    </w:p>
    <w:p w14:paraId="1E039FBB" w14:textId="77777777" w:rsidR="00601175" w:rsidRPr="0022156B" w:rsidRDefault="00601175" w:rsidP="0022156B">
      <w:pPr>
        <w:pStyle w:val="CrycticStyle"/>
        <w:rPr>
          <w:lang w:val="es-ES"/>
        </w:rPr>
      </w:pPr>
      <w:r w:rsidRPr="0022156B">
        <w:rPr>
          <w:lang w:val="es-ES"/>
        </w:rPr>
        <w:t xml:space="preserve">GRAND TOTAL EUR      90.81                                                     </w:t>
      </w:r>
    </w:p>
    <w:p w14:paraId="0C138F38" w14:textId="60C3DBFB" w:rsidR="00601175" w:rsidRPr="0022156B" w:rsidRDefault="00601175" w:rsidP="0022156B">
      <w:pPr>
        <w:pStyle w:val="CrycticStyle"/>
        <w:rPr>
          <w:lang w:val="es-ES"/>
        </w:rPr>
      </w:pPr>
      <w:r w:rsidRPr="0022156B">
        <w:rPr>
          <w:lang w:val="es-ES"/>
        </w:rPr>
        <w:t xml:space="preserve">LON SU TYO20.27SU X/MOW SU LON20.27NUC40.54END ROE0.616616                  </w:t>
      </w:r>
    </w:p>
    <w:p w14:paraId="227EB598" w14:textId="77777777" w:rsidR="00601175" w:rsidRPr="0022156B" w:rsidRDefault="00601175" w:rsidP="0022156B">
      <w:pPr>
        <w:pStyle w:val="CrycticStyle"/>
        <w:rPr>
          <w:lang w:val="es-ES"/>
        </w:rPr>
      </w:pPr>
      <w:r w:rsidRPr="0022156B">
        <w:rPr>
          <w:lang w:val="es-ES"/>
        </w:rPr>
        <w:t xml:space="preserve">                                                                               </w:t>
      </w:r>
    </w:p>
    <w:p w14:paraId="672FCE3D" w14:textId="77777777" w:rsidR="00601175" w:rsidRPr="00CE4772" w:rsidRDefault="00601175" w:rsidP="0022156B">
      <w:pPr>
        <w:pStyle w:val="CrycticStyle"/>
        <w:rPr>
          <w:rFonts w:ascii="Lucida Console" w:hAnsi="Lucida Console" w:cs="Lucida Console"/>
          <w:sz w:val="17"/>
          <w:szCs w:val="17"/>
          <w:lang w:val="es-ES"/>
        </w:rPr>
      </w:pPr>
      <w:r w:rsidRPr="0022156B">
        <w:rPr>
          <w:lang w:val="es-ES"/>
        </w:rPr>
        <w:t>*SU *</w:t>
      </w:r>
      <w:r w:rsidRPr="00CE4772">
        <w:rPr>
          <w:rFonts w:ascii="Lucida Console" w:hAnsi="Lucida Console" w:cs="Lucida Console"/>
          <w:sz w:val="17"/>
          <w:szCs w:val="17"/>
          <w:lang w:val="es-ES"/>
        </w:rPr>
        <w:t xml:space="preserve">       </w:t>
      </w:r>
    </w:p>
    <w:p w14:paraId="72093B2B" w14:textId="3007F079" w:rsidR="00601175" w:rsidRPr="00CE4772" w:rsidRDefault="00601175" w:rsidP="00A45052">
      <w:pPr>
        <w:autoSpaceDE w:val="0"/>
        <w:autoSpaceDN w:val="0"/>
        <w:adjustRightInd w:val="0"/>
        <w:rPr>
          <w:rFonts w:ascii="Lucida Console" w:hAnsi="Lucida Console" w:cs="Lucida Console"/>
          <w:sz w:val="17"/>
          <w:szCs w:val="17"/>
          <w:lang w:val="es-ES"/>
        </w:rPr>
      </w:pPr>
      <w:r w:rsidRPr="00CE4772">
        <w:rPr>
          <w:rFonts w:ascii="Lucida Console" w:hAnsi="Lucida Console" w:cs="Lucida Console"/>
          <w:sz w:val="17"/>
          <w:szCs w:val="17"/>
          <w:lang w:val="es-ES"/>
        </w:rPr>
        <w:t xml:space="preserve">      </w:t>
      </w:r>
    </w:p>
    <w:p w14:paraId="4F4421C7" w14:textId="1ECE7750" w:rsidR="000A139E" w:rsidRDefault="00BD3851" w:rsidP="000A139E">
      <w:pPr>
        <w:pStyle w:val="Heading2"/>
      </w:pPr>
      <w:bookmarkStart w:id="55" w:name="_Toc439171937"/>
      <w:r>
        <w:t>PNR_AddMult</w:t>
      </w:r>
      <w:r w:rsidR="00111BDB">
        <w:t>i</w:t>
      </w:r>
      <w:r>
        <w:t>Element</w:t>
      </w:r>
      <w:bookmarkEnd w:id="55"/>
      <w:r>
        <w:t xml:space="preserve"> </w:t>
      </w:r>
    </w:p>
    <w:p w14:paraId="2B0DAF8A" w14:textId="44A2B0BB" w:rsidR="00BD3851" w:rsidRPr="000A139E" w:rsidRDefault="000A139E" w:rsidP="000A139E">
      <w:r w:rsidRPr="000A139E">
        <w:t>To</w:t>
      </w:r>
      <w:r w:rsidR="00BD3851" w:rsidRPr="000A139E">
        <w:t xml:space="preserve"> commit the PNR</w:t>
      </w:r>
    </w:p>
    <w:p w14:paraId="5AEE7CBF" w14:textId="2D5707DB" w:rsidR="004011E0" w:rsidRPr="005A5B81" w:rsidRDefault="004011E0" w:rsidP="0022156B">
      <w:pPr>
        <w:pStyle w:val="XMLStyle"/>
        <w:rPr>
          <w:lang w:val="fr-FR"/>
        </w:rPr>
      </w:pPr>
      <w:r w:rsidRPr="005A5B81">
        <w:rPr>
          <w:lang w:val="fr-FR"/>
        </w:rPr>
        <w:t>&lt;PNR_AddMultiElements&gt;</w:t>
      </w:r>
    </w:p>
    <w:p w14:paraId="0A348D66" w14:textId="77777777" w:rsidR="004011E0" w:rsidRPr="005A5B81" w:rsidRDefault="004011E0" w:rsidP="0022156B">
      <w:pPr>
        <w:pStyle w:val="XMLStyle"/>
        <w:rPr>
          <w:lang w:val="fr-FR"/>
        </w:rPr>
      </w:pPr>
      <w:r w:rsidRPr="005A5B81">
        <w:rPr>
          <w:lang w:val="fr-FR"/>
        </w:rPr>
        <w:t xml:space="preserve">  &lt;pnrActions&gt;</w:t>
      </w:r>
    </w:p>
    <w:p w14:paraId="1D2125A6" w14:textId="77777777" w:rsidR="004011E0" w:rsidRPr="005A5B81" w:rsidRDefault="004011E0" w:rsidP="0022156B">
      <w:pPr>
        <w:pStyle w:val="XMLStyle"/>
        <w:rPr>
          <w:lang w:val="fr-FR"/>
        </w:rPr>
      </w:pPr>
      <w:r w:rsidRPr="005A5B81">
        <w:rPr>
          <w:lang w:val="fr-FR"/>
        </w:rPr>
        <w:t xml:space="preserve">    &lt;optionCode&gt;</w:t>
      </w:r>
      <w:r w:rsidRPr="005A5B81">
        <w:rPr>
          <w:b/>
          <w:bCs/>
          <w:lang w:val="fr-FR"/>
        </w:rPr>
        <w:t>10</w:t>
      </w:r>
      <w:r w:rsidRPr="005A5B81">
        <w:rPr>
          <w:lang w:val="fr-FR"/>
        </w:rPr>
        <w:t>&lt;/optionCode&gt;</w:t>
      </w:r>
    </w:p>
    <w:p w14:paraId="1BAE0F7F" w14:textId="77777777" w:rsidR="004011E0" w:rsidRPr="005A5B81" w:rsidRDefault="004011E0" w:rsidP="0022156B">
      <w:pPr>
        <w:pStyle w:val="XMLStyle"/>
        <w:rPr>
          <w:lang w:val="fr-FR"/>
        </w:rPr>
      </w:pPr>
      <w:r w:rsidRPr="005A5B81">
        <w:rPr>
          <w:lang w:val="fr-FR"/>
        </w:rPr>
        <w:t xml:space="preserve">    &lt;optionCode&gt;</w:t>
      </w:r>
      <w:r w:rsidRPr="005A5B81">
        <w:rPr>
          <w:b/>
          <w:bCs/>
          <w:lang w:val="fr-FR"/>
        </w:rPr>
        <w:t>30</w:t>
      </w:r>
      <w:r w:rsidRPr="005A5B81">
        <w:rPr>
          <w:lang w:val="fr-FR"/>
        </w:rPr>
        <w:t>&lt;/optionCode&gt;</w:t>
      </w:r>
    </w:p>
    <w:p w14:paraId="603355DD" w14:textId="77777777" w:rsidR="004011E0" w:rsidRPr="0003410B" w:rsidRDefault="004011E0" w:rsidP="0022156B">
      <w:pPr>
        <w:pStyle w:val="XMLStyle"/>
        <w:rPr>
          <w:lang w:val="fr-FR"/>
        </w:rPr>
      </w:pPr>
      <w:r w:rsidRPr="00CE4772">
        <w:rPr>
          <w:lang w:val="fr-FR"/>
        </w:rPr>
        <w:t xml:space="preserve">  </w:t>
      </w:r>
      <w:r w:rsidRPr="0003410B">
        <w:rPr>
          <w:lang w:val="fr-FR"/>
        </w:rPr>
        <w:t>&lt;/pnrActions&gt;</w:t>
      </w:r>
    </w:p>
    <w:p w14:paraId="0A571300" w14:textId="2C71E1D1" w:rsidR="00036685" w:rsidRPr="0003410B" w:rsidRDefault="004011E0" w:rsidP="0022156B">
      <w:pPr>
        <w:pStyle w:val="XMLStyle"/>
        <w:rPr>
          <w:lang w:val="fr-FR"/>
        </w:rPr>
      </w:pPr>
      <w:r w:rsidRPr="0003410B">
        <w:rPr>
          <w:lang w:val="fr-FR"/>
        </w:rPr>
        <w:t>&lt;/PNR_AddMultiElements&gt;</w:t>
      </w:r>
    </w:p>
    <w:p w14:paraId="414CF653" w14:textId="77777777" w:rsidR="004011E0" w:rsidRPr="0003410B" w:rsidRDefault="004011E0" w:rsidP="0022156B">
      <w:pPr>
        <w:pStyle w:val="XMLStyle"/>
        <w:rPr>
          <w:lang w:val="fr-FR"/>
        </w:rPr>
      </w:pPr>
    </w:p>
    <w:p w14:paraId="0CFC5627" w14:textId="19E014C3" w:rsidR="004011E0" w:rsidRPr="005A5B81" w:rsidRDefault="004011E0" w:rsidP="0022156B">
      <w:pPr>
        <w:pStyle w:val="XMLStyle"/>
      </w:pPr>
      <w:r w:rsidRPr="005A5B81">
        <w:lastRenderedPageBreak/>
        <w:t>&lt;PNR_Reply&gt;</w:t>
      </w:r>
    </w:p>
    <w:p w14:paraId="4781D3C2" w14:textId="77777777" w:rsidR="004011E0" w:rsidRPr="005A5B81" w:rsidRDefault="004011E0" w:rsidP="0022156B">
      <w:pPr>
        <w:pStyle w:val="XMLStyle"/>
      </w:pPr>
      <w:r w:rsidRPr="005A5B81">
        <w:t xml:space="preserve">  &lt;pnrHeader&gt;</w:t>
      </w:r>
    </w:p>
    <w:p w14:paraId="5AA59F27" w14:textId="77777777" w:rsidR="004011E0" w:rsidRPr="005A5B81" w:rsidRDefault="004011E0" w:rsidP="0022156B">
      <w:pPr>
        <w:pStyle w:val="XMLStyle"/>
      </w:pPr>
      <w:r w:rsidRPr="005A5B81">
        <w:t xml:space="preserve">    &lt;reservationInfo&gt;</w:t>
      </w:r>
    </w:p>
    <w:p w14:paraId="1ED787AB" w14:textId="77777777" w:rsidR="004011E0" w:rsidRPr="005A5B81" w:rsidRDefault="004011E0" w:rsidP="0022156B">
      <w:pPr>
        <w:pStyle w:val="XMLStyle"/>
      </w:pPr>
      <w:r w:rsidRPr="005A5B81">
        <w:t xml:space="preserve">      &lt;reservation&gt;</w:t>
      </w:r>
    </w:p>
    <w:p w14:paraId="4D7C5F32" w14:textId="77777777" w:rsidR="004011E0" w:rsidRPr="005A5B81" w:rsidRDefault="004011E0" w:rsidP="0022156B">
      <w:pPr>
        <w:pStyle w:val="XMLStyle"/>
      </w:pPr>
      <w:r w:rsidRPr="005A5B81">
        <w:t xml:space="preserve">        &lt;companyId&gt;</w:t>
      </w:r>
      <w:r w:rsidRPr="005A5B81">
        <w:rPr>
          <w:b/>
          <w:bCs/>
        </w:rPr>
        <w:t>1A</w:t>
      </w:r>
      <w:r w:rsidRPr="005A5B81">
        <w:t>&lt;/companyId&gt;</w:t>
      </w:r>
    </w:p>
    <w:p w14:paraId="375CE438" w14:textId="1C67DF29" w:rsidR="004011E0" w:rsidRPr="005A5B81" w:rsidRDefault="004011E0" w:rsidP="0022156B">
      <w:pPr>
        <w:pStyle w:val="XMLStyle"/>
      </w:pPr>
      <w:r w:rsidRPr="005A5B81">
        <w:t xml:space="preserve">        &lt;controlNumber</w:t>
      </w:r>
      <w:r w:rsidRPr="007C45B3">
        <w:t>&gt;</w:t>
      </w:r>
      <w:r w:rsidR="007C45B3" w:rsidRPr="007C45B3">
        <w:rPr>
          <w:b/>
          <w:bCs/>
        </w:rPr>
        <w:t>3GYKOG</w:t>
      </w:r>
      <w:r w:rsidRPr="007C45B3">
        <w:t>&lt;/controlNumber</w:t>
      </w:r>
      <w:r w:rsidRPr="005A5B81">
        <w:t>&gt;</w:t>
      </w:r>
    </w:p>
    <w:p w14:paraId="01AC1722" w14:textId="77777777" w:rsidR="004011E0" w:rsidRPr="005A5B81" w:rsidRDefault="004011E0" w:rsidP="0022156B">
      <w:pPr>
        <w:pStyle w:val="XMLStyle"/>
      </w:pPr>
      <w:r w:rsidRPr="005A5B81">
        <w:t xml:space="preserve">      &lt;/reservation&gt;</w:t>
      </w:r>
    </w:p>
    <w:p w14:paraId="42001E36" w14:textId="77777777" w:rsidR="004011E0" w:rsidRPr="005A5B81" w:rsidRDefault="004011E0" w:rsidP="0022156B">
      <w:pPr>
        <w:pStyle w:val="XMLStyle"/>
      </w:pPr>
      <w:r w:rsidRPr="005A5B81">
        <w:t xml:space="preserve">    &lt;/reservationInfo&gt;</w:t>
      </w:r>
    </w:p>
    <w:p w14:paraId="1993D391" w14:textId="77777777" w:rsidR="004011E0" w:rsidRPr="005A5B81" w:rsidRDefault="004011E0" w:rsidP="0022156B">
      <w:pPr>
        <w:pStyle w:val="XMLStyle"/>
      </w:pPr>
      <w:r w:rsidRPr="005A5B81">
        <w:t xml:space="preserve">  &lt;/pnrHeader&gt;</w:t>
      </w:r>
    </w:p>
    <w:p w14:paraId="572812E7" w14:textId="77777777" w:rsidR="004011E0" w:rsidRPr="005A5B81" w:rsidRDefault="004011E0" w:rsidP="0022156B">
      <w:pPr>
        <w:pStyle w:val="XMLStyle"/>
      </w:pPr>
      <w:r w:rsidRPr="005A5B81">
        <w:t xml:space="preserve">  &lt;securityInformation&gt;</w:t>
      </w:r>
    </w:p>
    <w:p w14:paraId="376A0EB8" w14:textId="77777777" w:rsidR="004011E0" w:rsidRPr="005A5B81" w:rsidRDefault="004011E0" w:rsidP="0022156B">
      <w:pPr>
        <w:pStyle w:val="XMLStyle"/>
      </w:pPr>
      <w:r w:rsidRPr="005A5B81">
        <w:t xml:space="preserve">    &lt;responsibilityInformation&gt;</w:t>
      </w:r>
    </w:p>
    <w:p w14:paraId="7AC38AC6" w14:textId="77777777" w:rsidR="004011E0" w:rsidRPr="005A5B81" w:rsidRDefault="004011E0" w:rsidP="0022156B">
      <w:pPr>
        <w:pStyle w:val="XMLStyle"/>
      </w:pPr>
      <w:r w:rsidRPr="005A5B81">
        <w:t xml:space="preserve">      &lt;typeOfPnrElement&gt;</w:t>
      </w:r>
      <w:r w:rsidRPr="005A5B81">
        <w:rPr>
          <w:b/>
          <w:bCs/>
        </w:rPr>
        <w:t>RP</w:t>
      </w:r>
      <w:r w:rsidRPr="005A5B81">
        <w:t>&lt;/typeOfPnrElement&gt;</w:t>
      </w:r>
    </w:p>
    <w:p w14:paraId="3AAFB748" w14:textId="77777777" w:rsidR="004011E0" w:rsidRPr="005A5B81" w:rsidRDefault="004011E0" w:rsidP="0022156B">
      <w:pPr>
        <w:pStyle w:val="XMLStyle"/>
      </w:pPr>
      <w:r w:rsidRPr="005A5B81">
        <w:t xml:space="preserve">    &lt;/responsibilityInformation&gt;</w:t>
      </w:r>
    </w:p>
    <w:p w14:paraId="02170779" w14:textId="77777777" w:rsidR="004011E0" w:rsidRPr="005A5B81" w:rsidRDefault="004011E0" w:rsidP="0022156B">
      <w:pPr>
        <w:pStyle w:val="XMLStyle"/>
      </w:pPr>
      <w:r w:rsidRPr="005A5B81">
        <w:t xml:space="preserve">  &lt;/securityInformation&gt;</w:t>
      </w:r>
    </w:p>
    <w:p w14:paraId="488656EB" w14:textId="77777777" w:rsidR="004011E0" w:rsidRPr="005A5B81" w:rsidRDefault="004011E0" w:rsidP="0022156B">
      <w:pPr>
        <w:pStyle w:val="XMLStyle"/>
      </w:pPr>
      <w:r w:rsidRPr="005A5B81">
        <w:t xml:space="preserve">  &lt;sbrPOSDetails&gt;</w:t>
      </w:r>
    </w:p>
    <w:p w14:paraId="64C1446C" w14:textId="77777777" w:rsidR="004011E0" w:rsidRPr="005A5B81" w:rsidRDefault="004011E0" w:rsidP="0022156B">
      <w:pPr>
        <w:pStyle w:val="XMLStyle"/>
      </w:pPr>
      <w:r w:rsidRPr="005A5B81">
        <w:t xml:space="preserve">    &lt;sbrUserIdentificationOwn&gt;</w:t>
      </w:r>
    </w:p>
    <w:p w14:paraId="656AC5EA" w14:textId="77777777" w:rsidR="004011E0" w:rsidRPr="005A5B81" w:rsidRDefault="004011E0" w:rsidP="0022156B">
      <w:pPr>
        <w:pStyle w:val="XMLStyle"/>
      </w:pPr>
      <w:r w:rsidRPr="005A5B81">
        <w:t xml:space="preserve">      &lt;originIdentification&gt;</w:t>
      </w:r>
    </w:p>
    <w:p w14:paraId="4C378450" w14:textId="77777777" w:rsidR="004011E0" w:rsidRPr="005A5B81" w:rsidRDefault="004011E0" w:rsidP="0022156B">
      <w:pPr>
        <w:pStyle w:val="XMLStyle"/>
      </w:pPr>
      <w:r w:rsidRPr="005A5B81">
        <w:t xml:space="preserve">        &lt;inHouseIdentification1&gt;&lt;/inHouseIdentification1&gt;</w:t>
      </w:r>
    </w:p>
    <w:p w14:paraId="08DBD6E5" w14:textId="77777777" w:rsidR="004011E0" w:rsidRPr="005A5B81" w:rsidRDefault="004011E0" w:rsidP="0022156B">
      <w:pPr>
        <w:pStyle w:val="XMLStyle"/>
      </w:pPr>
      <w:r w:rsidRPr="005A5B81">
        <w:t xml:space="preserve">      &lt;/originIdentification&gt;</w:t>
      </w:r>
    </w:p>
    <w:p w14:paraId="74CFBCE5" w14:textId="77777777" w:rsidR="004011E0" w:rsidRPr="005A5B81" w:rsidRDefault="004011E0" w:rsidP="0022156B">
      <w:pPr>
        <w:pStyle w:val="XMLStyle"/>
      </w:pPr>
      <w:r w:rsidRPr="005A5B81">
        <w:t xml:space="preserve">    &lt;/sbrUserIdentificationOwn&gt;</w:t>
      </w:r>
    </w:p>
    <w:p w14:paraId="608E95C0" w14:textId="77777777" w:rsidR="004011E0" w:rsidRPr="005A5B81" w:rsidRDefault="004011E0" w:rsidP="0022156B">
      <w:pPr>
        <w:pStyle w:val="XMLStyle"/>
      </w:pPr>
      <w:r w:rsidRPr="005A5B81">
        <w:t xml:space="preserve">  &lt;/sbrPOSDetails&gt;</w:t>
      </w:r>
    </w:p>
    <w:p w14:paraId="5913CAA1" w14:textId="77777777" w:rsidR="004011E0" w:rsidRPr="005A5B81" w:rsidRDefault="004011E0" w:rsidP="0022156B">
      <w:pPr>
        <w:pStyle w:val="XMLStyle"/>
      </w:pPr>
      <w:r w:rsidRPr="005A5B81">
        <w:t xml:space="preserve">  &lt;sbrCreationPosDetails&gt;</w:t>
      </w:r>
    </w:p>
    <w:p w14:paraId="67516132" w14:textId="77777777" w:rsidR="004011E0" w:rsidRPr="005A5B81" w:rsidRDefault="004011E0" w:rsidP="0022156B">
      <w:pPr>
        <w:pStyle w:val="XMLStyle"/>
      </w:pPr>
      <w:r w:rsidRPr="005A5B81">
        <w:t xml:space="preserve">    &lt;sbrUserIdentificationOwn&gt;</w:t>
      </w:r>
    </w:p>
    <w:p w14:paraId="380AABC8" w14:textId="77777777" w:rsidR="004011E0" w:rsidRPr="005A5B81" w:rsidRDefault="004011E0" w:rsidP="0022156B">
      <w:pPr>
        <w:pStyle w:val="XMLStyle"/>
      </w:pPr>
      <w:r w:rsidRPr="005A5B81">
        <w:t xml:space="preserve">      &lt;originIdentification&gt;</w:t>
      </w:r>
    </w:p>
    <w:p w14:paraId="0C6CF1B9" w14:textId="77777777" w:rsidR="004011E0" w:rsidRPr="005A5B81" w:rsidRDefault="004011E0" w:rsidP="0022156B">
      <w:pPr>
        <w:pStyle w:val="XMLStyle"/>
      </w:pPr>
      <w:r w:rsidRPr="005A5B81">
        <w:t xml:space="preserve">        &lt;inHouseIdentification1&gt;&lt;/inHouseIdentification1&gt;</w:t>
      </w:r>
    </w:p>
    <w:p w14:paraId="4A82066C" w14:textId="77777777" w:rsidR="004011E0" w:rsidRPr="005A5B81" w:rsidRDefault="004011E0" w:rsidP="0022156B">
      <w:pPr>
        <w:pStyle w:val="XMLStyle"/>
      </w:pPr>
      <w:r w:rsidRPr="005A5B81">
        <w:t xml:space="preserve">      &lt;/originIdentification&gt;</w:t>
      </w:r>
    </w:p>
    <w:p w14:paraId="793D2A42" w14:textId="77777777" w:rsidR="004011E0" w:rsidRPr="005A5B81" w:rsidRDefault="004011E0" w:rsidP="0022156B">
      <w:pPr>
        <w:pStyle w:val="XMLStyle"/>
      </w:pPr>
      <w:r w:rsidRPr="005A5B81">
        <w:t xml:space="preserve">    &lt;/sbrUserIdentificationOwn&gt;</w:t>
      </w:r>
    </w:p>
    <w:p w14:paraId="3A8B1BB1" w14:textId="77777777" w:rsidR="004011E0" w:rsidRPr="005A5B81" w:rsidRDefault="004011E0" w:rsidP="0022156B">
      <w:pPr>
        <w:pStyle w:val="XMLStyle"/>
      </w:pPr>
      <w:r w:rsidRPr="005A5B81">
        <w:t xml:space="preserve">  &lt;/sbrCreationPosDetails&gt;</w:t>
      </w:r>
    </w:p>
    <w:p w14:paraId="05B21691" w14:textId="77777777" w:rsidR="004011E0" w:rsidRPr="005A5B81" w:rsidRDefault="004011E0" w:rsidP="0022156B">
      <w:pPr>
        <w:pStyle w:val="XMLStyle"/>
      </w:pPr>
      <w:r w:rsidRPr="005A5B81">
        <w:t xml:space="preserve">  &lt;sbrUpdatorPosDetails&gt;</w:t>
      </w:r>
    </w:p>
    <w:p w14:paraId="1C18742C" w14:textId="77777777" w:rsidR="004011E0" w:rsidRPr="005A5B81" w:rsidRDefault="004011E0" w:rsidP="0022156B">
      <w:pPr>
        <w:pStyle w:val="XMLStyle"/>
      </w:pPr>
      <w:r w:rsidRPr="005A5B81">
        <w:t xml:space="preserve">    &lt;sbrUserIdentificationOwn&gt;</w:t>
      </w:r>
    </w:p>
    <w:p w14:paraId="712D7800" w14:textId="77777777" w:rsidR="004011E0" w:rsidRPr="005A5B81" w:rsidRDefault="004011E0" w:rsidP="0022156B">
      <w:pPr>
        <w:pStyle w:val="XMLStyle"/>
      </w:pPr>
      <w:r w:rsidRPr="005A5B81">
        <w:t xml:space="preserve">      &lt;originIdentification&gt;</w:t>
      </w:r>
    </w:p>
    <w:p w14:paraId="786184CB" w14:textId="77777777" w:rsidR="004011E0" w:rsidRPr="005A5B81" w:rsidRDefault="004011E0" w:rsidP="0022156B">
      <w:pPr>
        <w:pStyle w:val="XMLStyle"/>
      </w:pPr>
      <w:r w:rsidRPr="005A5B81">
        <w:t xml:space="preserve">        &lt;inHouseIdentification1&gt;&lt;/inHouseIdentification1&gt;</w:t>
      </w:r>
    </w:p>
    <w:p w14:paraId="5030560F" w14:textId="77777777" w:rsidR="004011E0" w:rsidRPr="005A5B81" w:rsidRDefault="004011E0" w:rsidP="0022156B">
      <w:pPr>
        <w:pStyle w:val="XMLStyle"/>
      </w:pPr>
      <w:r w:rsidRPr="005A5B81">
        <w:t xml:space="preserve">      &lt;/originIdentification&gt;</w:t>
      </w:r>
    </w:p>
    <w:p w14:paraId="69625018" w14:textId="77777777" w:rsidR="004011E0" w:rsidRPr="005A5B81" w:rsidRDefault="004011E0" w:rsidP="0022156B">
      <w:pPr>
        <w:pStyle w:val="XMLStyle"/>
      </w:pPr>
      <w:r w:rsidRPr="005A5B81">
        <w:t xml:space="preserve">    &lt;/sbrUserIdentificationOwn&gt;</w:t>
      </w:r>
    </w:p>
    <w:p w14:paraId="7BA78FF7" w14:textId="77777777" w:rsidR="004011E0" w:rsidRPr="005A5B81" w:rsidRDefault="004011E0" w:rsidP="0022156B">
      <w:pPr>
        <w:pStyle w:val="XMLStyle"/>
      </w:pPr>
      <w:r w:rsidRPr="005A5B81">
        <w:t xml:space="preserve">  &lt;/sbrUpdatorPosDetails&gt;</w:t>
      </w:r>
    </w:p>
    <w:p w14:paraId="664B0278" w14:textId="77777777" w:rsidR="004011E0" w:rsidRPr="005A5B81" w:rsidRDefault="004011E0" w:rsidP="0022156B">
      <w:pPr>
        <w:pStyle w:val="XMLStyle"/>
      </w:pPr>
      <w:r w:rsidRPr="005A5B81">
        <w:t xml:space="preserve">  &lt;originDestinationDetails&gt;</w:t>
      </w:r>
    </w:p>
    <w:p w14:paraId="66AAACA7" w14:textId="77777777" w:rsidR="004011E0" w:rsidRPr="005A5B81" w:rsidRDefault="004011E0" w:rsidP="0022156B">
      <w:pPr>
        <w:pStyle w:val="XMLStyle"/>
      </w:pPr>
      <w:r w:rsidRPr="005A5B81">
        <w:t xml:space="preserve">    &lt;originDestination&gt;&lt;/originDestination&gt;</w:t>
      </w:r>
    </w:p>
    <w:p w14:paraId="3CAE748F" w14:textId="77777777" w:rsidR="004011E0" w:rsidRPr="005A5B81" w:rsidRDefault="004011E0" w:rsidP="0022156B">
      <w:pPr>
        <w:pStyle w:val="XMLStyle"/>
      </w:pPr>
      <w:r w:rsidRPr="005A5B81">
        <w:t xml:space="preserve">  &lt;/originDestinationDetails&gt;</w:t>
      </w:r>
    </w:p>
    <w:p w14:paraId="0BBA6F63" w14:textId="77777777" w:rsidR="004011E0" w:rsidRPr="005A5B81" w:rsidRDefault="004011E0" w:rsidP="0022156B">
      <w:pPr>
        <w:pStyle w:val="XMLStyle"/>
      </w:pPr>
      <w:r w:rsidRPr="005A5B81">
        <w:t xml:space="preserve">  &lt;dataElementsMaster&gt;</w:t>
      </w:r>
    </w:p>
    <w:p w14:paraId="0A4FEFDA" w14:textId="77777777" w:rsidR="004011E0" w:rsidRPr="005A5B81" w:rsidRDefault="004011E0" w:rsidP="0022156B">
      <w:pPr>
        <w:pStyle w:val="XMLStyle"/>
      </w:pPr>
      <w:r w:rsidRPr="005A5B81">
        <w:t xml:space="preserve">    &lt;marker2&gt;&lt;/marker2&gt;</w:t>
      </w:r>
    </w:p>
    <w:p w14:paraId="37B12B3A" w14:textId="77777777" w:rsidR="004011E0" w:rsidRPr="005A5B81" w:rsidRDefault="004011E0" w:rsidP="0022156B">
      <w:pPr>
        <w:pStyle w:val="XMLStyle"/>
      </w:pPr>
      <w:r w:rsidRPr="005A5B81">
        <w:t xml:space="preserve">  &lt;/dataElementsMaster&gt;</w:t>
      </w:r>
    </w:p>
    <w:p w14:paraId="22D43048" w14:textId="77777777" w:rsidR="004011E0" w:rsidRDefault="004011E0" w:rsidP="0022156B">
      <w:pPr>
        <w:pStyle w:val="XMLStyle"/>
      </w:pPr>
      <w:r w:rsidRPr="005A5B81">
        <w:t>&lt;/PNR_Reply&gt;</w:t>
      </w:r>
    </w:p>
    <w:p w14:paraId="600DB820" w14:textId="77777777" w:rsidR="00300EAA" w:rsidRDefault="00300EAA" w:rsidP="00A45052">
      <w:pPr>
        <w:autoSpaceDE w:val="0"/>
        <w:autoSpaceDN w:val="0"/>
        <w:adjustRightInd w:val="0"/>
        <w:rPr>
          <w:rFonts w:ascii="Courier New" w:hAnsi="Courier New" w:cs="Courier New"/>
          <w:sz w:val="20"/>
          <w:szCs w:val="20"/>
        </w:rPr>
      </w:pPr>
    </w:p>
    <w:p w14:paraId="095D94FF" w14:textId="77777777" w:rsidR="00300EAA" w:rsidRDefault="00300EAA" w:rsidP="00A45052">
      <w:pPr>
        <w:autoSpaceDE w:val="0"/>
        <w:autoSpaceDN w:val="0"/>
        <w:adjustRightInd w:val="0"/>
        <w:rPr>
          <w:rFonts w:ascii="Courier New" w:hAnsi="Courier New" w:cs="Courier New"/>
          <w:sz w:val="20"/>
          <w:szCs w:val="20"/>
        </w:rPr>
      </w:pPr>
      <w:r>
        <w:rPr>
          <w:rFonts w:ascii="Courier New" w:hAnsi="Courier New" w:cs="Courier New"/>
          <w:sz w:val="20"/>
          <w:szCs w:val="20"/>
        </w:rPr>
        <w:object w:dxaOrig="1551" w:dyaOrig="991" w14:anchorId="6629A74B">
          <v:shape id="_x0000_i1036" type="#_x0000_t75" style="width:76.45pt;height:49.5pt" o:ole="">
            <v:imagedata r:id="rId41" o:title=""/>
          </v:shape>
          <o:OLEObject Type="Embed" ProgID="WordPad.Document.1" ShapeID="_x0000_i1036" DrawAspect="Icon" ObjectID="_1517037944" r:id="rId51"/>
        </w:object>
      </w:r>
    </w:p>
    <w:p w14:paraId="2A067A90" w14:textId="77777777" w:rsidR="005A5B81" w:rsidRPr="005A5B81" w:rsidRDefault="005A5B81" w:rsidP="00A45052">
      <w:pPr>
        <w:autoSpaceDE w:val="0"/>
        <w:autoSpaceDN w:val="0"/>
        <w:adjustRightInd w:val="0"/>
        <w:rPr>
          <w:rFonts w:ascii="Courier New" w:hAnsi="Courier New" w:cs="Courier New"/>
          <w:sz w:val="20"/>
          <w:szCs w:val="20"/>
        </w:rPr>
      </w:pPr>
    </w:p>
    <w:p w14:paraId="5CA05CEF" w14:textId="77777777" w:rsidR="00C71BE3" w:rsidRPr="00300EAA" w:rsidRDefault="00C71BE3" w:rsidP="0022156B">
      <w:pPr>
        <w:pStyle w:val="CrycticStyle"/>
      </w:pPr>
      <w:r w:rsidRPr="00300EAA">
        <w:t>/$--- TST RLR ---</w:t>
      </w:r>
    </w:p>
    <w:p w14:paraId="0F1A244E" w14:textId="77777777" w:rsidR="00C71BE3" w:rsidRPr="00300EAA" w:rsidRDefault="00C71BE3" w:rsidP="0022156B">
      <w:pPr>
        <w:pStyle w:val="CrycticStyle"/>
      </w:pPr>
      <w:r w:rsidRPr="00300EAA">
        <w:t xml:space="preserve">RP/NCE1A0950/NCE1A0950            SU/BB   7OCT14/0656Z   </w:t>
      </w:r>
      <w:r w:rsidRPr="00300EAA">
        <w:rPr>
          <w:b/>
          <w:bCs/>
          <w:highlight w:val="yellow"/>
        </w:rPr>
        <w:t>3GYKOG</w:t>
      </w:r>
    </w:p>
    <w:p w14:paraId="78EF71E4" w14:textId="77777777" w:rsidR="00C71BE3" w:rsidRPr="00300EAA" w:rsidRDefault="00C71BE3" w:rsidP="0022156B">
      <w:pPr>
        <w:pStyle w:val="CrycticStyle"/>
      </w:pPr>
      <w:r w:rsidRPr="00300EAA">
        <w:t>NCE1A0950/1749SL/7OCT14</w:t>
      </w:r>
    </w:p>
    <w:p w14:paraId="14F12274" w14:textId="77777777" w:rsidR="00C71BE3" w:rsidRPr="00300EAA" w:rsidRDefault="00C71BE3" w:rsidP="0022156B">
      <w:pPr>
        <w:pStyle w:val="CrycticStyle"/>
      </w:pPr>
      <w:r w:rsidRPr="00300EAA">
        <w:t xml:space="preserve">  1.FAMILYNAME/ADULTNAMEONE(ADT)(INFFAMILYINF/INFANT/03JAN14)</w:t>
      </w:r>
    </w:p>
    <w:p w14:paraId="01C381E7" w14:textId="77777777" w:rsidR="00C71BE3" w:rsidRPr="00300EAA" w:rsidRDefault="00C71BE3" w:rsidP="0022156B">
      <w:pPr>
        <w:pStyle w:val="CrycticStyle"/>
      </w:pPr>
      <w:r w:rsidRPr="00300EAA">
        <w:t xml:space="preserve">  2.FAMILYNAME/ADULTNAMETWO(ADT)</w:t>
      </w:r>
    </w:p>
    <w:p w14:paraId="445B3284" w14:textId="77777777" w:rsidR="00C71BE3" w:rsidRPr="00300EAA" w:rsidRDefault="00C71BE3" w:rsidP="0022156B">
      <w:pPr>
        <w:pStyle w:val="CrycticStyle"/>
      </w:pPr>
      <w:r w:rsidRPr="00300EAA">
        <w:t xml:space="preserve">  3.FAMILYNAME/CHILDNAMEONE(CHD/01MAY10)</w:t>
      </w:r>
    </w:p>
    <w:p w14:paraId="79ADC340" w14:textId="77777777" w:rsidR="00C71BE3" w:rsidRPr="00300EAA" w:rsidRDefault="00C71BE3" w:rsidP="0022156B">
      <w:pPr>
        <w:pStyle w:val="CrycticStyle"/>
        <w:rPr>
          <w:lang w:val="es-ES"/>
        </w:rPr>
      </w:pPr>
      <w:r w:rsidRPr="00300EAA">
        <w:t xml:space="preserve">  </w:t>
      </w:r>
      <w:r w:rsidRPr="00300EAA">
        <w:rPr>
          <w:lang w:val="es-ES"/>
        </w:rPr>
        <w:t>4  SU 262 E 03APR 5 LHRNRT HK3  1100 1035  04APR  E  SU/DOPEDR</w:t>
      </w:r>
    </w:p>
    <w:p w14:paraId="1A28622B" w14:textId="77777777" w:rsidR="00C71BE3" w:rsidRPr="00300EAA" w:rsidRDefault="00C71BE3" w:rsidP="0022156B">
      <w:pPr>
        <w:pStyle w:val="CrycticStyle"/>
        <w:rPr>
          <w:lang w:val="es-ES"/>
        </w:rPr>
      </w:pPr>
      <w:r w:rsidRPr="00300EAA">
        <w:rPr>
          <w:lang w:val="es-ES"/>
        </w:rPr>
        <w:t xml:space="preserve">  5  SU 261 E 15APR 3 NRTSVO HK3  1200 1610  15APR  E  SU/DOPEDR</w:t>
      </w:r>
    </w:p>
    <w:p w14:paraId="1A4ABF19" w14:textId="77777777" w:rsidR="00C71BE3" w:rsidRPr="00300EAA" w:rsidRDefault="00C71BE3" w:rsidP="0022156B">
      <w:pPr>
        <w:pStyle w:val="CrycticStyle"/>
        <w:rPr>
          <w:lang w:val="es-ES"/>
        </w:rPr>
      </w:pPr>
      <w:r w:rsidRPr="00300EAA">
        <w:rPr>
          <w:lang w:val="es-ES"/>
        </w:rPr>
        <w:t xml:space="preserve">  6  SU2584 E 15APR 3 SVOLHR HK3  1925 2125  15APR  E  SU/DOPEDR</w:t>
      </w:r>
    </w:p>
    <w:p w14:paraId="4091F3C1" w14:textId="77777777" w:rsidR="00C71BE3" w:rsidRPr="00300EAA" w:rsidRDefault="00C71BE3" w:rsidP="0022156B">
      <w:pPr>
        <w:pStyle w:val="CrycticStyle"/>
      </w:pPr>
      <w:r w:rsidRPr="00300EAA">
        <w:rPr>
          <w:lang w:val="es-ES"/>
        </w:rPr>
        <w:lastRenderedPageBreak/>
        <w:t xml:space="preserve">  </w:t>
      </w:r>
      <w:r w:rsidRPr="00300EAA">
        <w:t>7 AP NCE 33492943273 - AMADEUS PRODUCT PLANNING - A</w:t>
      </w:r>
    </w:p>
    <w:p w14:paraId="3A410C81" w14:textId="77777777" w:rsidR="00C71BE3" w:rsidRPr="00300EAA" w:rsidRDefault="00C71BE3" w:rsidP="0022156B">
      <w:pPr>
        <w:pStyle w:val="CrycticStyle"/>
      </w:pPr>
      <w:r w:rsidRPr="00300EAA">
        <w:t xml:space="preserve">  8 TK OK07OCT/NCE1A0950</w:t>
      </w:r>
    </w:p>
    <w:p w14:paraId="6C897F16" w14:textId="77777777" w:rsidR="00C71BE3" w:rsidRPr="00300EAA" w:rsidRDefault="00C71BE3" w:rsidP="0022156B">
      <w:pPr>
        <w:pStyle w:val="CrycticStyle"/>
      </w:pPr>
      <w:r w:rsidRPr="00300EAA">
        <w:t xml:space="preserve">  9 SSR INFT SU KK1 FAMILYINF/INFANT 03JAN14/S4/P1</w:t>
      </w:r>
    </w:p>
    <w:p w14:paraId="71DD611B" w14:textId="77777777" w:rsidR="00C71BE3" w:rsidRPr="00300EAA" w:rsidRDefault="00C71BE3" w:rsidP="0022156B">
      <w:pPr>
        <w:pStyle w:val="CrycticStyle"/>
      </w:pPr>
      <w:r w:rsidRPr="00300EAA">
        <w:t xml:space="preserve"> 10 SSR INFT SU KK1 FAMILYINF/INFANT 03JAN14/S5/P1</w:t>
      </w:r>
    </w:p>
    <w:p w14:paraId="54E33B39" w14:textId="77777777" w:rsidR="00C71BE3" w:rsidRPr="00300EAA" w:rsidRDefault="00C71BE3" w:rsidP="0022156B">
      <w:pPr>
        <w:pStyle w:val="CrycticStyle"/>
      </w:pPr>
      <w:r w:rsidRPr="00300EAA">
        <w:t xml:space="preserve"> 11 SSR INFT SU KK1 FAMILYINF/INFANT 03JAN14/S6/P1</w:t>
      </w:r>
    </w:p>
    <w:p w14:paraId="2C63E1A2" w14:textId="77777777" w:rsidR="00C71BE3" w:rsidRDefault="00C71BE3" w:rsidP="0022156B">
      <w:pPr>
        <w:pStyle w:val="CrycticStyle"/>
      </w:pPr>
      <w:r w:rsidRPr="00300EAA">
        <w:t xml:space="preserve"> 12 SSR CHLD SU HK1 01MAY10/P3</w:t>
      </w:r>
    </w:p>
    <w:p w14:paraId="0ED3DB39" w14:textId="112F5CC6" w:rsidR="00C71BE3" w:rsidRPr="00300EAA" w:rsidRDefault="001F472B" w:rsidP="0022156B">
      <w:pPr>
        <w:pStyle w:val="CrycticStyle"/>
        <w:rPr>
          <w:lang w:val="es-ES"/>
        </w:rPr>
      </w:pPr>
      <w:r>
        <w:rPr>
          <w:rFonts w:ascii="Lucida Console" w:eastAsiaTheme="minorHAnsi" w:hAnsi="Lucida Console" w:cs="Lucida Console"/>
          <w:sz w:val="17"/>
          <w:szCs w:val="17"/>
        </w:rPr>
        <w:t xml:space="preserve"> </w:t>
      </w:r>
      <w:r w:rsidR="00C71BE3" w:rsidRPr="00300EAA">
        <w:rPr>
          <w:lang w:val="es-ES"/>
        </w:rPr>
        <w:t>13 FV PAX SU/S4-6/P1-2</w:t>
      </w:r>
    </w:p>
    <w:p w14:paraId="708DC53D" w14:textId="77777777" w:rsidR="00C71BE3" w:rsidRPr="00300EAA" w:rsidRDefault="00C71BE3" w:rsidP="0022156B">
      <w:pPr>
        <w:pStyle w:val="CrycticStyle"/>
        <w:rPr>
          <w:lang w:val="es-ES"/>
        </w:rPr>
      </w:pPr>
      <w:r w:rsidRPr="00300EAA">
        <w:rPr>
          <w:lang w:val="es-ES"/>
        </w:rPr>
        <w:t xml:space="preserve"> 14 FV PAX SU/S4-6/P3</w:t>
      </w:r>
    </w:p>
    <w:p w14:paraId="2E2AFBBF" w14:textId="1BF7E118" w:rsidR="004011E0" w:rsidRDefault="00C71BE3" w:rsidP="0022156B">
      <w:pPr>
        <w:pStyle w:val="CrycticStyle"/>
      </w:pPr>
      <w:r w:rsidRPr="00300EAA">
        <w:rPr>
          <w:lang w:val="es-ES"/>
        </w:rPr>
        <w:t xml:space="preserve"> </w:t>
      </w:r>
      <w:r w:rsidRPr="00300EAA">
        <w:t>15 FV INF SU/S4-6/P1</w:t>
      </w:r>
    </w:p>
    <w:p w14:paraId="364C2B05" w14:textId="77777777" w:rsidR="007F6AAD" w:rsidRPr="00300EAA" w:rsidRDefault="007F6AAD" w:rsidP="0022156B">
      <w:pPr>
        <w:pStyle w:val="CrycticStyle"/>
      </w:pPr>
    </w:p>
    <w:p w14:paraId="4ED7BB7B" w14:textId="77777777" w:rsidR="00DA08DB" w:rsidRDefault="00DA08DB" w:rsidP="00036685">
      <w:pPr>
        <w:pStyle w:val="Heading2"/>
      </w:pPr>
      <w:bookmarkStart w:id="56" w:name="_Toc439171938"/>
      <w:r w:rsidRPr="005F6042">
        <w:t>Tips</w:t>
      </w:r>
      <w:bookmarkEnd w:id="56"/>
    </w:p>
    <w:p w14:paraId="5716AF43" w14:textId="4B112E4D" w:rsidR="00F23C70" w:rsidRDefault="00F23C70" w:rsidP="00A45052">
      <w:pPr>
        <w:pStyle w:val="Body"/>
        <w:numPr>
          <w:ilvl w:val="0"/>
          <w:numId w:val="37"/>
        </w:numPr>
      </w:pPr>
      <w:r>
        <w:t>Dedicated / stateful session</w:t>
      </w:r>
      <w:r w:rsidR="00A06405">
        <w:t>s</w:t>
      </w:r>
      <w:r>
        <w:t xml:space="preserve"> should be used for </w:t>
      </w:r>
      <w:r w:rsidR="002F148E">
        <w:t>this</w:t>
      </w:r>
      <w:r>
        <w:t xml:space="preserve"> flow</w:t>
      </w:r>
    </w:p>
    <w:p w14:paraId="0322E621" w14:textId="76667880" w:rsidR="00DA08DB" w:rsidRDefault="00DA08DB" w:rsidP="00A45052">
      <w:pPr>
        <w:pStyle w:val="Body"/>
        <w:numPr>
          <w:ilvl w:val="0"/>
          <w:numId w:val="37"/>
        </w:numPr>
      </w:pPr>
      <w:r>
        <w:t>To avoid fare discrepanc</w:t>
      </w:r>
      <w:r w:rsidR="00771386">
        <w:t>ies</w:t>
      </w:r>
      <w:r>
        <w:t xml:space="preserve"> </w:t>
      </w:r>
      <w:r w:rsidR="00771386">
        <w:t>during the</w:t>
      </w:r>
      <w:r>
        <w:t xml:space="preserve"> pricing </w:t>
      </w:r>
      <w:r w:rsidR="00771386">
        <w:t>and</w:t>
      </w:r>
      <w:r>
        <w:t xml:space="preserve"> booking process</w:t>
      </w:r>
    </w:p>
    <w:p w14:paraId="6CE3247A" w14:textId="5429B791" w:rsidR="00DA08DB" w:rsidRDefault="00DA08DB" w:rsidP="00A45052">
      <w:pPr>
        <w:pStyle w:val="Body"/>
        <w:numPr>
          <w:ilvl w:val="1"/>
          <w:numId w:val="37"/>
        </w:numPr>
      </w:pPr>
      <w:r>
        <w:t xml:space="preserve">The same pricing options </w:t>
      </w:r>
      <w:r w:rsidR="00111BDB">
        <w:t>must</w:t>
      </w:r>
      <w:r w:rsidR="00771386">
        <w:t xml:space="preserve"> be</w:t>
      </w:r>
      <w:r>
        <w:t xml:space="preserve"> used in MPTB and Fare_PricePNRWithBookingClass</w:t>
      </w:r>
    </w:p>
    <w:p w14:paraId="60FB47C5" w14:textId="7E445351" w:rsidR="00DA08DB" w:rsidRDefault="00DA08DB" w:rsidP="00A45052">
      <w:pPr>
        <w:pStyle w:val="Body"/>
        <w:numPr>
          <w:ilvl w:val="1"/>
          <w:numId w:val="37"/>
        </w:numPr>
      </w:pPr>
      <w:r>
        <w:t>T</w:t>
      </w:r>
      <w:r w:rsidRPr="00490893">
        <w:t xml:space="preserve">he validating carrier </w:t>
      </w:r>
      <w:r>
        <w:t xml:space="preserve">returned </w:t>
      </w:r>
      <w:r w:rsidR="00771386">
        <w:t xml:space="preserve">by </w:t>
      </w:r>
      <w:r>
        <w:t>MPTB must be present in</w:t>
      </w:r>
      <w:r w:rsidR="00771386">
        <w:t xml:space="preserve"> the</w:t>
      </w:r>
      <w:r>
        <w:t xml:space="preserve"> PNR before pricing or </w:t>
      </w:r>
      <w:r w:rsidR="00771386">
        <w:t xml:space="preserve">it must be </w:t>
      </w:r>
      <w:r w:rsidRPr="00490893">
        <w:t>specif</w:t>
      </w:r>
      <w:r>
        <w:t>ied in the Fare_PricePNRWithBookingClass</w:t>
      </w:r>
      <w:r w:rsidR="00771386">
        <w:t xml:space="preserve"> request</w:t>
      </w:r>
      <w:r>
        <w:t xml:space="preserve">. </w:t>
      </w:r>
      <w:r w:rsidR="00771386">
        <w:t xml:space="preserve">This </w:t>
      </w:r>
      <w:r>
        <w:t>also ensure</w:t>
      </w:r>
      <w:r w:rsidR="00771386">
        <w:t>s</w:t>
      </w:r>
      <w:r>
        <w:t xml:space="preserve"> that the booking </w:t>
      </w:r>
      <w:r w:rsidRPr="00490893">
        <w:t xml:space="preserve">is eligible for ticketing </w:t>
      </w:r>
    </w:p>
    <w:p w14:paraId="22FD2D1B" w14:textId="2E56CBD4" w:rsidR="00DA08DB" w:rsidRDefault="00DA08DB" w:rsidP="00A45052">
      <w:pPr>
        <w:pStyle w:val="Body"/>
        <w:numPr>
          <w:ilvl w:val="0"/>
          <w:numId w:val="37"/>
        </w:numPr>
      </w:pPr>
      <w:r w:rsidRPr="006A3C07">
        <w:rPr>
          <w:lang w:val="en-US" w:bidi="th-TH"/>
        </w:rPr>
        <w:t>To commit the PNR, option code 10 (ET) in PNR_AddMultiElement is recommended to be used for online environment. This is to prevent simultaneous update</w:t>
      </w:r>
      <w:r w:rsidR="00502CA2">
        <w:rPr>
          <w:lang w:val="en-US" w:bidi="th-TH"/>
        </w:rPr>
        <w:t>s</w:t>
      </w:r>
      <w:r w:rsidRPr="006A3C07">
        <w:rPr>
          <w:lang w:val="en-US" w:bidi="th-TH"/>
        </w:rPr>
        <w:t xml:space="preserve"> with</w:t>
      </w:r>
      <w:r w:rsidR="00502CA2">
        <w:rPr>
          <w:lang w:val="en-US" w:bidi="th-TH"/>
        </w:rPr>
        <w:t xml:space="preserve"> the</w:t>
      </w:r>
      <w:r w:rsidRPr="006A3C07">
        <w:rPr>
          <w:lang w:val="en-US" w:bidi="th-TH"/>
        </w:rPr>
        <w:t xml:space="preserve"> Airlines (to avoid the risk of not getting the A</w:t>
      </w:r>
      <w:r>
        <w:rPr>
          <w:lang w:val="en-US" w:bidi="th-TH"/>
        </w:rPr>
        <w:t>irline record locator returned)</w:t>
      </w:r>
    </w:p>
    <w:p w14:paraId="65B824CC" w14:textId="39435A2C" w:rsidR="00DA08DB" w:rsidRDefault="00DA08DB" w:rsidP="00A45052">
      <w:pPr>
        <w:pStyle w:val="Body"/>
        <w:numPr>
          <w:ilvl w:val="0"/>
          <w:numId w:val="37"/>
        </w:numPr>
      </w:pPr>
      <w:r>
        <w:t xml:space="preserve">To prevent a PNR being saved when there is a warning message returned, the option code 30 in PNR_AddMultiElement should be added. Without Option Code 30, a PNR will be saved and bypass the </w:t>
      </w:r>
      <w:r w:rsidR="00F57724">
        <w:t>w</w:t>
      </w:r>
      <w:r>
        <w:t>arning message.</w:t>
      </w:r>
    </w:p>
    <w:p w14:paraId="31334D8F" w14:textId="4563DE51" w:rsidR="008D620A" w:rsidRPr="008C273B" w:rsidRDefault="008D620A" w:rsidP="00EE55AA">
      <w:pPr>
        <w:pStyle w:val="Heading2"/>
        <w:jc w:val="both"/>
      </w:pPr>
      <w:bookmarkStart w:id="57" w:name="_Toc439171939"/>
      <w:r w:rsidRPr="008C273B">
        <w:t>Error Handling</w:t>
      </w:r>
      <w:bookmarkEnd w:id="57"/>
    </w:p>
    <w:p w14:paraId="0199D370" w14:textId="0241DCB6" w:rsidR="008D620A" w:rsidRDefault="00D103D8" w:rsidP="003E0EFD">
      <w:pPr>
        <w:pStyle w:val="Body"/>
        <w:numPr>
          <w:ilvl w:val="0"/>
          <w:numId w:val="39"/>
        </w:numPr>
      </w:pPr>
      <w:r>
        <w:t xml:space="preserve">In the </w:t>
      </w:r>
      <w:r w:rsidR="009B6972">
        <w:t>event that</w:t>
      </w:r>
      <w:r>
        <w:t xml:space="preserve"> an </w:t>
      </w:r>
      <w:r w:rsidR="006D7127">
        <w:t xml:space="preserve">error occurs during the flow, the application should handle it by sending </w:t>
      </w:r>
      <w:r w:rsidR="00502CA2">
        <w:t>a</w:t>
      </w:r>
      <w:r>
        <w:t xml:space="preserve"> </w:t>
      </w:r>
      <w:r w:rsidR="002F6185">
        <w:t>Sign-out</w:t>
      </w:r>
      <w:r w:rsidR="006D7127">
        <w:t xml:space="preserve"> request to close the dedicated session and record the sessionID, timestamp and </w:t>
      </w:r>
      <w:r w:rsidR="00502CA2">
        <w:t xml:space="preserve">the </w:t>
      </w:r>
      <w:r w:rsidR="006D7127">
        <w:t>query</w:t>
      </w:r>
      <w:r w:rsidR="006D1111">
        <w:t xml:space="preserve"> </w:t>
      </w:r>
      <w:r w:rsidR="006D7127">
        <w:t>&amp;</w:t>
      </w:r>
      <w:r w:rsidR="006D1111">
        <w:t xml:space="preserve"> </w:t>
      </w:r>
      <w:r w:rsidR="006D7127">
        <w:t>reply for further investigation</w:t>
      </w:r>
    </w:p>
    <w:p w14:paraId="2ED28F82" w14:textId="77777777" w:rsidR="008D0825" w:rsidRDefault="008D0825" w:rsidP="008D0825">
      <w:pPr>
        <w:pStyle w:val="ListParagraph"/>
        <w:jc w:val="both"/>
      </w:pPr>
    </w:p>
    <w:p w14:paraId="4410F7B7" w14:textId="77777777" w:rsidR="006D7127" w:rsidRDefault="006D7127" w:rsidP="000D7380">
      <w:pPr>
        <w:pStyle w:val="ListParagraph"/>
        <w:jc w:val="both"/>
      </w:pPr>
    </w:p>
    <w:p w14:paraId="22A8B311" w14:textId="77777777" w:rsidR="008D620A" w:rsidRPr="008C273B" w:rsidRDefault="008D620A" w:rsidP="00A45052">
      <w:pPr>
        <w:jc w:val="both"/>
      </w:pPr>
    </w:p>
    <w:p w14:paraId="7E06C654" w14:textId="77777777" w:rsidR="0003410B" w:rsidRDefault="0003410B" w:rsidP="00A45052">
      <w:pPr>
        <w:spacing w:before="100" w:beforeAutospacing="1" w:after="100" w:afterAutospacing="1"/>
        <w:rPr>
          <w:rFonts w:eastAsiaTheme="majorEastAsia" w:cstheme="majorBidi"/>
          <w:b/>
          <w:bCs/>
          <w:color w:val="005EB8" w:themeColor="accent1"/>
          <w:sz w:val="28"/>
          <w:szCs w:val="28"/>
          <w:lang w:val="en-GB" w:bidi="ar-SA"/>
        </w:rPr>
      </w:pPr>
      <w:bookmarkStart w:id="58" w:name="_Toc376446294"/>
      <w:bookmarkStart w:id="59" w:name="_Toc386454118"/>
      <w:r>
        <w:br w:type="page"/>
      </w:r>
    </w:p>
    <w:p w14:paraId="35C50B0F" w14:textId="5383B014" w:rsidR="00815404" w:rsidRDefault="00815404" w:rsidP="00EE55AA">
      <w:pPr>
        <w:pStyle w:val="Heading1"/>
        <w:jc w:val="both"/>
      </w:pPr>
      <w:bookmarkStart w:id="60" w:name="_Toc439171940"/>
      <w:r w:rsidRPr="008C273B">
        <w:lastRenderedPageBreak/>
        <w:t>Certification Checklist</w:t>
      </w:r>
      <w:bookmarkEnd w:id="58"/>
      <w:bookmarkEnd w:id="59"/>
      <w:bookmarkEnd w:id="60"/>
    </w:p>
    <w:tbl>
      <w:tblPr>
        <w:tblW w:w="9087" w:type="dxa"/>
        <w:tblInd w:w="93" w:type="dxa"/>
        <w:tblLook w:val="04A0" w:firstRow="1" w:lastRow="0" w:firstColumn="1" w:lastColumn="0" w:noHBand="0" w:noVBand="1"/>
      </w:tblPr>
      <w:tblGrid>
        <w:gridCol w:w="7670"/>
        <w:gridCol w:w="1417"/>
      </w:tblGrid>
      <w:tr w:rsidR="008458B2" w:rsidRPr="008458B2" w14:paraId="259E7D8E" w14:textId="77777777" w:rsidTr="008458B2">
        <w:trPr>
          <w:trHeight w:val="420"/>
        </w:trPr>
        <w:tc>
          <w:tcPr>
            <w:tcW w:w="7670" w:type="dxa"/>
            <w:tcBorders>
              <w:top w:val="nil"/>
              <w:left w:val="single" w:sz="4" w:space="0" w:color="auto"/>
              <w:bottom w:val="single" w:sz="4" w:space="0" w:color="auto"/>
              <w:right w:val="nil"/>
            </w:tcBorders>
            <w:shd w:val="clear" w:color="000000" w:fill="1A61A9"/>
            <w:vAlign w:val="center"/>
            <w:hideMark/>
          </w:tcPr>
          <w:p w14:paraId="2B0DE21D" w14:textId="77777777" w:rsidR="008458B2" w:rsidRPr="008458B2" w:rsidRDefault="008458B2" w:rsidP="00A45052">
            <w:pPr>
              <w:spacing w:after="0"/>
              <w:rPr>
                <w:rFonts w:cs="Times New Roman"/>
                <w:b/>
                <w:bCs/>
                <w:color w:val="FFFFFF"/>
                <w:sz w:val="20"/>
                <w:szCs w:val="20"/>
              </w:rPr>
            </w:pPr>
            <w:r w:rsidRPr="008458B2">
              <w:rPr>
                <w:rFonts w:cs="Times New Roman"/>
                <w:b/>
                <w:bCs/>
                <w:color w:val="FFFFFF"/>
                <w:sz w:val="20"/>
                <w:szCs w:val="20"/>
                <w:lang w:val="en-GB"/>
              </w:rPr>
              <w:t>Certification check list</w:t>
            </w:r>
          </w:p>
        </w:tc>
        <w:tc>
          <w:tcPr>
            <w:tcW w:w="1417" w:type="dxa"/>
            <w:tcBorders>
              <w:top w:val="nil"/>
              <w:left w:val="nil"/>
              <w:bottom w:val="single" w:sz="4" w:space="0" w:color="auto"/>
              <w:right w:val="single" w:sz="4" w:space="0" w:color="auto"/>
            </w:tcBorders>
            <w:shd w:val="clear" w:color="000000" w:fill="1A61A9"/>
            <w:vAlign w:val="center"/>
            <w:hideMark/>
          </w:tcPr>
          <w:p w14:paraId="4EA8324C" w14:textId="77777777" w:rsidR="008458B2" w:rsidRPr="008458B2" w:rsidRDefault="008458B2" w:rsidP="00A45052">
            <w:pPr>
              <w:spacing w:after="0"/>
              <w:rPr>
                <w:rFonts w:cs="Times New Roman"/>
                <w:b/>
                <w:bCs/>
                <w:color w:val="FFFFFF"/>
                <w:sz w:val="20"/>
                <w:szCs w:val="20"/>
              </w:rPr>
            </w:pPr>
            <w:r w:rsidRPr="008458B2">
              <w:rPr>
                <w:rFonts w:cs="Times New Roman"/>
                <w:b/>
                <w:bCs/>
                <w:color w:val="FFFFFF"/>
                <w:sz w:val="20"/>
                <w:szCs w:val="20"/>
              </w:rPr>
              <w:t> </w:t>
            </w:r>
          </w:p>
        </w:tc>
      </w:tr>
      <w:tr w:rsidR="008458B2" w:rsidRPr="008458B2" w14:paraId="47D084AA" w14:textId="77777777" w:rsidTr="008458B2">
        <w:trPr>
          <w:trHeight w:val="615"/>
        </w:trPr>
        <w:tc>
          <w:tcPr>
            <w:tcW w:w="7670" w:type="dxa"/>
            <w:tcBorders>
              <w:top w:val="nil"/>
              <w:left w:val="single" w:sz="4" w:space="0" w:color="auto"/>
              <w:bottom w:val="single" w:sz="4" w:space="0" w:color="auto"/>
              <w:right w:val="single" w:sz="4" w:space="0" w:color="auto"/>
            </w:tcBorders>
            <w:shd w:val="clear" w:color="000000" w:fill="DDE7F2"/>
            <w:vAlign w:val="center"/>
            <w:hideMark/>
          </w:tcPr>
          <w:p w14:paraId="4C43724C" w14:textId="77777777" w:rsidR="008458B2" w:rsidRPr="008458B2" w:rsidRDefault="008458B2" w:rsidP="00A45052">
            <w:pPr>
              <w:spacing w:after="0"/>
              <w:rPr>
                <w:rFonts w:cs="Times New Roman"/>
                <w:b/>
                <w:bCs/>
                <w:color w:val="000000"/>
                <w:sz w:val="20"/>
                <w:szCs w:val="20"/>
              </w:rPr>
            </w:pPr>
            <w:bookmarkStart w:id="61" w:name="_Toc295230892"/>
            <w:bookmarkStart w:id="62" w:name="RANGE!A2"/>
            <w:r w:rsidRPr="008458B2">
              <w:rPr>
                <w:rFonts w:cs="Times New Roman"/>
                <w:b/>
                <w:bCs/>
                <w:color w:val="000000"/>
                <w:sz w:val="20"/>
                <w:szCs w:val="20"/>
                <w:lang w:val="en-GB"/>
              </w:rPr>
              <w:t>General</w:t>
            </w:r>
            <w:bookmarkEnd w:id="61"/>
            <w:bookmarkEnd w:id="62"/>
          </w:p>
        </w:tc>
        <w:tc>
          <w:tcPr>
            <w:tcW w:w="1417" w:type="dxa"/>
            <w:tcBorders>
              <w:top w:val="nil"/>
              <w:left w:val="nil"/>
              <w:bottom w:val="single" w:sz="4" w:space="0" w:color="auto"/>
              <w:right w:val="single" w:sz="4" w:space="0" w:color="auto"/>
            </w:tcBorders>
            <w:shd w:val="clear" w:color="000000" w:fill="DDE7F2"/>
            <w:vAlign w:val="center"/>
            <w:hideMark/>
          </w:tcPr>
          <w:p w14:paraId="5284B2E9" w14:textId="77777777" w:rsidR="008458B2" w:rsidRPr="008458B2" w:rsidRDefault="008458B2" w:rsidP="00A45052">
            <w:pPr>
              <w:spacing w:after="0"/>
              <w:jc w:val="center"/>
              <w:rPr>
                <w:rFonts w:cs="Times New Roman"/>
                <w:b/>
                <w:bCs/>
                <w:color w:val="000000"/>
                <w:sz w:val="20"/>
                <w:szCs w:val="20"/>
              </w:rPr>
            </w:pPr>
            <w:bookmarkStart w:id="63" w:name="_Toc295230893"/>
            <w:bookmarkStart w:id="64" w:name="RANGE!B2"/>
            <w:r w:rsidRPr="008458B2">
              <w:rPr>
                <w:rFonts w:cs="Times New Roman"/>
                <w:b/>
                <w:bCs/>
                <w:color w:val="000000"/>
                <w:sz w:val="20"/>
                <w:szCs w:val="20"/>
                <w:lang w:val="en-GB"/>
              </w:rPr>
              <w:t>Incident Type</w:t>
            </w:r>
            <w:bookmarkEnd w:id="63"/>
            <w:bookmarkEnd w:id="64"/>
          </w:p>
        </w:tc>
      </w:tr>
      <w:tr w:rsidR="008458B2" w:rsidRPr="008458B2" w14:paraId="4401000A" w14:textId="77777777" w:rsidTr="008458B2">
        <w:trPr>
          <w:trHeight w:val="225"/>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257E3671" w14:textId="77777777" w:rsidR="008458B2" w:rsidRPr="008458B2" w:rsidRDefault="008458B2" w:rsidP="00A45052">
            <w:pPr>
              <w:spacing w:after="0"/>
              <w:rPr>
                <w:rFonts w:cs="Times New Roman"/>
                <w:color w:val="000000"/>
              </w:rPr>
            </w:pPr>
            <w:r w:rsidRPr="008458B2">
              <w:rPr>
                <w:rFonts w:cs="Arial"/>
                <w:color w:val="000000"/>
              </w:rPr>
              <w:t>The application must not create infinite loop(s) in the Amadeus host.</w:t>
            </w:r>
          </w:p>
        </w:tc>
        <w:tc>
          <w:tcPr>
            <w:tcW w:w="1417" w:type="dxa"/>
            <w:tcBorders>
              <w:top w:val="nil"/>
              <w:left w:val="nil"/>
              <w:bottom w:val="single" w:sz="4" w:space="0" w:color="auto"/>
              <w:right w:val="single" w:sz="4" w:space="0" w:color="auto"/>
            </w:tcBorders>
            <w:shd w:val="clear" w:color="auto" w:fill="auto"/>
            <w:vAlign w:val="center"/>
            <w:hideMark/>
          </w:tcPr>
          <w:p w14:paraId="75FB47DE"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0F5CC014" w14:textId="77777777" w:rsidTr="008458B2">
        <w:trPr>
          <w:trHeight w:val="225"/>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756B6B27" w14:textId="77777777" w:rsidR="008458B2" w:rsidRPr="008458B2" w:rsidRDefault="008458B2" w:rsidP="00A45052">
            <w:pPr>
              <w:spacing w:after="0"/>
              <w:rPr>
                <w:rFonts w:cs="Times New Roman"/>
                <w:color w:val="000000"/>
              </w:rPr>
            </w:pPr>
            <w:r w:rsidRPr="008458B2">
              <w:rPr>
                <w:rFonts w:cs="Arial"/>
                <w:color w:val="000000"/>
              </w:rPr>
              <w:t>Error handling must be properly implemented</w:t>
            </w:r>
          </w:p>
        </w:tc>
        <w:tc>
          <w:tcPr>
            <w:tcW w:w="1417" w:type="dxa"/>
            <w:tcBorders>
              <w:top w:val="nil"/>
              <w:left w:val="nil"/>
              <w:bottom w:val="single" w:sz="4" w:space="0" w:color="auto"/>
              <w:right w:val="single" w:sz="4" w:space="0" w:color="auto"/>
            </w:tcBorders>
            <w:shd w:val="clear" w:color="auto" w:fill="auto"/>
            <w:vAlign w:val="center"/>
            <w:hideMark/>
          </w:tcPr>
          <w:p w14:paraId="34FAAA1C"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2EF65405" w14:textId="77777777" w:rsidTr="008458B2">
        <w:trPr>
          <w:trHeight w:val="225"/>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744172D0" w14:textId="77777777" w:rsidR="008458B2" w:rsidRPr="008458B2" w:rsidRDefault="008458B2" w:rsidP="00A45052">
            <w:pPr>
              <w:spacing w:after="0"/>
              <w:rPr>
                <w:rFonts w:cs="Times New Roman"/>
                <w:color w:val="000000"/>
              </w:rPr>
            </w:pPr>
            <w:r w:rsidRPr="008458B2">
              <w:rPr>
                <w:rFonts w:cs="Arial"/>
                <w:color w:val="000000"/>
              </w:rPr>
              <w:t>Application should properly read the XML response</w:t>
            </w:r>
          </w:p>
        </w:tc>
        <w:tc>
          <w:tcPr>
            <w:tcW w:w="1417" w:type="dxa"/>
            <w:tcBorders>
              <w:top w:val="nil"/>
              <w:left w:val="nil"/>
              <w:bottom w:val="single" w:sz="4" w:space="0" w:color="auto"/>
              <w:right w:val="single" w:sz="4" w:space="0" w:color="auto"/>
            </w:tcBorders>
            <w:shd w:val="clear" w:color="auto" w:fill="auto"/>
            <w:vAlign w:val="center"/>
            <w:hideMark/>
          </w:tcPr>
          <w:p w14:paraId="0DDE9492"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150D4A04" w14:textId="77777777" w:rsidTr="008458B2">
        <w:trPr>
          <w:trHeight w:val="90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3B021963" w14:textId="77777777" w:rsidR="008458B2" w:rsidRPr="008458B2" w:rsidRDefault="008458B2" w:rsidP="00A45052">
            <w:pPr>
              <w:spacing w:after="0"/>
              <w:rPr>
                <w:rFonts w:cs="Times New Roman"/>
                <w:color w:val="000000"/>
              </w:rPr>
            </w:pPr>
            <w:r w:rsidRPr="008458B2">
              <w:rPr>
                <w:rFonts w:cs="Arial"/>
                <w:color w:val="000000"/>
              </w:rPr>
              <w:t>Data formats and values must be checked before being sent to Amadeus. In particular, date handling must be correct : the application must detect invalid or out of sequence dates and return an error to the user without sending a request to Amadeus</w:t>
            </w:r>
          </w:p>
        </w:tc>
        <w:tc>
          <w:tcPr>
            <w:tcW w:w="1417" w:type="dxa"/>
            <w:tcBorders>
              <w:top w:val="nil"/>
              <w:left w:val="nil"/>
              <w:bottom w:val="single" w:sz="4" w:space="0" w:color="auto"/>
              <w:right w:val="single" w:sz="4" w:space="0" w:color="auto"/>
            </w:tcBorders>
            <w:shd w:val="clear" w:color="auto" w:fill="auto"/>
            <w:noWrap/>
            <w:vAlign w:val="center"/>
            <w:hideMark/>
          </w:tcPr>
          <w:p w14:paraId="5A94AF13"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3D83E3DF"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39DD3453" w14:textId="77777777" w:rsidR="008458B2" w:rsidRPr="008458B2" w:rsidRDefault="008458B2" w:rsidP="00A45052">
            <w:pPr>
              <w:spacing w:after="0"/>
              <w:rPr>
                <w:rFonts w:cs="Times New Roman"/>
                <w:color w:val="000000"/>
              </w:rPr>
            </w:pPr>
            <w:r w:rsidRPr="008458B2">
              <w:rPr>
                <w:rFonts w:cs="Arial"/>
                <w:color w:val="000000"/>
              </w:rPr>
              <w:t xml:space="preserve">Unnecessary or redundant transactions must be avoided.  </w:t>
            </w:r>
          </w:p>
        </w:tc>
        <w:tc>
          <w:tcPr>
            <w:tcW w:w="1417" w:type="dxa"/>
            <w:tcBorders>
              <w:top w:val="nil"/>
              <w:left w:val="nil"/>
              <w:bottom w:val="single" w:sz="4" w:space="0" w:color="auto"/>
              <w:right w:val="single" w:sz="4" w:space="0" w:color="auto"/>
            </w:tcBorders>
            <w:shd w:val="clear" w:color="auto" w:fill="auto"/>
            <w:vAlign w:val="center"/>
            <w:hideMark/>
          </w:tcPr>
          <w:p w14:paraId="762D28D1" w14:textId="77777777" w:rsidR="008458B2" w:rsidRPr="008458B2" w:rsidRDefault="008458B2" w:rsidP="00A45052">
            <w:pPr>
              <w:spacing w:after="0"/>
              <w:jc w:val="center"/>
              <w:rPr>
                <w:rFonts w:cs="Times New Roman"/>
                <w:color w:val="000000"/>
              </w:rPr>
            </w:pPr>
            <w:r w:rsidRPr="008458B2">
              <w:rPr>
                <w:rFonts w:cs="Arial"/>
                <w:color w:val="000000"/>
              </w:rPr>
              <w:t xml:space="preserve">Warning / Error </w:t>
            </w:r>
          </w:p>
        </w:tc>
      </w:tr>
      <w:tr w:rsidR="008458B2" w:rsidRPr="008458B2" w14:paraId="7C646A7E" w14:textId="77777777" w:rsidTr="008458B2">
        <w:trPr>
          <w:trHeight w:val="225"/>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07C9A4ED" w14:textId="77777777" w:rsidR="008458B2" w:rsidRPr="008458B2" w:rsidRDefault="008458B2" w:rsidP="00A45052">
            <w:pPr>
              <w:spacing w:after="0"/>
              <w:rPr>
                <w:rFonts w:cs="Times New Roman"/>
                <w:color w:val="000000"/>
              </w:rPr>
            </w:pPr>
            <w:r w:rsidRPr="008458B2">
              <w:rPr>
                <w:rFonts w:cs="Arial"/>
                <w:color w:val="000000"/>
              </w:rPr>
              <w:t>Structured messages must be used when available.</w:t>
            </w:r>
          </w:p>
        </w:tc>
        <w:tc>
          <w:tcPr>
            <w:tcW w:w="1417" w:type="dxa"/>
            <w:tcBorders>
              <w:top w:val="nil"/>
              <w:left w:val="nil"/>
              <w:bottom w:val="single" w:sz="4" w:space="0" w:color="auto"/>
              <w:right w:val="single" w:sz="4" w:space="0" w:color="auto"/>
            </w:tcBorders>
            <w:shd w:val="clear" w:color="auto" w:fill="auto"/>
            <w:vAlign w:val="center"/>
            <w:hideMark/>
          </w:tcPr>
          <w:p w14:paraId="5DC8D370" w14:textId="77777777" w:rsidR="008458B2" w:rsidRPr="008458B2" w:rsidRDefault="008458B2" w:rsidP="00A45052">
            <w:pPr>
              <w:spacing w:after="0"/>
              <w:jc w:val="center"/>
              <w:rPr>
                <w:rFonts w:cs="Times New Roman"/>
                <w:color w:val="000000"/>
              </w:rPr>
            </w:pPr>
            <w:r w:rsidRPr="008458B2">
              <w:rPr>
                <w:rFonts w:cs="Arial"/>
                <w:color w:val="000000"/>
              </w:rPr>
              <w:t>Warning</w:t>
            </w:r>
          </w:p>
        </w:tc>
      </w:tr>
      <w:tr w:rsidR="008458B2" w:rsidRPr="008458B2" w14:paraId="3702FC74" w14:textId="77777777" w:rsidTr="008458B2">
        <w:trPr>
          <w:trHeight w:val="675"/>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335658D0" w14:textId="33BCD6FC" w:rsidR="008458B2" w:rsidRPr="008458B2" w:rsidRDefault="008458B2" w:rsidP="003C2A4D">
            <w:pPr>
              <w:spacing w:after="0"/>
              <w:rPr>
                <w:rFonts w:cs="Times New Roman"/>
                <w:color w:val="000000"/>
              </w:rPr>
            </w:pPr>
            <w:r w:rsidRPr="008458B2">
              <w:rPr>
                <w:rFonts w:cs="Arial"/>
                <w:color w:val="000000"/>
              </w:rPr>
              <w:t>Duplicated boo</w:t>
            </w:r>
            <w:r w:rsidR="0086167F">
              <w:rPr>
                <w:rFonts w:cs="Arial"/>
                <w:color w:val="000000"/>
              </w:rPr>
              <w:t>k</w:t>
            </w:r>
            <w:r w:rsidRPr="008458B2">
              <w:rPr>
                <w:rFonts w:cs="Arial"/>
                <w:color w:val="000000"/>
              </w:rPr>
              <w:t>ing must not be created. On web-base</w:t>
            </w:r>
            <w:r w:rsidR="00816740">
              <w:rPr>
                <w:rFonts w:cs="Arial"/>
                <w:color w:val="000000"/>
              </w:rPr>
              <w:t>d</w:t>
            </w:r>
            <w:r w:rsidRPr="008458B2">
              <w:rPr>
                <w:rFonts w:cs="Arial"/>
                <w:color w:val="000000"/>
              </w:rPr>
              <w:t xml:space="preserve"> applications, it must be impossible to go back from the booking confirmation page and book the same itinerary again </w:t>
            </w:r>
          </w:p>
        </w:tc>
        <w:tc>
          <w:tcPr>
            <w:tcW w:w="1417" w:type="dxa"/>
            <w:tcBorders>
              <w:top w:val="nil"/>
              <w:left w:val="nil"/>
              <w:bottom w:val="single" w:sz="4" w:space="0" w:color="auto"/>
              <w:right w:val="single" w:sz="4" w:space="0" w:color="auto"/>
            </w:tcBorders>
            <w:shd w:val="clear" w:color="auto" w:fill="auto"/>
            <w:vAlign w:val="center"/>
            <w:hideMark/>
          </w:tcPr>
          <w:p w14:paraId="1299F2C4"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20292A64" w14:textId="77777777" w:rsidTr="008458B2">
        <w:trPr>
          <w:trHeight w:val="420"/>
        </w:trPr>
        <w:tc>
          <w:tcPr>
            <w:tcW w:w="7670" w:type="dxa"/>
            <w:tcBorders>
              <w:top w:val="nil"/>
              <w:left w:val="single" w:sz="4" w:space="0" w:color="auto"/>
              <w:bottom w:val="single" w:sz="4" w:space="0" w:color="auto"/>
              <w:right w:val="single" w:sz="4" w:space="0" w:color="auto"/>
            </w:tcBorders>
            <w:shd w:val="clear" w:color="000000" w:fill="BACFE5"/>
            <w:vAlign w:val="center"/>
            <w:hideMark/>
          </w:tcPr>
          <w:p w14:paraId="089BD146" w14:textId="77777777" w:rsidR="008458B2" w:rsidRPr="008458B2" w:rsidRDefault="008458B2" w:rsidP="00A45052">
            <w:pPr>
              <w:spacing w:after="0"/>
              <w:rPr>
                <w:rFonts w:cs="Times New Roman"/>
                <w:b/>
                <w:bCs/>
                <w:color w:val="000000"/>
                <w:sz w:val="20"/>
                <w:szCs w:val="20"/>
              </w:rPr>
            </w:pPr>
            <w:r w:rsidRPr="008458B2">
              <w:rPr>
                <w:rFonts w:cs="Arial"/>
                <w:b/>
                <w:bCs/>
                <w:color w:val="000000"/>
                <w:sz w:val="20"/>
                <w:szCs w:val="20"/>
                <w:lang w:val="en-GB"/>
              </w:rPr>
              <w:t>Session management</w:t>
            </w:r>
          </w:p>
        </w:tc>
        <w:tc>
          <w:tcPr>
            <w:tcW w:w="1417" w:type="dxa"/>
            <w:tcBorders>
              <w:top w:val="nil"/>
              <w:left w:val="nil"/>
              <w:bottom w:val="single" w:sz="4" w:space="0" w:color="auto"/>
              <w:right w:val="single" w:sz="4" w:space="0" w:color="auto"/>
            </w:tcBorders>
            <w:shd w:val="clear" w:color="000000" w:fill="BACFE5"/>
            <w:vAlign w:val="center"/>
            <w:hideMark/>
          </w:tcPr>
          <w:p w14:paraId="5CB829D1" w14:textId="77777777" w:rsidR="008458B2" w:rsidRPr="008458B2" w:rsidRDefault="008458B2" w:rsidP="00A45052">
            <w:pPr>
              <w:spacing w:after="0"/>
              <w:jc w:val="center"/>
              <w:rPr>
                <w:rFonts w:cs="Times New Roman"/>
                <w:color w:val="000000"/>
                <w:sz w:val="20"/>
                <w:szCs w:val="20"/>
              </w:rPr>
            </w:pPr>
            <w:r w:rsidRPr="008458B2">
              <w:rPr>
                <w:rFonts w:cs="Arial"/>
                <w:color w:val="000000"/>
                <w:sz w:val="20"/>
                <w:szCs w:val="20"/>
                <w:lang w:val="en-GB"/>
              </w:rPr>
              <w:t> </w:t>
            </w:r>
          </w:p>
        </w:tc>
      </w:tr>
      <w:tr w:rsidR="008458B2" w:rsidRPr="008458B2" w14:paraId="7592D4C5" w14:textId="77777777" w:rsidTr="008458B2">
        <w:trPr>
          <w:trHeight w:val="90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664C14A5" w14:textId="4F97900A" w:rsidR="008458B2" w:rsidRPr="008458B2" w:rsidRDefault="008458B2" w:rsidP="00A45052">
            <w:pPr>
              <w:spacing w:after="0"/>
              <w:rPr>
                <w:rFonts w:cs="Times New Roman"/>
                <w:color w:val="000000"/>
              </w:rPr>
            </w:pPr>
            <w:r w:rsidRPr="008458B2">
              <w:rPr>
                <w:rFonts w:cs="Arial"/>
                <w:color w:val="000000"/>
              </w:rPr>
              <w:t xml:space="preserve">All sessions must be properly closed by the application.  The Inactivity Time Out must not systematically be reached.  </w:t>
            </w:r>
            <w:r w:rsidRPr="008458B2">
              <w:rPr>
                <w:rFonts w:cs="Arial"/>
                <w:color w:val="000000"/>
              </w:rPr>
              <w:br/>
              <w:t>A keep-alive mechanism can be authorised in certain cases.  This must be discussed between all parties during the implementation.</w:t>
            </w:r>
          </w:p>
        </w:tc>
        <w:tc>
          <w:tcPr>
            <w:tcW w:w="1417" w:type="dxa"/>
            <w:tcBorders>
              <w:top w:val="nil"/>
              <w:left w:val="nil"/>
              <w:bottom w:val="nil"/>
              <w:right w:val="single" w:sz="4" w:space="0" w:color="auto"/>
            </w:tcBorders>
            <w:shd w:val="clear" w:color="auto" w:fill="auto"/>
            <w:vAlign w:val="center"/>
            <w:hideMark/>
          </w:tcPr>
          <w:p w14:paraId="0FC0E160"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01048016" w14:textId="77777777" w:rsidTr="008458B2">
        <w:trPr>
          <w:trHeight w:val="225"/>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1CF992EA" w14:textId="77777777" w:rsidR="008458B2" w:rsidRPr="008458B2" w:rsidRDefault="008458B2" w:rsidP="00A45052">
            <w:pPr>
              <w:spacing w:after="0"/>
              <w:rPr>
                <w:rFonts w:cs="Times New Roman"/>
                <w:color w:val="000000"/>
              </w:rPr>
            </w:pPr>
            <w:r w:rsidRPr="008458B2">
              <w:rPr>
                <w:rFonts w:cs="Arial"/>
                <w:color w:val="000000"/>
              </w:rPr>
              <w:t>Timers (inactivity/response) must be properly managed by the client application.</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D85CC89"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21CFF1D8"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24B27714" w14:textId="77777777" w:rsidR="008458B2" w:rsidRPr="008458B2" w:rsidRDefault="008458B2" w:rsidP="00A45052">
            <w:pPr>
              <w:spacing w:after="0"/>
              <w:rPr>
                <w:rFonts w:cs="Times New Roman"/>
                <w:color w:val="000000"/>
              </w:rPr>
            </w:pPr>
            <w:r w:rsidRPr="008458B2">
              <w:rPr>
                <w:rFonts w:cs="Arial"/>
                <w:color w:val="000000"/>
              </w:rPr>
              <w:t>The sequence number must be incremented on the client application side (Valid for Soap Header 1.0, 1.1, 2.0, 2.1)</w:t>
            </w:r>
          </w:p>
        </w:tc>
        <w:tc>
          <w:tcPr>
            <w:tcW w:w="1417" w:type="dxa"/>
            <w:tcBorders>
              <w:top w:val="nil"/>
              <w:left w:val="nil"/>
              <w:bottom w:val="single" w:sz="4" w:space="0" w:color="auto"/>
              <w:right w:val="single" w:sz="4" w:space="0" w:color="auto"/>
            </w:tcBorders>
            <w:shd w:val="clear" w:color="auto" w:fill="auto"/>
            <w:vAlign w:val="center"/>
            <w:hideMark/>
          </w:tcPr>
          <w:p w14:paraId="6D8EFEC0"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5E29B3C1"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417D9E58" w14:textId="77777777" w:rsidR="008458B2" w:rsidRPr="008458B2" w:rsidRDefault="008458B2" w:rsidP="00A45052">
            <w:pPr>
              <w:spacing w:after="0"/>
              <w:rPr>
                <w:rFonts w:cs="Times New Roman"/>
                <w:color w:val="000000"/>
              </w:rPr>
            </w:pPr>
            <w:r w:rsidRPr="008458B2">
              <w:rPr>
                <w:rFonts w:cs="Arial"/>
                <w:color w:val="000000"/>
              </w:rPr>
              <w:t>For public online applications, the session must be released while an action is expected from the end user</w:t>
            </w:r>
          </w:p>
        </w:tc>
        <w:tc>
          <w:tcPr>
            <w:tcW w:w="1417" w:type="dxa"/>
            <w:tcBorders>
              <w:top w:val="nil"/>
              <w:left w:val="nil"/>
              <w:bottom w:val="single" w:sz="4" w:space="0" w:color="auto"/>
              <w:right w:val="single" w:sz="4" w:space="0" w:color="auto"/>
            </w:tcBorders>
            <w:shd w:val="clear" w:color="auto" w:fill="auto"/>
            <w:vAlign w:val="center"/>
            <w:hideMark/>
          </w:tcPr>
          <w:p w14:paraId="0B307CA0" w14:textId="77777777" w:rsidR="008458B2" w:rsidRPr="008458B2" w:rsidRDefault="008458B2" w:rsidP="00A45052">
            <w:pPr>
              <w:spacing w:after="0"/>
              <w:jc w:val="center"/>
              <w:rPr>
                <w:rFonts w:cs="Times New Roman"/>
                <w:color w:val="000000"/>
              </w:rPr>
            </w:pPr>
            <w:r w:rsidRPr="008458B2">
              <w:rPr>
                <w:rFonts w:cs="Arial"/>
                <w:color w:val="000000"/>
              </w:rPr>
              <w:t>Warning</w:t>
            </w:r>
          </w:p>
        </w:tc>
      </w:tr>
      <w:tr w:rsidR="008458B2" w:rsidRPr="008458B2" w14:paraId="76ABBBCA"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00E1E4B5" w14:textId="77777777" w:rsidR="008458B2" w:rsidRPr="008458B2" w:rsidRDefault="008458B2" w:rsidP="00A45052">
            <w:pPr>
              <w:spacing w:after="0"/>
              <w:rPr>
                <w:rFonts w:cs="Times New Roman"/>
                <w:color w:val="000000"/>
              </w:rPr>
            </w:pPr>
            <w:r w:rsidRPr="008458B2">
              <w:rPr>
                <w:rFonts w:cs="Arial"/>
                <w:color w:val="000000"/>
              </w:rPr>
              <w:t>For SOAP Header version less than 4.0, a pool of sessions must be used for look/search transactions.</w:t>
            </w:r>
          </w:p>
        </w:tc>
        <w:tc>
          <w:tcPr>
            <w:tcW w:w="1417" w:type="dxa"/>
            <w:tcBorders>
              <w:top w:val="nil"/>
              <w:left w:val="nil"/>
              <w:bottom w:val="single" w:sz="4" w:space="0" w:color="auto"/>
              <w:right w:val="single" w:sz="4" w:space="0" w:color="auto"/>
            </w:tcBorders>
            <w:shd w:val="clear" w:color="auto" w:fill="auto"/>
            <w:noWrap/>
            <w:vAlign w:val="center"/>
            <w:hideMark/>
          </w:tcPr>
          <w:p w14:paraId="750FB550"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3FC14F45" w14:textId="77777777" w:rsidTr="008458B2">
        <w:trPr>
          <w:trHeight w:val="225"/>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3550382F" w14:textId="77777777" w:rsidR="008458B2" w:rsidRPr="008458B2" w:rsidRDefault="008458B2" w:rsidP="00A45052">
            <w:pPr>
              <w:spacing w:after="0"/>
              <w:rPr>
                <w:rFonts w:cs="Times New Roman"/>
                <w:color w:val="000000"/>
              </w:rPr>
            </w:pPr>
            <w:r w:rsidRPr="008458B2">
              <w:rPr>
                <w:rFonts w:cs="Arial"/>
                <w:color w:val="000000"/>
              </w:rPr>
              <w:t>Session header 4.0 should be implemented</w:t>
            </w:r>
          </w:p>
        </w:tc>
        <w:tc>
          <w:tcPr>
            <w:tcW w:w="1417" w:type="dxa"/>
            <w:tcBorders>
              <w:top w:val="nil"/>
              <w:left w:val="nil"/>
              <w:bottom w:val="single" w:sz="4" w:space="0" w:color="auto"/>
              <w:right w:val="single" w:sz="4" w:space="0" w:color="auto"/>
            </w:tcBorders>
            <w:shd w:val="clear" w:color="auto" w:fill="auto"/>
            <w:vAlign w:val="center"/>
            <w:hideMark/>
          </w:tcPr>
          <w:p w14:paraId="61882A08"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0CFC2EC1" w14:textId="77777777" w:rsidTr="008458B2">
        <w:trPr>
          <w:trHeight w:val="675"/>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760AE626" w14:textId="2A388A13" w:rsidR="008458B2" w:rsidRPr="008458B2" w:rsidRDefault="008458B2" w:rsidP="00A45052">
            <w:pPr>
              <w:spacing w:after="0"/>
              <w:rPr>
                <w:rFonts w:cs="Times New Roman"/>
                <w:color w:val="000000"/>
              </w:rPr>
            </w:pPr>
            <w:r w:rsidRPr="008458B2">
              <w:rPr>
                <w:rFonts w:cs="Arial"/>
                <w:color w:val="000000"/>
              </w:rPr>
              <w:t>The Duty Code must be populated in the authentication message (Security_Authenticate</w:t>
            </w:r>
            <w:r w:rsidR="0086167F">
              <w:rPr>
                <w:rFonts w:cs="Arial"/>
                <w:color w:val="000000"/>
              </w:rPr>
              <w:t>)</w:t>
            </w:r>
            <w:r w:rsidRPr="008458B2">
              <w:rPr>
                <w:rFonts w:cs="Arial"/>
                <w:color w:val="000000"/>
              </w:rPr>
              <w:t xml:space="preserve"> for Soap Headers prior to 4.0 and in the Soap header itself for Soap header 4.0 and beyond</w:t>
            </w:r>
          </w:p>
        </w:tc>
        <w:tc>
          <w:tcPr>
            <w:tcW w:w="1417" w:type="dxa"/>
            <w:tcBorders>
              <w:top w:val="nil"/>
              <w:left w:val="nil"/>
              <w:bottom w:val="single" w:sz="4" w:space="0" w:color="auto"/>
              <w:right w:val="single" w:sz="4" w:space="0" w:color="auto"/>
            </w:tcBorders>
            <w:shd w:val="clear" w:color="auto" w:fill="auto"/>
            <w:vAlign w:val="center"/>
            <w:hideMark/>
          </w:tcPr>
          <w:p w14:paraId="1B2C4913" w14:textId="77777777" w:rsidR="008458B2" w:rsidRPr="008458B2" w:rsidRDefault="008458B2" w:rsidP="00A45052">
            <w:pPr>
              <w:spacing w:after="0"/>
              <w:jc w:val="center"/>
              <w:rPr>
                <w:rFonts w:cs="Times New Roman"/>
                <w:color w:val="000000"/>
              </w:rPr>
            </w:pPr>
            <w:r w:rsidRPr="008458B2">
              <w:rPr>
                <w:rFonts w:cs="Arial"/>
                <w:color w:val="000000"/>
              </w:rPr>
              <w:t>Warning</w:t>
            </w:r>
          </w:p>
        </w:tc>
      </w:tr>
      <w:tr w:rsidR="008458B2" w:rsidRPr="008458B2" w14:paraId="707B29FA" w14:textId="77777777" w:rsidTr="008458B2">
        <w:trPr>
          <w:trHeight w:val="675"/>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419A5537" w14:textId="6E90431C" w:rsidR="008458B2" w:rsidRPr="008458B2" w:rsidRDefault="008458B2" w:rsidP="00A45052">
            <w:pPr>
              <w:spacing w:after="0"/>
              <w:rPr>
                <w:rFonts w:cs="Times New Roman"/>
                <w:color w:val="000000"/>
              </w:rPr>
            </w:pPr>
            <w:r w:rsidRPr="008458B2">
              <w:rPr>
                <w:rFonts w:cs="Arial"/>
                <w:color w:val="000000"/>
              </w:rPr>
              <w:t xml:space="preserve">The application must be able to correctly log errors for incident reporting with Amadeus - for </w:t>
            </w:r>
            <w:r w:rsidR="00816740" w:rsidRPr="008458B2">
              <w:rPr>
                <w:rFonts w:cs="Arial"/>
                <w:color w:val="000000"/>
              </w:rPr>
              <w:t>example,</w:t>
            </w:r>
            <w:r w:rsidRPr="008458B2">
              <w:rPr>
                <w:rFonts w:cs="Arial"/>
                <w:color w:val="000000"/>
              </w:rPr>
              <w:t xml:space="preserve"> the error message, the session ID, and the Time Stamp must be logged.</w:t>
            </w:r>
          </w:p>
        </w:tc>
        <w:tc>
          <w:tcPr>
            <w:tcW w:w="1417" w:type="dxa"/>
            <w:tcBorders>
              <w:top w:val="nil"/>
              <w:left w:val="nil"/>
              <w:bottom w:val="single" w:sz="4" w:space="0" w:color="auto"/>
              <w:right w:val="single" w:sz="4" w:space="0" w:color="auto"/>
            </w:tcBorders>
            <w:shd w:val="clear" w:color="auto" w:fill="auto"/>
            <w:vAlign w:val="center"/>
            <w:hideMark/>
          </w:tcPr>
          <w:p w14:paraId="58C3F42C"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09BDA724" w14:textId="77777777" w:rsidTr="008458B2">
        <w:trPr>
          <w:trHeight w:val="420"/>
        </w:trPr>
        <w:tc>
          <w:tcPr>
            <w:tcW w:w="7670" w:type="dxa"/>
            <w:tcBorders>
              <w:top w:val="nil"/>
              <w:left w:val="single" w:sz="4" w:space="0" w:color="auto"/>
              <w:bottom w:val="single" w:sz="4" w:space="0" w:color="auto"/>
              <w:right w:val="single" w:sz="4" w:space="0" w:color="auto"/>
            </w:tcBorders>
            <w:shd w:val="clear" w:color="000000" w:fill="BACFE5"/>
            <w:vAlign w:val="center"/>
            <w:hideMark/>
          </w:tcPr>
          <w:p w14:paraId="40064E89" w14:textId="77777777" w:rsidR="008458B2" w:rsidRPr="008458B2" w:rsidRDefault="008458B2" w:rsidP="00A45052">
            <w:pPr>
              <w:spacing w:after="0"/>
              <w:rPr>
                <w:rFonts w:cs="Times New Roman"/>
                <w:b/>
                <w:bCs/>
                <w:color w:val="000000"/>
                <w:sz w:val="20"/>
                <w:szCs w:val="20"/>
              </w:rPr>
            </w:pPr>
            <w:r w:rsidRPr="008458B2">
              <w:rPr>
                <w:rFonts w:cs="Arial"/>
                <w:b/>
                <w:bCs/>
                <w:color w:val="000000"/>
                <w:sz w:val="20"/>
                <w:szCs w:val="20"/>
                <w:lang w:val="en-GB"/>
              </w:rPr>
              <w:t>Fare_MasterPricerTravelBoard &amp; Fare_MasterPricerCalendar</w:t>
            </w:r>
          </w:p>
        </w:tc>
        <w:tc>
          <w:tcPr>
            <w:tcW w:w="1417" w:type="dxa"/>
            <w:tcBorders>
              <w:top w:val="nil"/>
              <w:left w:val="nil"/>
              <w:bottom w:val="single" w:sz="4" w:space="0" w:color="auto"/>
              <w:right w:val="single" w:sz="4" w:space="0" w:color="auto"/>
            </w:tcBorders>
            <w:shd w:val="clear" w:color="000000" w:fill="BACFE5"/>
            <w:vAlign w:val="center"/>
            <w:hideMark/>
          </w:tcPr>
          <w:p w14:paraId="4CFFBB34" w14:textId="77777777" w:rsidR="008458B2" w:rsidRPr="008458B2" w:rsidRDefault="008458B2" w:rsidP="00A45052">
            <w:pPr>
              <w:spacing w:after="0"/>
              <w:jc w:val="center"/>
              <w:rPr>
                <w:rFonts w:cs="Times New Roman"/>
                <w:color w:val="000000"/>
                <w:sz w:val="20"/>
                <w:szCs w:val="20"/>
              </w:rPr>
            </w:pPr>
            <w:r w:rsidRPr="008458B2">
              <w:rPr>
                <w:rFonts w:cs="Arial"/>
                <w:color w:val="000000"/>
                <w:sz w:val="20"/>
                <w:szCs w:val="20"/>
                <w:lang w:val="en-GB"/>
              </w:rPr>
              <w:t> </w:t>
            </w:r>
          </w:p>
        </w:tc>
      </w:tr>
      <w:tr w:rsidR="008458B2" w:rsidRPr="008458B2" w14:paraId="7FA15AC4"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4BC1BD1C" w14:textId="77777777" w:rsidR="008458B2" w:rsidRPr="008458B2" w:rsidRDefault="008458B2" w:rsidP="00A45052">
            <w:pPr>
              <w:spacing w:after="0"/>
              <w:rPr>
                <w:rFonts w:cs="Times New Roman"/>
                <w:color w:val="000000"/>
              </w:rPr>
            </w:pPr>
            <w:r w:rsidRPr="008458B2">
              <w:rPr>
                <w:rFonts w:cs="Arial"/>
                <w:color w:val="000000"/>
              </w:rPr>
              <w:t>The application must incorporate the best practices when implementing Master Pricer products.</w:t>
            </w:r>
          </w:p>
        </w:tc>
        <w:tc>
          <w:tcPr>
            <w:tcW w:w="1417" w:type="dxa"/>
            <w:tcBorders>
              <w:top w:val="nil"/>
              <w:left w:val="nil"/>
              <w:bottom w:val="single" w:sz="4" w:space="0" w:color="auto"/>
              <w:right w:val="single" w:sz="4" w:space="0" w:color="auto"/>
            </w:tcBorders>
            <w:shd w:val="clear" w:color="auto" w:fill="auto"/>
            <w:vAlign w:val="center"/>
            <w:hideMark/>
          </w:tcPr>
          <w:p w14:paraId="6280BB61"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7183CD95" w14:textId="77777777" w:rsidTr="008458B2">
        <w:trPr>
          <w:trHeight w:val="675"/>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6C240BEF" w14:textId="77777777" w:rsidR="008458B2" w:rsidRPr="008458B2" w:rsidRDefault="008458B2" w:rsidP="00A45052">
            <w:pPr>
              <w:spacing w:after="0"/>
              <w:rPr>
                <w:rFonts w:cs="Times New Roman"/>
                <w:color w:val="000000"/>
              </w:rPr>
            </w:pPr>
            <w:r w:rsidRPr="008458B2">
              <w:rPr>
                <w:rFonts w:cs="Arial"/>
                <w:color w:val="000000"/>
              </w:rPr>
              <w:t xml:space="preserve">For Session Headers 1.0, 1.1, 2.0, 3.0, Master Pricer Travel Board and Calendar requests must be sent from a pool of sessions. For session header 4.0, use a stateless session to send the Master Pricer Travel Board and Calendar requests. </w:t>
            </w:r>
          </w:p>
        </w:tc>
        <w:tc>
          <w:tcPr>
            <w:tcW w:w="1417" w:type="dxa"/>
            <w:tcBorders>
              <w:top w:val="nil"/>
              <w:left w:val="nil"/>
              <w:bottom w:val="single" w:sz="4" w:space="0" w:color="auto"/>
              <w:right w:val="single" w:sz="4" w:space="0" w:color="auto"/>
            </w:tcBorders>
            <w:shd w:val="clear" w:color="auto" w:fill="auto"/>
            <w:vAlign w:val="center"/>
            <w:hideMark/>
          </w:tcPr>
          <w:p w14:paraId="3DEABDE5"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125BAE52"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6872D3B3" w14:textId="48D5D867" w:rsidR="008458B2" w:rsidRPr="008458B2" w:rsidRDefault="008458B2" w:rsidP="00A45052">
            <w:pPr>
              <w:spacing w:after="0"/>
              <w:rPr>
                <w:rFonts w:cs="Times New Roman"/>
                <w:color w:val="000000"/>
              </w:rPr>
            </w:pPr>
            <w:r w:rsidRPr="008458B2">
              <w:rPr>
                <w:rFonts w:cs="Arial"/>
                <w:color w:val="000000"/>
              </w:rPr>
              <w:t xml:space="preserve">Master Pricer Calendar should be followed up by a Master Pricer Travel Board request to get </w:t>
            </w:r>
            <w:r w:rsidR="00816740" w:rsidRPr="00816740">
              <w:rPr>
                <w:rFonts w:cs="Arial"/>
                <w:color w:val="000000"/>
              </w:rPr>
              <w:t>a list of lowest available recommendations (up to 250) for the selected travel dates to be presented to the end user.</w:t>
            </w:r>
          </w:p>
        </w:tc>
        <w:tc>
          <w:tcPr>
            <w:tcW w:w="1417" w:type="dxa"/>
            <w:tcBorders>
              <w:top w:val="nil"/>
              <w:left w:val="nil"/>
              <w:bottom w:val="single" w:sz="4" w:space="0" w:color="auto"/>
              <w:right w:val="single" w:sz="4" w:space="0" w:color="auto"/>
            </w:tcBorders>
            <w:shd w:val="clear" w:color="auto" w:fill="auto"/>
            <w:vAlign w:val="center"/>
            <w:hideMark/>
          </w:tcPr>
          <w:p w14:paraId="18305C90"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0D28AFBF"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623B477E" w14:textId="77777777" w:rsidR="008458B2" w:rsidRPr="008458B2" w:rsidRDefault="008458B2" w:rsidP="00A45052">
            <w:pPr>
              <w:spacing w:after="0"/>
              <w:rPr>
                <w:rFonts w:cs="Times New Roman"/>
                <w:color w:val="000000"/>
              </w:rPr>
            </w:pPr>
            <w:r w:rsidRPr="008458B2">
              <w:rPr>
                <w:rFonts w:cs="Arial"/>
                <w:color w:val="000000"/>
              </w:rPr>
              <w:t>Recommendations (fares and flights) returned by Master Pricer Travel Board and Calendar must be correctly displayed by the application</w:t>
            </w:r>
          </w:p>
        </w:tc>
        <w:tc>
          <w:tcPr>
            <w:tcW w:w="1417" w:type="dxa"/>
            <w:tcBorders>
              <w:top w:val="nil"/>
              <w:left w:val="nil"/>
              <w:bottom w:val="single" w:sz="4" w:space="0" w:color="auto"/>
              <w:right w:val="single" w:sz="4" w:space="0" w:color="auto"/>
            </w:tcBorders>
            <w:shd w:val="clear" w:color="auto" w:fill="auto"/>
            <w:vAlign w:val="center"/>
            <w:hideMark/>
          </w:tcPr>
          <w:p w14:paraId="1732A676"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3FE2EBC6"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6CEAF2AC" w14:textId="77777777" w:rsidR="008458B2" w:rsidRPr="008458B2" w:rsidRDefault="008458B2" w:rsidP="00A45052">
            <w:pPr>
              <w:spacing w:after="0"/>
              <w:rPr>
                <w:rFonts w:cs="Times New Roman"/>
                <w:color w:val="000000"/>
              </w:rPr>
            </w:pPr>
            <w:r w:rsidRPr="008458B2">
              <w:rPr>
                <w:rFonts w:cs="Arial"/>
                <w:color w:val="000000"/>
              </w:rPr>
              <w:lastRenderedPageBreak/>
              <w:t>Availability and price quotation should not be used as follow up transactions to Master Pricer Travel Board and Calendar</w:t>
            </w:r>
          </w:p>
        </w:tc>
        <w:tc>
          <w:tcPr>
            <w:tcW w:w="1417" w:type="dxa"/>
            <w:tcBorders>
              <w:top w:val="nil"/>
              <w:left w:val="nil"/>
              <w:bottom w:val="single" w:sz="4" w:space="0" w:color="auto"/>
              <w:right w:val="single" w:sz="4" w:space="0" w:color="auto"/>
            </w:tcBorders>
            <w:shd w:val="clear" w:color="auto" w:fill="auto"/>
            <w:noWrap/>
            <w:vAlign w:val="center"/>
            <w:hideMark/>
          </w:tcPr>
          <w:p w14:paraId="0C6CAAD9"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6C720FE1"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7F7BD375" w14:textId="77777777" w:rsidR="008458B2" w:rsidRPr="008458B2" w:rsidRDefault="008458B2" w:rsidP="00A45052">
            <w:pPr>
              <w:spacing w:after="0"/>
              <w:rPr>
                <w:rFonts w:cs="Times New Roman"/>
                <w:color w:val="000000"/>
              </w:rPr>
            </w:pPr>
            <w:r w:rsidRPr="008458B2">
              <w:rPr>
                <w:rFonts w:cs="Arial"/>
                <w:color w:val="000000"/>
              </w:rPr>
              <w:t>The Office Id used for the Master Pricer Travel Board and Calendar requests must be the same as the booking OfficeID.</w:t>
            </w:r>
          </w:p>
        </w:tc>
        <w:tc>
          <w:tcPr>
            <w:tcW w:w="1417" w:type="dxa"/>
            <w:tcBorders>
              <w:top w:val="nil"/>
              <w:left w:val="nil"/>
              <w:bottom w:val="single" w:sz="4" w:space="0" w:color="auto"/>
              <w:right w:val="single" w:sz="4" w:space="0" w:color="auto"/>
            </w:tcBorders>
            <w:shd w:val="clear" w:color="auto" w:fill="auto"/>
            <w:vAlign w:val="center"/>
            <w:hideMark/>
          </w:tcPr>
          <w:p w14:paraId="4C6C291D"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10FB5C47"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6ED81C7A" w14:textId="77777777" w:rsidR="008458B2" w:rsidRPr="008458B2" w:rsidRDefault="008458B2" w:rsidP="00A45052">
            <w:pPr>
              <w:spacing w:after="0"/>
              <w:rPr>
                <w:rFonts w:cs="Times New Roman"/>
                <w:color w:val="000000"/>
              </w:rPr>
            </w:pPr>
            <w:r w:rsidRPr="008458B2">
              <w:rPr>
                <w:rFonts w:cs="Arial"/>
                <w:color w:val="000000"/>
              </w:rPr>
              <w:t>The first validating carrier returned by Master Pricer Travel Board must be used for the subsequent booking, pricing and ticketing of the recommendation.</w:t>
            </w:r>
          </w:p>
        </w:tc>
        <w:tc>
          <w:tcPr>
            <w:tcW w:w="1417" w:type="dxa"/>
            <w:tcBorders>
              <w:top w:val="nil"/>
              <w:left w:val="nil"/>
              <w:bottom w:val="single" w:sz="4" w:space="0" w:color="auto"/>
              <w:right w:val="single" w:sz="4" w:space="0" w:color="auto"/>
            </w:tcBorders>
            <w:shd w:val="clear" w:color="auto" w:fill="auto"/>
            <w:vAlign w:val="center"/>
            <w:hideMark/>
          </w:tcPr>
          <w:p w14:paraId="73C96A2E"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784CFB44" w14:textId="77777777" w:rsidTr="008458B2">
        <w:trPr>
          <w:trHeight w:val="675"/>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160FC31F" w14:textId="77777777" w:rsidR="008458B2" w:rsidRPr="008458B2" w:rsidRDefault="008458B2" w:rsidP="00A45052">
            <w:pPr>
              <w:spacing w:after="0"/>
              <w:rPr>
                <w:rFonts w:cs="Times New Roman"/>
                <w:color w:val="000000"/>
              </w:rPr>
            </w:pPr>
            <w:r w:rsidRPr="008458B2">
              <w:rPr>
                <w:rFonts w:cs="Arial"/>
                <w:color w:val="000000"/>
              </w:rPr>
              <w:t>The application must correctly handle passenger types (PTC) in the Master Pricer Travel Board and Calendar request. The same PTCs used in the Master Pricer request must be used in the pricing request.</w:t>
            </w:r>
          </w:p>
        </w:tc>
        <w:tc>
          <w:tcPr>
            <w:tcW w:w="1417" w:type="dxa"/>
            <w:tcBorders>
              <w:top w:val="nil"/>
              <w:left w:val="nil"/>
              <w:bottom w:val="single" w:sz="4" w:space="0" w:color="auto"/>
              <w:right w:val="single" w:sz="4" w:space="0" w:color="auto"/>
            </w:tcBorders>
            <w:shd w:val="clear" w:color="auto" w:fill="auto"/>
            <w:vAlign w:val="center"/>
            <w:hideMark/>
          </w:tcPr>
          <w:p w14:paraId="75BD3FFE"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78BD2BD4"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3C50539E" w14:textId="77777777" w:rsidR="008458B2" w:rsidRPr="008458B2" w:rsidRDefault="008458B2" w:rsidP="00A45052">
            <w:pPr>
              <w:spacing w:after="0"/>
              <w:rPr>
                <w:rFonts w:cs="Times New Roman"/>
                <w:color w:val="000000"/>
              </w:rPr>
            </w:pPr>
            <w:r w:rsidRPr="008458B2">
              <w:rPr>
                <w:rFonts w:cs="Arial"/>
                <w:color w:val="000000"/>
              </w:rPr>
              <w:t xml:space="preserve">The application must be able to handle the pricing and ticketing of multiple passenger type codes (PTC). </w:t>
            </w:r>
          </w:p>
        </w:tc>
        <w:tc>
          <w:tcPr>
            <w:tcW w:w="1417" w:type="dxa"/>
            <w:tcBorders>
              <w:top w:val="nil"/>
              <w:left w:val="nil"/>
              <w:bottom w:val="single" w:sz="4" w:space="0" w:color="auto"/>
              <w:right w:val="single" w:sz="4" w:space="0" w:color="auto"/>
            </w:tcBorders>
            <w:shd w:val="clear" w:color="auto" w:fill="auto"/>
            <w:vAlign w:val="center"/>
            <w:hideMark/>
          </w:tcPr>
          <w:p w14:paraId="70A4AE3C"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7703F95E" w14:textId="77777777" w:rsidTr="008458B2">
        <w:trPr>
          <w:trHeight w:val="180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0C4763C6" w14:textId="32980DB9" w:rsidR="008458B2" w:rsidRPr="008458B2" w:rsidRDefault="00465424" w:rsidP="003C2A4D">
            <w:pPr>
              <w:spacing w:after="0"/>
              <w:rPr>
                <w:rFonts w:cs="Times New Roman"/>
                <w:color w:val="000000"/>
              </w:rPr>
            </w:pPr>
            <w:r>
              <w:rPr>
                <w:rFonts w:cs="Arial"/>
                <w:color w:val="000000"/>
              </w:rPr>
              <w:t xml:space="preserve">When </w:t>
            </w:r>
            <w:r w:rsidR="008458B2" w:rsidRPr="008458B2">
              <w:rPr>
                <w:rFonts w:cs="Arial"/>
                <w:color w:val="000000"/>
              </w:rPr>
              <w:t xml:space="preserve">using the </w:t>
            </w:r>
            <w:r w:rsidR="00816740">
              <w:rPr>
                <w:rFonts w:cs="Arial"/>
                <w:color w:val="000000"/>
              </w:rPr>
              <w:t xml:space="preserve">Cabin </w:t>
            </w:r>
            <w:r w:rsidR="008458B2" w:rsidRPr="008458B2">
              <w:rPr>
                <w:rFonts w:cs="Arial"/>
                <w:color w:val="000000"/>
              </w:rPr>
              <w:t xml:space="preserve">option, it should never be used to specify Cabin </w:t>
            </w:r>
            <w:r>
              <w:rPr>
                <w:rFonts w:cs="Arial"/>
                <w:color w:val="000000"/>
              </w:rPr>
              <w:t>Option</w:t>
            </w:r>
            <w:r w:rsidR="008458B2" w:rsidRPr="008458B2">
              <w:rPr>
                <w:rFonts w:cs="Arial"/>
                <w:color w:val="000000"/>
              </w:rPr>
              <w:t>= Economy (Y).</w:t>
            </w:r>
            <w:r w:rsidR="008458B2" w:rsidRPr="008458B2">
              <w:rPr>
                <w:rFonts w:cs="Arial"/>
                <w:color w:val="000000"/>
              </w:rPr>
              <w:br/>
              <w:t xml:space="preserve">Specifying </w:t>
            </w:r>
            <w:r>
              <w:rPr>
                <w:rFonts w:cs="Arial"/>
                <w:color w:val="000000"/>
              </w:rPr>
              <w:t>Cabin Option</w:t>
            </w:r>
            <w:r w:rsidR="008458B2" w:rsidRPr="008458B2">
              <w:rPr>
                <w:rFonts w:cs="Arial"/>
                <w:color w:val="000000"/>
              </w:rPr>
              <w:t>=Y may remove the lowest fare from the results when the lowest fare is not fully economy; for example restricted business class can in fact be cheaper tha</w:t>
            </w:r>
            <w:r w:rsidR="00F42C7F">
              <w:rPr>
                <w:rFonts w:cs="Arial"/>
                <w:color w:val="000000"/>
              </w:rPr>
              <w:t>n</w:t>
            </w:r>
            <w:r w:rsidR="008458B2" w:rsidRPr="008458B2">
              <w:rPr>
                <w:rFonts w:cs="Arial"/>
                <w:color w:val="000000"/>
              </w:rPr>
              <w:t xml:space="preserve"> full economy or the cheapest solution </w:t>
            </w:r>
            <w:r w:rsidR="00F42C7F">
              <w:rPr>
                <w:rFonts w:cs="Arial"/>
                <w:color w:val="000000"/>
              </w:rPr>
              <w:t xml:space="preserve">could be </w:t>
            </w:r>
            <w:r w:rsidR="008458B2" w:rsidRPr="008458B2">
              <w:rPr>
                <w:rFonts w:cs="Arial"/>
                <w:color w:val="000000"/>
              </w:rPr>
              <w:t xml:space="preserve">a mixture of Business and Economy. Additionally, depending on the departure dates, Economy classes may not be available and therefore no solution would be found by Master Pricer when Cabin </w:t>
            </w:r>
            <w:r>
              <w:rPr>
                <w:rFonts w:cs="Arial"/>
                <w:color w:val="000000"/>
              </w:rPr>
              <w:t>Option</w:t>
            </w:r>
            <w:r w:rsidR="008458B2" w:rsidRPr="008458B2">
              <w:rPr>
                <w:rFonts w:cs="Arial"/>
                <w:color w:val="000000"/>
              </w:rPr>
              <w:t xml:space="preserve">=Y is requested. </w:t>
            </w:r>
          </w:p>
        </w:tc>
        <w:tc>
          <w:tcPr>
            <w:tcW w:w="1417" w:type="dxa"/>
            <w:tcBorders>
              <w:top w:val="nil"/>
              <w:left w:val="nil"/>
              <w:bottom w:val="nil"/>
              <w:right w:val="single" w:sz="4" w:space="0" w:color="auto"/>
            </w:tcBorders>
            <w:shd w:val="clear" w:color="auto" w:fill="auto"/>
            <w:vAlign w:val="center"/>
            <w:hideMark/>
          </w:tcPr>
          <w:p w14:paraId="29CB4ADE" w14:textId="77777777" w:rsidR="008458B2" w:rsidRPr="008458B2" w:rsidRDefault="008458B2" w:rsidP="00A45052">
            <w:pPr>
              <w:spacing w:after="0"/>
              <w:jc w:val="center"/>
              <w:rPr>
                <w:rFonts w:cs="Times New Roman"/>
                <w:color w:val="000000"/>
              </w:rPr>
            </w:pPr>
            <w:r w:rsidRPr="008458B2">
              <w:rPr>
                <w:rFonts w:cs="Arial"/>
                <w:color w:val="000000"/>
              </w:rPr>
              <w:t>Warning</w:t>
            </w:r>
          </w:p>
        </w:tc>
      </w:tr>
      <w:tr w:rsidR="008458B2" w:rsidRPr="008458B2" w14:paraId="535B02B9"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6E82795E" w14:textId="362F2E73" w:rsidR="008458B2" w:rsidRPr="008458B2" w:rsidRDefault="008458B2" w:rsidP="00A45052">
            <w:pPr>
              <w:spacing w:after="0"/>
              <w:rPr>
                <w:rFonts w:cs="Times New Roman"/>
                <w:color w:val="000000"/>
              </w:rPr>
            </w:pPr>
            <w:r w:rsidRPr="008458B2">
              <w:rPr>
                <w:rFonts w:cs="Arial"/>
                <w:color w:val="000000"/>
              </w:rPr>
              <w:t xml:space="preserve">Non </w:t>
            </w:r>
            <w:r w:rsidR="0092688D" w:rsidRPr="008458B2">
              <w:rPr>
                <w:rFonts w:cs="Arial"/>
                <w:color w:val="000000"/>
              </w:rPr>
              <w:t>Homogeneous</w:t>
            </w:r>
            <w:r w:rsidRPr="008458B2">
              <w:rPr>
                <w:rFonts w:cs="Arial"/>
                <w:color w:val="000000"/>
              </w:rPr>
              <w:t xml:space="preserve"> recommendations (if requested) must be handled properly (booking, pricing, and ticketing)</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1E76EC7C"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45C77D5A"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65845D74" w14:textId="77777777" w:rsidR="008458B2" w:rsidRPr="008458B2" w:rsidRDefault="008458B2" w:rsidP="00A45052">
            <w:pPr>
              <w:spacing w:after="0"/>
              <w:rPr>
                <w:rFonts w:cs="Times New Roman"/>
                <w:color w:val="000000"/>
              </w:rPr>
            </w:pPr>
            <w:r w:rsidRPr="008458B2">
              <w:rPr>
                <w:rFonts w:cs="Arial"/>
                <w:color w:val="000000"/>
              </w:rPr>
              <w:t>Multi-ticket recommendations (if requested) must be handled properly (booking, pricing and ticketing)</w:t>
            </w:r>
          </w:p>
        </w:tc>
        <w:tc>
          <w:tcPr>
            <w:tcW w:w="1417" w:type="dxa"/>
            <w:tcBorders>
              <w:top w:val="nil"/>
              <w:left w:val="nil"/>
              <w:bottom w:val="single" w:sz="4" w:space="0" w:color="auto"/>
              <w:right w:val="single" w:sz="4" w:space="0" w:color="auto"/>
            </w:tcBorders>
            <w:shd w:val="clear" w:color="auto" w:fill="auto"/>
            <w:vAlign w:val="center"/>
            <w:hideMark/>
          </w:tcPr>
          <w:p w14:paraId="22021AB6"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5B0F55A0"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1120B93E" w14:textId="0E534515" w:rsidR="008458B2" w:rsidRPr="008458B2" w:rsidRDefault="008458B2" w:rsidP="00F42C7F">
            <w:pPr>
              <w:spacing w:after="0"/>
              <w:rPr>
                <w:rFonts w:cs="Times New Roman"/>
                <w:color w:val="000000"/>
              </w:rPr>
            </w:pPr>
            <w:r w:rsidRPr="008458B2">
              <w:rPr>
                <w:rFonts w:cs="Arial"/>
                <w:color w:val="000000"/>
              </w:rPr>
              <w:t>If Corporate Fares are</w:t>
            </w:r>
            <w:r w:rsidR="00465424">
              <w:rPr>
                <w:rFonts w:cs="Arial"/>
                <w:color w:val="000000"/>
              </w:rPr>
              <w:t xml:space="preserve"> </w:t>
            </w:r>
            <w:r w:rsidR="00F42C7F">
              <w:rPr>
                <w:rFonts w:cs="Arial"/>
                <w:color w:val="000000"/>
              </w:rPr>
              <w:t>expected</w:t>
            </w:r>
            <w:r w:rsidRPr="008458B2">
              <w:rPr>
                <w:rFonts w:cs="Arial"/>
                <w:color w:val="000000"/>
              </w:rPr>
              <w:t>, the corporate code must be included in the request</w:t>
            </w:r>
            <w:r w:rsidR="00465424">
              <w:rPr>
                <w:rFonts w:cs="Arial"/>
                <w:color w:val="000000"/>
              </w:rPr>
              <w:t>s</w:t>
            </w:r>
          </w:p>
        </w:tc>
        <w:tc>
          <w:tcPr>
            <w:tcW w:w="1417" w:type="dxa"/>
            <w:tcBorders>
              <w:top w:val="nil"/>
              <w:left w:val="nil"/>
              <w:bottom w:val="single" w:sz="4" w:space="0" w:color="auto"/>
              <w:right w:val="single" w:sz="4" w:space="0" w:color="auto"/>
            </w:tcBorders>
            <w:shd w:val="clear" w:color="auto" w:fill="auto"/>
            <w:noWrap/>
            <w:vAlign w:val="center"/>
            <w:hideMark/>
          </w:tcPr>
          <w:p w14:paraId="2F6F474E"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7BE5EEC4"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7654B03E" w14:textId="2B8DE60F" w:rsidR="008458B2" w:rsidRPr="008458B2" w:rsidRDefault="008458B2" w:rsidP="00F42C7F">
            <w:pPr>
              <w:spacing w:after="0"/>
              <w:rPr>
                <w:rFonts w:cs="Times New Roman"/>
                <w:color w:val="000000"/>
              </w:rPr>
            </w:pPr>
            <w:r w:rsidRPr="008458B2">
              <w:rPr>
                <w:rFonts w:cs="Arial"/>
                <w:color w:val="000000"/>
              </w:rPr>
              <w:t>When booking a recommendation corresponding to non-public fares (unifare, corporate or web fare), the pricing should be done on the non-public fare only.</w:t>
            </w:r>
          </w:p>
        </w:tc>
        <w:tc>
          <w:tcPr>
            <w:tcW w:w="1417" w:type="dxa"/>
            <w:tcBorders>
              <w:top w:val="nil"/>
              <w:left w:val="nil"/>
              <w:bottom w:val="single" w:sz="4" w:space="0" w:color="auto"/>
              <w:right w:val="single" w:sz="4" w:space="0" w:color="auto"/>
            </w:tcBorders>
            <w:shd w:val="clear" w:color="auto" w:fill="auto"/>
            <w:vAlign w:val="center"/>
            <w:hideMark/>
          </w:tcPr>
          <w:p w14:paraId="29FA218D"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07B0BAC6" w14:textId="77777777" w:rsidTr="008458B2">
        <w:trPr>
          <w:trHeight w:val="420"/>
        </w:trPr>
        <w:tc>
          <w:tcPr>
            <w:tcW w:w="7670" w:type="dxa"/>
            <w:tcBorders>
              <w:top w:val="nil"/>
              <w:left w:val="single" w:sz="4" w:space="0" w:color="auto"/>
              <w:bottom w:val="single" w:sz="4" w:space="0" w:color="auto"/>
              <w:right w:val="single" w:sz="4" w:space="0" w:color="auto"/>
            </w:tcBorders>
            <w:shd w:val="clear" w:color="000000" w:fill="BACFE5"/>
            <w:vAlign w:val="center"/>
            <w:hideMark/>
          </w:tcPr>
          <w:p w14:paraId="3F05DF85" w14:textId="77777777" w:rsidR="008458B2" w:rsidRPr="008458B2" w:rsidRDefault="008458B2" w:rsidP="00A45052">
            <w:pPr>
              <w:spacing w:after="0"/>
              <w:rPr>
                <w:rFonts w:cs="Times New Roman"/>
                <w:b/>
                <w:bCs/>
                <w:color w:val="000000"/>
                <w:sz w:val="20"/>
                <w:szCs w:val="20"/>
              </w:rPr>
            </w:pPr>
            <w:r w:rsidRPr="008458B2">
              <w:rPr>
                <w:rFonts w:cs="Arial"/>
                <w:b/>
                <w:bCs/>
                <w:color w:val="000000"/>
                <w:sz w:val="20"/>
                <w:szCs w:val="20"/>
                <w:lang w:val="en-GB"/>
              </w:rPr>
              <w:t>Fare_InformativePricing</w:t>
            </w:r>
          </w:p>
        </w:tc>
        <w:tc>
          <w:tcPr>
            <w:tcW w:w="1417" w:type="dxa"/>
            <w:tcBorders>
              <w:top w:val="nil"/>
              <w:left w:val="nil"/>
              <w:bottom w:val="single" w:sz="4" w:space="0" w:color="auto"/>
              <w:right w:val="single" w:sz="4" w:space="0" w:color="auto"/>
            </w:tcBorders>
            <w:shd w:val="clear" w:color="000000" w:fill="BACFE5"/>
            <w:vAlign w:val="center"/>
            <w:hideMark/>
          </w:tcPr>
          <w:p w14:paraId="5F5CD6FE" w14:textId="77777777" w:rsidR="008458B2" w:rsidRPr="008458B2" w:rsidRDefault="008458B2" w:rsidP="00A45052">
            <w:pPr>
              <w:spacing w:after="0"/>
              <w:jc w:val="center"/>
              <w:rPr>
                <w:rFonts w:cs="Times New Roman"/>
                <w:color w:val="000000"/>
                <w:sz w:val="20"/>
                <w:szCs w:val="20"/>
              </w:rPr>
            </w:pPr>
            <w:r w:rsidRPr="008458B2">
              <w:rPr>
                <w:rFonts w:cs="Arial"/>
                <w:color w:val="000000"/>
                <w:sz w:val="20"/>
                <w:szCs w:val="20"/>
                <w:lang w:val="en-GB"/>
              </w:rPr>
              <w:t> </w:t>
            </w:r>
          </w:p>
        </w:tc>
      </w:tr>
      <w:tr w:rsidR="008458B2" w:rsidRPr="008458B2" w14:paraId="21182EA8"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21F9F202" w14:textId="77777777" w:rsidR="008458B2" w:rsidRPr="008458B2" w:rsidRDefault="008458B2" w:rsidP="00A45052">
            <w:pPr>
              <w:spacing w:after="0"/>
              <w:rPr>
                <w:rFonts w:cs="Times New Roman"/>
                <w:color w:val="000000"/>
              </w:rPr>
            </w:pPr>
            <w:r w:rsidRPr="008458B2">
              <w:rPr>
                <w:rFonts w:cs="Arial"/>
                <w:color w:val="000000"/>
              </w:rPr>
              <w:t>The Informative Pricing function must be used to verify pricing prior to end-user confirmation of the reservation</w:t>
            </w:r>
          </w:p>
        </w:tc>
        <w:tc>
          <w:tcPr>
            <w:tcW w:w="1417" w:type="dxa"/>
            <w:tcBorders>
              <w:top w:val="nil"/>
              <w:left w:val="nil"/>
              <w:bottom w:val="single" w:sz="4" w:space="0" w:color="auto"/>
              <w:right w:val="single" w:sz="4" w:space="0" w:color="auto"/>
            </w:tcBorders>
            <w:shd w:val="clear" w:color="auto" w:fill="auto"/>
            <w:vAlign w:val="center"/>
            <w:hideMark/>
          </w:tcPr>
          <w:p w14:paraId="0CC5F36C" w14:textId="29621715" w:rsidR="008458B2" w:rsidRPr="008458B2" w:rsidRDefault="00B11854" w:rsidP="00A45052">
            <w:pPr>
              <w:spacing w:after="0"/>
              <w:jc w:val="center"/>
              <w:rPr>
                <w:rFonts w:cs="Times New Roman"/>
                <w:color w:val="000000"/>
              </w:rPr>
            </w:pPr>
            <w:r>
              <w:rPr>
                <w:rFonts w:cs="Arial"/>
                <w:color w:val="000000"/>
              </w:rPr>
              <w:t>Comment</w:t>
            </w:r>
          </w:p>
        </w:tc>
      </w:tr>
      <w:tr w:rsidR="008458B2" w:rsidRPr="008458B2" w14:paraId="1EEAE98A"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37C2B441" w14:textId="33FB33FB" w:rsidR="008458B2" w:rsidRPr="008458B2" w:rsidRDefault="008458B2" w:rsidP="00A45052">
            <w:pPr>
              <w:spacing w:after="0"/>
              <w:rPr>
                <w:rFonts w:cs="Times New Roman"/>
                <w:color w:val="000000"/>
              </w:rPr>
            </w:pPr>
            <w:r w:rsidRPr="008458B2">
              <w:rPr>
                <w:rFonts w:cs="Arial"/>
                <w:color w:val="000000"/>
              </w:rPr>
              <w:t>Pricing by Fare Basis with automatic validation of the rules (equivalent to FXX/A</w:t>
            </w:r>
            <w:r w:rsidR="00727365">
              <w:rPr>
                <w:rFonts w:cs="Arial"/>
                <w:color w:val="000000"/>
              </w:rPr>
              <w:t>-</w:t>
            </w:r>
            <w:r w:rsidRPr="008458B2">
              <w:rPr>
                <w:rFonts w:cs="Arial"/>
                <w:color w:val="000000"/>
              </w:rPr>
              <w:t>) should be used when trying to price a specific fare after a fare search.</w:t>
            </w:r>
          </w:p>
        </w:tc>
        <w:tc>
          <w:tcPr>
            <w:tcW w:w="1417" w:type="dxa"/>
            <w:tcBorders>
              <w:top w:val="nil"/>
              <w:left w:val="nil"/>
              <w:bottom w:val="single" w:sz="4" w:space="0" w:color="auto"/>
              <w:right w:val="single" w:sz="4" w:space="0" w:color="auto"/>
            </w:tcBorders>
            <w:shd w:val="clear" w:color="auto" w:fill="auto"/>
            <w:vAlign w:val="center"/>
            <w:hideMark/>
          </w:tcPr>
          <w:p w14:paraId="4389F78E" w14:textId="77777777" w:rsidR="008458B2" w:rsidRPr="008458B2" w:rsidRDefault="008458B2" w:rsidP="00A45052">
            <w:pPr>
              <w:spacing w:after="0"/>
              <w:jc w:val="center"/>
              <w:rPr>
                <w:rFonts w:cs="Times New Roman"/>
                <w:color w:val="000000"/>
              </w:rPr>
            </w:pPr>
            <w:r w:rsidRPr="008458B2">
              <w:rPr>
                <w:rFonts w:cs="Arial"/>
                <w:color w:val="000000"/>
              </w:rPr>
              <w:t>Warning</w:t>
            </w:r>
          </w:p>
        </w:tc>
      </w:tr>
      <w:tr w:rsidR="008458B2" w:rsidRPr="008458B2" w14:paraId="77FA8536" w14:textId="77777777" w:rsidTr="008458B2">
        <w:trPr>
          <w:trHeight w:val="13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350E1CA3" w14:textId="3C61F4FA" w:rsidR="008458B2" w:rsidRPr="008458B2" w:rsidRDefault="008458B2" w:rsidP="00727365">
            <w:pPr>
              <w:spacing w:after="0"/>
              <w:rPr>
                <w:rFonts w:cs="Times New Roman"/>
                <w:color w:val="000000"/>
              </w:rPr>
            </w:pPr>
            <w:r w:rsidRPr="008458B2">
              <w:rPr>
                <w:rFonts w:cs="Arial"/>
                <w:color w:val="000000"/>
              </w:rPr>
              <w:t xml:space="preserve">Connecting flights </w:t>
            </w:r>
            <w:r w:rsidR="00727365">
              <w:rPr>
                <w:rFonts w:cs="Arial"/>
                <w:color w:val="000000"/>
              </w:rPr>
              <w:t>must be</w:t>
            </w:r>
            <w:r w:rsidR="00727365" w:rsidRPr="008458B2">
              <w:rPr>
                <w:rFonts w:cs="Arial"/>
                <w:color w:val="000000"/>
              </w:rPr>
              <w:t xml:space="preserve"> </w:t>
            </w:r>
            <w:r w:rsidRPr="008458B2">
              <w:rPr>
                <w:rFonts w:cs="Arial"/>
                <w:color w:val="000000"/>
              </w:rPr>
              <w:t xml:space="preserve">properly identified:  </w:t>
            </w:r>
            <w:r w:rsidRPr="008458B2">
              <w:rPr>
                <w:rFonts w:cs="Arial"/>
                <w:color w:val="000000"/>
              </w:rPr>
              <w:br/>
              <w:t>(&lt;flightTypeDetails&gt;</w:t>
            </w:r>
            <w:r w:rsidRPr="008458B2">
              <w:rPr>
                <w:rFonts w:cs="Arial"/>
                <w:color w:val="000000"/>
              </w:rPr>
              <w:br/>
              <w:t xml:space="preserve">     &lt;flightIndicator&gt;X&lt;/flightIndicator&gt;</w:t>
            </w:r>
            <w:r w:rsidRPr="008458B2">
              <w:rPr>
                <w:rFonts w:cs="Arial"/>
                <w:color w:val="000000"/>
              </w:rPr>
              <w:br/>
              <w:t>&lt;/flightTypeDetails&gt;</w:t>
            </w:r>
            <w:r w:rsidRPr="008458B2">
              <w:rPr>
                <w:rFonts w:cs="Arial"/>
                <w:color w:val="000000"/>
              </w:rPr>
              <w:br/>
              <w:t>&lt;itemNumber&gt;X&lt;/itemNumber&gt;)</w:t>
            </w:r>
          </w:p>
        </w:tc>
        <w:tc>
          <w:tcPr>
            <w:tcW w:w="1417" w:type="dxa"/>
            <w:tcBorders>
              <w:top w:val="nil"/>
              <w:left w:val="nil"/>
              <w:bottom w:val="single" w:sz="4" w:space="0" w:color="auto"/>
              <w:right w:val="single" w:sz="4" w:space="0" w:color="auto"/>
            </w:tcBorders>
            <w:shd w:val="clear" w:color="auto" w:fill="auto"/>
            <w:vAlign w:val="center"/>
            <w:hideMark/>
          </w:tcPr>
          <w:p w14:paraId="796D7A52"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75F4C3AE" w14:textId="77777777" w:rsidTr="008458B2">
        <w:trPr>
          <w:trHeight w:val="420"/>
        </w:trPr>
        <w:tc>
          <w:tcPr>
            <w:tcW w:w="7670" w:type="dxa"/>
            <w:tcBorders>
              <w:top w:val="nil"/>
              <w:left w:val="single" w:sz="4" w:space="0" w:color="auto"/>
              <w:bottom w:val="single" w:sz="4" w:space="0" w:color="auto"/>
              <w:right w:val="single" w:sz="4" w:space="0" w:color="auto"/>
            </w:tcBorders>
            <w:shd w:val="clear" w:color="000000" w:fill="BACFE5"/>
            <w:vAlign w:val="center"/>
            <w:hideMark/>
          </w:tcPr>
          <w:p w14:paraId="60D55855" w14:textId="77777777" w:rsidR="008458B2" w:rsidRPr="008458B2" w:rsidRDefault="008458B2" w:rsidP="00A45052">
            <w:pPr>
              <w:spacing w:after="0"/>
              <w:rPr>
                <w:rFonts w:cs="Times New Roman"/>
                <w:b/>
                <w:bCs/>
                <w:color w:val="000000"/>
                <w:sz w:val="20"/>
                <w:szCs w:val="20"/>
              </w:rPr>
            </w:pPr>
            <w:r w:rsidRPr="008458B2">
              <w:rPr>
                <w:rFonts w:cs="Arial"/>
                <w:b/>
                <w:bCs/>
                <w:color w:val="000000"/>
                <w:sz w:val="20"/>
                <w:szCs w:val="20"/>
                <w:lang w:val="en-GB"/>
              </w:rPr>
              <w:t>Air_SellFromRecommendation</w:t>
            </w:r>
          </w:p>
        </w:tc>
        <w:tc>
          <w:tcPr>
            <w:tcW w:w="1417" w:type="dxa"/>
            <w:tcBorders>
              <w:top w:val="nil"/>
              <w:left w:val="nil"/>
              <w:bottom w:val="single" w:sz="4" w:space="0" w:color="auto"/>
              <w:right w:val="single" w:sz="4" w:space="0" w:color="auto"/>
            </w:tcBorders>
            <w:shd w:val="clear" w:color="000000" w:fill="BACFE5"/>
            <w:vAlign w:val="center"/>
            <w:hideMark/>
          </w:tcPr>
          <w:p w14:paraId="73AAAE7C" w14:textId="77777777" w:rsidR="008458B2" w:rsidRPr="008458B2" w:rsidRDefault="008458B2" w:rsidP="00A45052">
            <w:pPr>
              <w:spacing w:after="0"/>
              <w:jc w:val="center"/>
              <w:rPr>
                <w:rFonts w:cs="Times New Roman"/>
                <w:color w:val="000000"/>
                <w:sz w:val="20"/>
                <w:szCs w:val="20"/>
              </w:rPr>
            </w:pPr>
            <w:r w:rsidRPr="008458B2">
              <w:rPr>
                <w:rFonts w:cs="Arial"/>
                <w:color w:val="000000"/>
                <w:sz w:val="20"/>
                <w:szCs w:val="20"/>
                <w:lang w:val="en-GB"/>
              </w:rPr>
              <w:t> </w:t>
            </w:r>
          </w:p>
        </w:tc>
      </w:tr>
      <w:tr w:rsidR="008458B2" w:rsidRPr="008458B2" w14:paraId="1B666F3E"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4A03D4FC" w14:textId="77777777" w:rsidR="008458B2" w:rsidRPr="008458B2" w:rsidRDefault="008458B2" w:rsidP="00A45052">
            <w:pPr>
              <w:spacing w:after="0"/>
              <w:rPr>
                <w:rFonts w:cs="Times New Roman"/>
                <w:color w:val="000000"/>
              </w:rPr>
            </w:pPr>
            <w:r w:rsidRPr="008458B2">
              <w:rPr>
                <w:rFonts w:cs="Arial"/>
                <w:color w:val="000000"/>
              </w:rPr>
              <w:t>The correct number of seats must be booked. No seat should be booked for infants defined as INF. Infants taking a seat should be defined as INS.</w:t>
            </w:r>
          </w:p>
        </w:tc>
        <w:tc>
          <w:tcPr>
            <w:tcW w:w="1417" w:type="dxa"/>
            <w:tcBorders>
              <w:top w:val="nil"/>
              <w:left w:val="nil"/>
              <w:bottom w:val="single" w:sz="4" w:space="0" w:color="auto"/>
              <w:right w:val="single" w:sz="4" w:space="0" w:color="auto"/>
            </w:tcBorders>
            <w:shd w:val="clear" w:color="auto" w:fill="auto"/>
            <w:vAlign w:val="center"/>
            <w:hideMark/>
          </w:tcPr>
          <w:p w14:paraId="100E9B3F"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258FE944" w14:textId="77777777" w:rsidTr="008458B2">
        <w:trPr>
          <w:trHeight w:val="225"/>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43C66F92" w14:textId="77777777" w:rsidR="008458B2" w:rsidRPr="008458B2" w:rsidRDefault="008458B2" w:rsidP="00A45052">
            <w:pPr>
              <w:spacing w:after="0"/>
              <w:rPr>
                <w:rFonts w:cs="Times New Roman"/>
                <w:color w:val="000000"/>
              </w:rPr>
            </w:pPr>
            <w:r w:rsidRPr="008458B2">
              <w:rPr>
                <w:rFonts w:cs="Arial"/>
                <w:color w:val="000000"/>
              </w:rPr>
              <w:t xml:space="preserve">Air segments must not be sold to check the availability or for pricing purposes. </w:t>
            </w:r>
          </w:p>
        </w:tc>
        <w:tc>
          <w:tcPr>
            <w:tcW w:w="1417" w:type="dxa"/>
            <w:tcBorders>
              <w:top w:val="nil"/>
              <w:left w:val="nil"/>
              <w:bottom w:val="single" w:sz="4" w:space="0" w:color="auto"/>
              <w:right w:val="single" w:sz="4" w:space="0" w:color="auto"/>
            </w:tcBorders>
            <w:shd w:val="clear" w:color="auto" w:fill="auto"/>
            <w:vAlign w:val="center"/>
            <w:hideMark/>
          </w:tcPr>
          <w:p w14:paraId="2EB309E9"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306B93D5"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1CF4A355" w14:textId="14FFFB42" w:rsidR="008458B2" w:rsidRPr="008458B2" w:rsidRDefault="008458B2" w:rsidP="003C2A4D">
            <w:pPr>
              <w:spacing w:after="0"/>
              <w:rPr>
                <w:rFonts w:cs="Times New Roman"/>
                <w:color w:val="000000"/>
              </w:rPr>
            </w:pPr>
            <w:r w:rsidRPr="008458B2">
              <w:rPr>
                <w:rFonts w:cs="Arial"/>
                <w:color w:val="000000"/>
              </w:rPr>
              <w:t>When algorithm M</w:t>
            </w:r>
            <w:r w:rsidR="00465424">
              <w:rPr>
                <w:rFonts w:cs="Arial"/>
                <w:color w:val="000000"/>
              </w:rPr>
              <w:t>2</w:t>
            </w:r>
            <w:r w:rsidRPr="008458B2">
              <w:rPr>
                <w:rFonts w:cs="Arial"/>
                <w:color w:val="000000"/>
              </w:rPr>
              <w:t xml:space="preserve"> is used. </w:t>
            </w:r>
            <w:r w:rsidR="00465424">
              <w:rPr>
                <w:rFonts w:cs="Arial"/>
                <w:color w:val="000000"/>
              </w:rPr>
              <w:t xml:space="preserve">The </w:t>
            </w:r>
            <w:r w:rsidRPr="008458B2">
              <w:rPr>
                <w:rFonts w:cs="Arial"/>
                <w:color w:val="000000"/>
              </w:rPr>
              <w:t>PNR must be ignored after an unsuccessful Air_SellFromRecommendation (partially unsuccessful or not)</w:t>
            </w:r>
          </w:p>
        </w:tc>
        <w:tc>
          <w:tcPr>
            <w:tcW w:w="1417" w:type="dxa"/>
            <w:tcBorders>
              <w:top w:val="nil"/>
              <w:left w:val="nil"/>
              <w:bottom w:val="single" w:sz="4" w:space="0" w:color="auto"/>
              <w:right w:val="single" w:sz="4" w:space="0" w:color="auto"/>
            </w:tcBorders>
            <w:shd w:val="clear" w:color="auto" w:fill="auto"/>
            <w:vAlign w:val="center"/>
            <w:hideMark/>
          </w:tcPr>
          <w:p w14:paraId="702AAE3F"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5F29F2F0"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2A133044" w14:textId="77777777" w:rsidR="008458B2" w:rsidRPr="008458B2" w:rsidRDefault="008458B2" w:rsidP="00A45052">
            <w:pPr>
              <w:spacing w:after="0"/>
              <w:rPr>
                <w:rFonts w:cs="Times New Roman"/>
                <w:color w:val="000000"/>
              </w:rPr>
            </w:pPr>
            <w:r w:rsidRPr="008458B2">
              <w:rPr>
                <w:rFonts w:cs="Arial"/>
                <w:color w:val="000000"/>
              </w:rPr>
              <w:t>Air_SellFromRecommendation should be used to sell the recommendations returned by Master Pricer Travel Board.</w:t>
            </w:r>
          </w:p>
        </w:tc>
        <w:tc>
          <w:tcPr>
            <w:tcW w:w="1417" w:type="dxa"/>
            <w:tcBorders>
              <w:top w:val="nil"/>
              <w:left w:val="nil"/>
              <w:bottom w:val="single" w:sz="4" w:space="0" w:color="auto"/>
              <w:right w:val="single" w:sz="4" w:space="0" w:color="auto"/>
            </w:tcBorders>
            <w:shd w:val="clear" w:color="auto" w:fill="auto"/>
            <w:vAlign w:val="center"/>
            <w:hideMark/>
          </w:tcPr>
          <w:p w14:paraId="3D2F6B08"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713721CB" w14:textId="77777777" w:rsidTr="008458B2">
        <w:trPr>
          <w:trHeight w:val="420"/>
        </w:trPr>
        <w:tc>
          <w:tcPr>
            <w:tcW w:w="7670" w:type="dxa"/>
            <w:tcBorders>
              <w:top w:val="nil"/>
              <w:left w:val="single" w:sz="4" w:space="0" w:color="auto"/>
              <w:bottom w:val="single" w:sz="4" w:space="0" w:color="auto"/>
              <w:right w:val="single" w:sz="4" w:space="0" w:color="auto"/>
            </w:tcBorders>
            <w:shd w:val="clear" w:color="000000" w:fill="BACFE5"/>
            <w:vAlign w:val="center"/>
            <w:hideMark/>
          </w:tcPr>
          <w:p w14:paraId="6759C3A4" w14:textId="77777777" w:rsidR="008458B2" w:rsidRPr="008458B2" w:rsidRDefault="008458B2" w:rsidP="00A45052">
            <w:pPr>
              <w:spacing w:after="0"/>
              <w:rPr>
                <w:rFonts w:cs="Times New Roman"/>
                <w:b/>
                <w:bCs/>
                <w:color w:val="000000"/>
                <w:sz w:val="20"/>
                <w:szCs w:val="20"/>
              </w:rPr>
            </w:pPr>
            <w:r w:rsidRPr="008458B2">
              <w:rPr>
                <w:rFonts w:cs="Arial"/>
                <w:b/>
                <w:bCs/>
                <w:color w:val="000000"/>
                <w:sz w:val="20"/>
                <w:szCs w:val="20"/>
                <w:lang w:val="en-GB"/>
              </w:rPr>
              <w:t>All PNR</w:t>
            </w:r>
          </w:p>
        </w:tc>
        <w:tc>
          <w:tcPr>
            <w:tcW w:w="1417" w:type="dxa"/>
            <w:tcBorders>
              <w:top w:val="nil"/>
              <w:left w:val="nil"/>
              <w:bottom w:val="single" w:sz="4" w:space="0" w:color="auto"/>
              <w:right w:val="single" w:sz="4" w:space="0" w:color="auto"/>
            </w:tcBorders>
            <w:shd w:val="clear" w:color="000000" w:fill="BACFE5"/>
            <w:vAlign w:val="center"/>
            <w:hideMark/>
          </w:tcPr>
          <w:p w14:paraId="79B35E57" w14:textId="77777777" w:rsidR="008458B2" w:rsidRPr="008458B2" w:rsidRDefault="008458B2" w:rsidP="00A45052">
            <w:pPr>
              <w:spacing w:after="0"/>
              <w:jc w:val="center"/>
              <w:rPr>
                <w:rFonts w:cs="Times New Roman"/>
                <w:color w:val="000000"/>
                <w:sz w:val="20"/>
                <w:szCs w:val="20"/>
              </w:rPr>
            </w:pPr>
            <w:r w:rsidRPr="008458B2">
              <w:rPr>
                <w:rFonts w:cs="Arial"/>
                <w:color w:val="000000"/>
                <w:sz w:val="20"/>
                <w:szCs w:val="20"/>
                <w:lang w:val="en-GB"/>
              </w:rPr>
              <w:t> </w:t>
            </w:r>
          </w:p>
        </w:tc>
      </w:tr>
      <w:tr w:rsidR="008458B2" w:rsidRPr="008458B2" w14:paraId="5C7C2CAC" w14:textId="77777777" w:rsidTr="008458B2">
        <w:trPr>
          <w:trHeight w:val="180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6B18620D" w14:textId="77777777" w:rsidR="008458B2" w:rsidRPr="008458B2" w:rsidRDefault="008458B2" w:rsidP="00A45052">
            <w:pPr>
              <w:spacing w:after="0"/>
              <w:rPr>
                <w:rFonts w:cs="Times New Roman"/>
                <w:color w:val="000000"/>
              </w:rPr>
            </w:pPr>
            <w:r w:rsidRPr="008458B2">
              <w:rPr>
                <w:rFonts w:cs="Arial"/>
                <w:color w:val="000000"/>
              </w:rPr>
              <w:lastRenderedPageBreak/>
              <w:t xml:space="preserve">To end-transact a PNR, the following elements are mandatory : </w:t>
            </w:r>
            <w:r w:rsidRPr="008458B2">
              <w:rPr>
                <w:rFonts w:cs="Arial"/>
                <w:color w:val="000000"/>
              </w:rPr>
              <w:br/>
              <w:t>Name (NM)</w:t>
            </w:r>
            <w:r w:rsidRPr="008458B2">
              <w:rPr>
                <w:rFonts w:cs="Arial"/>
                <w:color w:val="000000"/>
              </w:rPr>
              <w:br/>
              <w:t>Contact (AP, APE, AM,…)</w:t>
            </w:r>
            <w:r w:rsidRPr="008458B2">
              <w:rPr>
                <w:rFonts w:cs="Arial"/>
                <w:color w:val="000000"/>
              </w:rPr>
              <w:br/>
              <w:t>Itinerary segment (air, hotel, car,…)</w:t>
            </w:r>
            <w:r w:rsidRPr="008458B2">
              <w:rPr>
                <w:rFonts w:cs="Arial"/>
                <w:color w:val="000000"/>
              </w:rPr>
              <w:br/>
              <w:t xml:space="preserve">Ticketing Agreement (TK) </w:t>
            </w:r>
            <w:r w:rsidRPr="008458B2">
              <w:rPr>
                <w:rFonts w:cs="Arial"/>
                <w:color w:val="000000"/>
              </w:rPr>
              <w:br/>
              <w:t>Received From (RF)</w:t>
            </w:r>
            <w:r w:rsidRPr="008458B2">
              <w:rPr>
                <w:rFonts w:cs="Arial"/>
                <w:color w:val="000000"/>
              </w:rPr>
              <w:br/>
              <w:t xml:space="preserve">When retrieving and updating an existing PNR, a new RF element must be entered prior to EOT (unless the office profile is set to insert a default RF at EOT). </w:t>
            </w:r>
          </w:p>
        </w:tc>
        <w:tc>
          <w:tcPr>
            <w:tcW w:w="1417" w:type="dxa"/>
            <w:tcBorders>
              <w:top w:val="nil"/>
              <w:left w:val="nil"/>
              <w:bottom w:val="single" w:sz="4" w:space="0" w:color="auto"/>
              <w:right w:val="single" w:sz="4" w:space="0" w:color="auto"/>
            </w:tcBorders>
            <w:shd w:val="clear" w:color="auto" w:fill="auto"/>
            <w:noWrap/>
            <w:vAlign w:val="center"/>
            <w:hideMark/>
          </w:tcPr>
          <w:p w14:paraId="21768FED"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7D5EAE25"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22CA9775" w14:textId="77777777" w:rsidR="008458B2" w:rsidRPr="008458B2" w:rsidRDefault="008458B2" w:rsidP="00A45052">
            <w:pPr>
              <w:spacing w:after="0"/>
              <w:rPr>
                <w:rFonts w:cs="Times New Roman"/>
                <w:color w:val="000000"/>
              </w:rPr>
            </w:pPr>
            <w:r w:rsidRPr="008458B2">
              <w:rPr>
                <w:rFonts w:cs="Arial"/>
                <w:color w:val="000000"/>
              </w:rPr>
              <w:t>The PNR must be created in the Amadeus Host only when user confirms the reservation.</w:t>
            </w:r>
          </w:p>
        </w:tc>
        <w:tc>
          <w:tcPr>
            <w:tcW w:w="1417" w:type="dxa"/>
            <w:tcBorders>
              <w:top w:val="nil"/>
              <w:left w:val="nil"/>
              <w:bottom w:val="single" w:sz="4" w:space="0" w:color="auto"/>
              <w:right w:val="single" w:sz="4" w:space="0" w:color="auto"/>
            </w:tcBorders>
            <w:shd w:val="clear" w:color="auto" w:fill="auto"/>
            <w:vAlign w:val="center"/>
            <w:hideMark/>
          </w:tcPr>
          <w:p w14:paraId="5121163B"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4F3184CC" w14:textId="77777777" w:rsidTr="008458B2">
        <w:trPr>
          <w:trHeight w:val="225"/>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344BC40B" w14:textId="77777777" w:rsidR="008458B2" w:rsidRPr="008458B2" w:rsidRDefault="008458B2" w:rsidP="00A45052">
            <w:pPr>
              <w:spacing w:after="0"/>
              <w:rPr>
                <w:rFonts w:cs="Times New Roman"/>
                <w:color w:val="000000"/>
              </w:rPr>
            </w:pPr>
            <w:r w:rsidRPr="008458B2">
              <w:rPr>
                <w:rFonts w:cs="Arial"/>
                <w:color w:val="000000"/>
              </w:rPr>
              <w:t xml:space="preserve">Passengers must be correctly defined in the PNR. </w:t>
            </w:r>
          </w:p>
        </w:tc>
        <w:tc>
          <w:tcPr>
            <w:tcW w:w="1417" w:type="dxa"/>
            <w:tcBorders>
              <w:top w:val="nil"/>
              <w:left w:val="nil"/>
              <w:bottom w:val="single" w:sz="4" w:space="0" w:color="auto"/>
              <w:right w:val="single" w:sz="4" w:space="0" w:color="auto"/>
            </w:tcBorders>
            <w:shd w:val="clear" w:color="auto" w:fill="auto"/>
            <w:vAlign w:val="center"/>
            <w:hideMark/>
          </w:tcPr>
          <w:p w14:paraId="59ACA48C"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00429B23" w14:textId="77777777" w:rsidTr="008458B2">
        <w:trPr>
          <w:trHeight w:val="225"/>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39C05C34" w14:textId="3B56BDB0" w:rsidR="008458B2" w:rsidRPr="008458B2" w:rsidRDefault="008458B2" w:rsidP="00727365">
            <w:pPr>
              <w:spacing w:after="0"/>
              <w:rPr>
                <w:rFonts w:cs="Times New Roman"/>
                <w:color w:val="000000"/>
              </w:rPr>
            </w:pPr>
            <w:r w:rsidRPr="008458B2">
              <w:rPr>
                <w:rFonts w:cs="Arial"/>
                <w:color w:val="000000"/>
              </w:rPr>
              <w:t>Infants must be associated to adults.</w:t>
            </w:r>
          </w:p>
        </w:tc>
        <w:tc>
          <w:tcPr>
            <w:tcW w:w="1417" w:type="dxa"/>
            <w:tcBorders>
              <w:top w:val="nil"/>
              <w:left w:val="nil"/>
              <w:bottom w:val="single" w:sz="4" w:space="0" w:color="auto"/>
              <w:right w:val="single" w:sz="4" w:space="0" w:color="auto"/>
            </w:tcBorders>
            <w:shd w:val="clear" w:color="auto" w:fill="auto"/>
            <w:vAlign w:val="center"/>
            <w:hideMark/>
          </w:tcPr>
          <w:p w14:paraId="239E056B"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611C3A03"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16464936" w14:textId="77777777" w:rsidR="008458B2" w:rsidRPr="008458B2" w:rsidRDefault="008458B2" w:rsidP="00A45052">
            <w:pPr>
              <w:spacing w:after="0"/>
              <w:rPr>
                <w:rFonts w:cs="Times New Roman"/>
                <w:color w:val="000000"/>
              </w:rPr>
            </w:pPr>
            <w:r w:rsidRPr="008458B2">
              <w:rPr>
                <w:rFonts w:cs="Arial"/>
                <w:color w:val="000000"/>
              </w:rPr>
              <w:t>Infant age or Date of Birth must be specified in the name of the INF for correct automatic creation of the SSR INFT.</w:t>
            </w:r>
          </w:p>
        </w:tc>
        <w:tc>
          <w:tcPr>
            <w:tcW w:w="1417" w:type="dxa"/>
            <w:tcBorders>
              <w:top w:val="nil"/>
              <w:left w:val="nil"/>
              <w:bottom w:val="single" w:sz="4" w:space="0" w:color="auto"/>
              <w:right w:val="single" w:sz="4" w:space="0" w:color="auto"/>
            </w:tcBorders>
            <w:shd w:val="clear" w:color="auto" w:fill="auto"/>
            <w:vAlign w:val="center"/>
            <w:hideMark/>
          </w:tcPr>
          <w:p w14:paraId="217358A3"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0B4CEFB7" w14:textId="77777777" w:rsidTr="008458B2">
        <w:trPr>
          <w:trHeight w:val="90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12EA7E7A" w14:textId="6BD79CBE" w:rsidR="008458B2" w:rsidRPr="008458B2" w:rsidRDefault="008458B2" w:rsidP="003C2A4D">
            <w:pPr>
              <w:spacing w:after="0"/>
              <w:rPr>
                <w:rFonts w:cs="Times New Roman"/>
                <w:color w:val="000000"/>
              </w:rPr>
            </w:pPr>
            <w:r w:rsidRPr="008458B2">
              <w:rPr>
                <w:rFonts w:cs="Arial"/>
                <w:color w:val="000000"/>
              </w:rPr>
              <w:t>For public online applications, if a PNR is end-transacted without form of payment element (FP), a TKXL element must be present.</w:t>
            </w:r>
            <w:r w:rsidRPr="008458B2">
              <w:rPr>
                <w:rFonts w:cs="Arial"/>
                <w:color w:val="000000"/>
              </w:rPr>
              <w:br/>
              <w:t>Creating a TKOK element without a FP element may lead to the cancellation of the seats by automated airline processes.</w:t>
            </w:r>
          </w:p>
        </w:tc>
        <w:tc>
          <w:tcPr>
            <w:tcW w:w="1417" w:type="dxa"/>
            <w:tcBorders>
              <w:top w:val="nil"/>
              <w:left w:val="nil"/>
              <w:bottom w:val="single" w:sz="4" w:space="0" w:color="auto"/>
              <w:right w:val="single" w:sz="4" w:space="0" w:color="auto"/>
            </w:tcBorders>
            <w:shd w:val="clear" w:color="auto" w:fill="auto"/>
            <w:vAlign w:val="center"/>
            <w:hideMark/>
          </w:tcPr>
          <w:p w14:paraId="4902CBB0"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01FCA6F5"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2194EB9E" w14:textId="49A51424" w:rsidR="008458B2" w:rsidRPr="008458B2" w:rsidRDefault="008458B2" w:rsidP="00A45052">
            <w:pPr>
              <w:spacing w:after="0"/>
              <w:rPr>
                <w:rFonts w:cs="Times New Roman"/>
                <w:color w:val="000000"/>
              </w:rPr>
            </w:pPr>
            <w:r w:rsidRPr="008458B2">
              <w:rPr>
                <w:rFonts w:cs="Arial"/>
                <w:color w:val="000000"/>
              </w:rPr>
              <w:t xml:space="preserve">Additional passengers should not be added to an existing, saved PNR. </w:t>
            </w:r>
            <w:r w:rsidR="00465424" w:rsidRPr="008458B2">
              <w:rPr>
                <w:rFonts w:cs="Arial"/>
                <w:color w:val="000000"/>
              </w:rPr>
              <w:t>Instead,</w:t>
            </w:r>
            <w:r w:rsidRPr="008458B2">
              <w:rPr>
                <w:rFonts w:cs="Arial"/>
                <w:color w:val="000000"/>
              </w:rPr>
              <w:t xml:space="preserve"> an additional PNR should be created.</w:t>
            </w:r>
          </w:p>
        </w:tc>
        <w:tc>
          <w:tcPr>
            <w:tcW w:w="1417" w:type="dxa"/>
            <w:tcBorders>
              <w:top w:val="nil"/>
              <w:left w:val="nil"/>
              <w:bottom w:val="single" w:sz="4" w:space="0" w:color="auto"/>
              <w:right w:val="single" w:sz="4" w:space="0" w:color="auto"/>
            </w:tcBorders>
            <w:shd w:val="clear" w:color="auto" w:fill="auto"/>
            <w:vAlign w:val="center"/>
            <w:hideMark/>
          </w:tcPr>
          <w:p w14:paraId="691FBF59" w14:textId="77777777" w:rsidR="008458B2" w:rsidRPr="008458B2" w:rsidRDefault="008458B2" w:rsidP="00A45052">
            <w:pPr>
              <w:spacing w:after="0"/>
              <w:jc w:val="center"/>
              <w:rPr>
                <w:rFonts w:cs="Times New Roman"/>
                <w:color w:val="000000"/>
              </w:rPr>
            </w:pPr>
            <w:r w:rsidRPr="008458B2">
              <w:rPr>
                <w:rFonts w:cs="Arial"/>
                <w:color w:val="000000"/>
              </w:rPr>
              <w:t xml:space="preserve">Error </w:t>
            </w:r>
          </w:p>
        </w:tc>
      </w:tr>
      <w:tr w:rsidR="008458B2" w:rsidRPr="008458B2" w14:paraId="770D47FD" w14:textId="77777777" w:rsidTr="008458B2">
        <w:trPr>
          <w:trHeight w:val="675"/>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549DAE83" w14:textId="468D2A36" w:rsidR="008458B2" w:rsidRPr="008458B2" w:rsidRDefault="008458B2" w:rsidP="003C2A4D">
            <w:pPr>
              <w:spacing w:after="0"/>
              <w:rPr>
                <w:rFonts w:cs="Times New Roman"/>
                <w:color w:val="000000"/>
              </w:rPr>
            </w:pPr>
            <w:r w:rsidRPr="008458B2">
              <w:rPr>
                <w:rFonts w:cs="Arial"/>
                <w:color w:val="000000"/>
              </w:rPr>
              <w:t>If the trave</w:t>
            </w:r>
            <w:r w:rsidR="00DC13B1">
              <w:rPr>
                <w:rFonts w:cs="Arial"/>
                <w:color w:val="000000"/>
              </w:rPr>
              <w:t>l</w:t>
            </w:r>
            <w:r w:rsidRPr="008458B2">
              <w:rPr>
                <w:rFonts w:cs="Arial"/>
                <w:color w:val="000000"/>
              </w:rPr>
              <w:t xml:space="preserve">ler is going to certain countries, it is now mandatory to add </w:t>
            </w:r>
            <w:r w:rsidRPr="008458B2">
              <w:rPr>
                <w:rFonts w:cs="Arial"/>
                <w:b/>
                <w:bCs/>
                <w:color w:val="000000"/>
              </w:rPr>
              <w:t>APIS information</w:t>
            </w:r>
            <w:r w:rsidRPr="008458B2">
              <w:rPr>
                <w:rFonts w:cs="Arial"/>
                <w:color w:val="000000"/>
              </w:rPr>
              <w:t xml:space="preserve"> </w:t>
            </w:r>
            <w:r w:rsidR="00465424">
              <w:rPr>
                <w:rFonts w:cs="Arial"/>
                <w:color w:val="000000"/>
              </w:rPr>
              <w:t>to</w:t>
            </w:r>
            <w:r w:rsidR="00727365">
              <w:rPr>
                <w:rFonts w:cs="Arial"/>
                <w:color w:val="000000"/>
              </w:rPr>
              <w:t xml:space="preserve"> be processed by the authorities of these countries</w:t>
            </w:r>
            <w:r w:rsidRPr="008458B2">
              <w:rPr>
                <w:rFonts w:cs="Arial"/>
                <w:color w:val="000000"/>
              </w:rPr>
              <w:t>. USA, Mexico and Spain are among countries that require APIS information.</w:t>
            </w:r>
          </w:p>
        </w:tc>
        <w:tc>
          <w:tcPr>
            <w:tcW w:w="1417" w:type="dxa"/>
            <w:tcBorders>
              <w:top w:val="nil"/>
              <w:left w:val="nil"/>
              <w:bottom w:val="single" w:sz="4" w:space="0" w:color="auto"/>
              <w:right w:val="single" w:sz="4" w:space="0" w:color="auto"/>
            </w:tcBorders>
            <w:shd w:val="clear" w:color="auto" w:fill="auto"/>
            <w:vAlign w:val="center"/>
            <w:hideMark/>
          </w:tcPr>
          <w:p w14:paraId="403CC98F" w14:textId="77777777" w:rsidR="008458B2" w:rsidRPr="008458B2" w:rsidRDefault="008458B2" w:rsidP="00A45052">
            <w:pPr>
              <w:spacing w:after="0"/>
              <w:jc w:val="center"/>
              <w:rPr>
                <w:rFonts w:cs="Times New Roman"/>
                <w:color w:val="000000"/>
              </w:rPr>
            </w:pPr>
            <w:r w:rsidRPr="008458B2">
              <w:rPr>
                <w:rFonts w:cs="Arial"/>
                <w:color w:val="000000"/>
              </w:rPr>
              <w:t>Comment</w:t>
            </w:r>
          </w:p>
        </w:tc>
      </w:tr>
      <w:tr w:rsidR="008458B2" w:rsidRPr="008458B2" w14:paraId="7CD77E91"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538FBB55" w14:textId="77777777" w:rsidR="008458B2" w:rsidRPr="008458B2" w:rsidRDefault="008458B2" w:rsidP="00A45052">
            <w:pPr>
              <w:spacing w:after="0"/>
              <w:rPr>
                <w:rFonts w:cs="Times New Roman"/>
                <w:color w:val="000000"/>
              </w:rPr>
            </w:pPr>
            <w:r w:rsidRPr="008458B2">
              <w:rPr>
                <w:rFonts w:cs="Arial"/>
                <w:color w:val="000000"/>
              </w:rPr>
              <w:t>The only characters allowed in a passenger’s name are A to Z and SPACE. Your application should either disallow other characters, or convert them to a SPACE.</w:t>
            </w:r>
          </w:p>
        </w:tc>
        <w:tc>
          <w:tcPr>
            <w:tcW w:w="1417" w:type="dxa"/>
            <w:tcBorders>
              <w:top w:val="nil"/>
              <w:left w:val="nil"/>
              <w:bottom w:val="single" w:sz="4" w:space="0" w:color="auto"/>
              <w:right w:val="single" w:sz="4" w:space="0" w:color="auto"/>
            </w:tcBorders>
            <w:shd w:val="clear" w:color="auto" w:fill="auto"/>
            <w:noWrap/>
            <w:vAlign w:val="center"/>
            <w:hideMark/>
          </w:tcPr>
          <w:p w14:paraId="4C128079"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32487E09" w14:textId="77777777" w:rsidTr="008458B2">
        <w:trPr>
          <w:trHeight w:val="1125"/>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721F6DFE" w14:textId="293F9938" w:rsidR="008458B2" w:rsidRPr="008458B2" w:rsidRDefault="008458B2" w:rsidP="00B67345">
            <w:pPr>
              <w:spacing w:after="0"/>
              <w:rPr>
                <w:rFonts w:cs="Times New Roman"/>
                <w:color w:val="000000"/>
              </w:rPr>
            </w:pPr>
            <w:r w:rsidRPr="008458B2">
              <w:rPr>
                <w:rFonts w:cs="Arial"/>
                <w:color w:val="000000"/>
              </w:rPr>
              <w:t>Airlines’ definition of an Infant</w:t>
            </w:r>
            <w:r w:rsidR="00B67345">
              <w:rPr>
                <w:rFonts w:cs="Arial"/>
                <w:color w:val="000000"/>
              </w:rPr>
              <w:t xml:space="preserve"> passenger</w:t>
            </w:r>
            <w:r w:rsidRPr="008458B2">
              <w:rPr>
                <w:rFonts w:cs="Arial"/>
                <w:color w:val="000000"/>
              </w:rPr>
              <w:t xml:space="preserve"> is 0 to </w:t>
            </w:r>
            <w:r w:rsidR="00B178FA">
              <w:rPr>
                <w:rFonts w:cs="Arial"/>
                <w:color w:val="000000"/>
              </w:rPr>
              <w:t xml:space="preserve">under </w:t>
            </w:r>
            <w:r w:rsidRPr="008458B2">
              <w:rPr>
                <w:rFonts w:cs="Arial"/>
                <w:color w:val="000000"/>
              </w:rPr>
              <w:t xml:space="preserve">2 years old at time of commencement of the last segment of </w:t>
            </w:r>
            <w:r w:rsidR="00B178FA">
              <w:rPr>
                <w:rFonts w:cs="Arial"/>
                <w:color w:val="000000"/>
              </w:rPr>
              <w:t>the journey</w:t>
            </w:r>
            <w:r w:rsidRPr="008458B2">
              <w:rPr>
                <w:rFonts w:cs="Arial"/>
                <w:color w:val="000000"/>
              </w:rPr>
              <w:t xml:space="preserve">. A Child is generally regarded as being between 2 and </w:t>
            </w:r>
            <w:r w:rsidR="00B178FA">
              <w:rPr>
                <w:rFonts w:cs="Arial"/>
                <w:color w:val="000000"/>
              </w:rPr>
              <w:t xml:space="preserve">under </w:t>
            </w:r>
            <w:r w:rsidRPr="008458B2">
              <w:rPr>
                <w:rFonts w:cs="Arial"/>
                <w:color w:val="000000"/>
              </w:rPr>
              <w:t xml:space="preserve">12 years old. Your application should validate the ages of these passengers </w:t>
            </w:r>
            <w:r w:rsidR="00B178FA">
              <w:rPr>
                <w:rFonts w:cs="Arial"/>
                <w:color w:val="000000"/>
              </w:rPr>
              <w:t xml:space="preserve">against the dates </w:t>
            </w:r>
            <w:r w:rsidRPr="008458B2">
              <w:rPr>
                <w:rFonts w:cs="Arial"/>
                <w:color w:val="000000"/>
              </w:rPr>
              <w:t>of travel when these passenger type codes are specified.</w:t>
            </w:r>
          </w:p>
        </w:tc>
        <w:tc>
          <w:tcPr>
            <w:tcW w:w="1417" w:type="dxa"/>
            <w:tcBorders>
              <w:top w:val="nil"/>
              <w:left w:val="nil"/>
              <w:bottom w:val="single" w:sz="4" w:space="0" w:color="auto"/>
              <w:right w:val="single" w:sz="4" w:space="0" w:color="auto"/>
            </w:tcBorders>
            <w:shd w:val="clear" w:color="auto" w:fill="auto"/>
            <w:vAlign w:val="center"/>
            <w:hideMark/>
          </w:tcPr>
          <w:p w14:paraId="3ACBAA13"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265CCC75" w14:textId="77777777" w:rsidTr="008458B2">
        <w:trPr>
          <w:trHeight w:val="90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2217DEA9" w14:textId="5787C6C7" w:rsidR="008458B2" w:rsidRPr="008458B2" w:rsidRDefault="008458B2" w:rsidP="00B67345">
            <w:pPr>
              <w:spacing w:after="0"/>
              <w:rPr>
                <w:rFonts w:cs="Times New Roman"/>
                <w:color w:val="000000"/>
              </w:rPr>
            </w:pPr>
            <w:r w:rsidRPr="008458B2">
              <w:rPr>
                <w:rFonts w:cs="Arial"/>
                <w:color w:val="000000"/>
              </w:rPr>
              <w:t>If the pricing and/or TST creation is in the same flow as the segment sell</w:t>
            </w:r>
            <w:r w:rsidR="00B67345">
              <w:rPr>
                <w:rFonts w:cs="Arial"/>
                <w:color w:val="000000"/>
              </w:rPr>
              <w:t>,</w:t>
            </w:r>
            <w:r w:rsidRPr="008458B2">
              <w:rPr>
                <w:rFonts w:cs="Arial"/>
                <w:color w:val="000000"/>
              </w:rPr>
              <w:t xml:space="preserve"> it is better to save the PNR </w:t>
            </w:r>
            <w:r w:rsidR="00B67345">
              <w:rPr>
                <w:rFonts w:cs="Arial"/>
                <w:color w:val="000000"/>
              </w:rPr>
              <w:t xml:space="preserve">only </w:t>
            </w:r>
            <w:r w:rsidRPr="008458B2">
              <w:rPr>
                <w:rFonts w:cs="Arial"/>
                <w:color w:val="000000"/>
              </w:rPr>
              <w:t>at the end of the</w:t>
            </w:r>
            <w:r w:rsidR="00B67345">
              <w:rPr>
                <w:rFonts w:cs="Arial"/>
                <w:color w:val="000000"/>
              </w:rPr>
              <w:t xml:space="preserve"> complete</w:t>
            </w:r>
            <w:r w:rsidRPr="008458B2">
              <w:rPr>
                <w:rFonts w:cs="Arial"/>
                <w:color w:val="000000"/>
              </w:rPr>
              <w:t xml:space="preserve"> flow. Otherwise, if there is an issue with the pricing, the PNR w</w:t>
            </w:r>
            <w:r w:rsidR="00B67345">
              <w:rPr>
                <w:rFonts w:cs="Arial"/>
                <w:color w:val="000000"/>
              </w:rPr>
              <w:t>ill</w:t>
            </w:r>
            <w:r w:rsidRPr="008458B2">
              <w:rPr>
                <w:rFonts w:cs="Arial"/>
                <w:color w:val="000000"/>
              </w:rPr>
              <w:t xml:space="preserve"> have already been saved and you may have to either cancel the PNR or queue it for manual processing.</w:t>
            </w:r>
          </w:p>
        </w:tc>
        <w:tc>
          <w:tcPr>
            <w:tcW w:w="1417" w:type="dxa"/>
            <w:tcBorders>
              <w:top w:val="nil"/>
              <w:left w:val="nil"/>
              <w:bottom w:val="single" w:sz="4" w:space="0" w:color="auto"/>
              <w:right w:val="single" w:sz="4" w:space="0" w:color="auto"/>
            </w:tcBorders>
            <w:shd w:val="clear" w:color="auto" w:fill="auto"/>
            <w:vAlign w:val="center"/>
            <w:hideMark/>
          </w:tcPr>
          <w:p w14:paraId="08C5C680"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2083E1F5" w14:textId="77777777" w:rsidTr="008458B2">
        <w:trPr>
          <w:trHeight w:val="675"/>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511C6192" w14:textId="0FEBD0D2" w:rsidR="008458B2" w:rsidRPr="008458B2" w:rsidRDefault="008458B2" w:rsidP="002F6185">
            <w:pPr>
              <w:spacing w:after="0"/>
              <w:rPr>
                <w:rFonts w:cs="Times New Roman"/>
                <w:color w:val="000000"/>
              </w:rPr>
            </w:pPr>
            <w:r w:rsidRPr="008458B2">
              <w:rPr>
                <w:rFonts w:cs="Arial"/>
                <w:color w:val="000000"/>
              </w:rPr>
              <w:t xml:space="preserve">If using PNR_AddMultiElements with Option code 11 (End Transaction and Redisplay), Option code 267 must also be used (stop at the 1st sell error).  This ensures air sell errors are detected and avoids unwanted end of transaction. </w:t>
            </w:r>
          </w:p>
        </w:tc>
        <w:tc>
          <w:tcPr>
            <w:tcW w:w="1417" w:type="dxa"/>
            <w:tcBorders>
              <w:top w:val="nil"/>
              <w:left w:val="nil"/>
              <w:bottom w:val="single" w:sz="4" w:space="0" w:color="auto"/>
              <w:right w:val="single" w:sz="4" w:space="0" w:color="auto"/>
            </w:tcBorders>
            <w:shd w:val="clear" w:color="auto" w:fill="auto"/>
            <w:vAlign w:val="center"/>
            <w:hideMark/>
          </w:tcPr>
          <w:p w14:paraId="48D7F94D" w14:textId="77777777" w:rsidR="008458B2" w:rsidRPr="008458B2" w:rsidRDefault="008458B2" w:rsidP="00A45052">
            <w:pPr>
              <w:spacing w:after="0"/>
              <w:jc w:val="center"/>
              <w:rPr>
                <w:rFonts w:cs="Times New Roman"/>
                <w:color w:val="000000"/>
              </w:rPr>
            </w:pPr>
            <w:r w:rsidRPr="008458B2">
              <w:rPr>
                <w:rFonts w:cs="Arial"/>
                <w:color w:val="000000"/>
              </w:rPr>
              <w:t>Warning</w:t>
            </w:r>
          </w:p>
        </w:tc>
      </w:tr>
      <w:tr w:rsidR="008458B2" w:rsidRPr="008458B2" w14:paraId="7FF13079" w14:textId="77777777" w:rsidTr="008458B2">
        <w:trPr>
          <w:trHeight w:val="450"/>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7E802574" w14:textId="77777777" w:rsidR="008458B2" w:rsidRPr="008458B2" w:rsidRDefault="008458B2" w:rsidP="00A45052">
            <w:pPr>
              <w:spacing w:after="0"/>
              <w:rPr>
                <w:rFonts w:cs="Times New Roman"/>
                <w:color w:val="000000"/>
              </w:rPr>
            </w:pPr>
            <w:r w:rsidRPr="008458B2">
              <w:rPr>
                <w:rFonts w:cs="Arial"/>
                <w:color w:val="000000"/>
              </w:rPr>
              <w:t>No more than 9 passengers must be treated in a single booking.  If more passengers are required, the group booking feature must be used.</w:t>
            </w:r>
          </w:p>
        </w:tc>
        <w:tc>
          <w:tcPr>
            <w:tcW w:w="1417" w:type="dxa"/>
            <w:tcBorders>
              <w:top w:val="nil"/>
              <w:left w:val="nil"/>
              <w:bottom w:val="single" w:sz="4" w:space="0" w:color="auto"/>
              <w:right w:val="single" w:sz="4" w:space="0" w:color="auto"/>
            </w:tcBorders>
            <w:shd w:val="clear" w:color="auto" w:fill="auto"/>
            <w:vAlign w:val="center"/>
            <w:hideMark/>
          </w:tcPr>
          <w:p w14:paraId="1529CEDA" w14:textId="77777777" w:rsidR="008458B2" w:rsidRPr="008458B2" w:rsidRDefault="008458B2" w:rsidP="00A45052">
            <w:pPr>
              <w:spacing w:after="0"/>
              <w:jc w:val="center"/>
              <w:rPr>
                <w:rFonts w:cs="Times New Roman"/>
                <w:color w:val="000000"/>
              </w:rPr>
            </w:pPr>
            <w:r w:rsidRPr="008458B2">
              <w:rPr>
                <w:rFonts w:cs="Arial"/>
                <w:color w:val="000000"/>
              </w:rPr>
              <w:t>Error</w:t>
            </w:r>
          </w:p>
        </w:tc>
      </w:tr>
      <w:tr w:rsidR="008458B2" w:rsidRPr="008458B2" w14:paraId="081C179C" w14:textId="77777777" w:rsidTr="008458B2">
        <w:trPr>
          <w:trHeight w:val="1125"/>
        </w:trPr>
        <w:tc>
          <w:tcPr>
            <w:tcW w:w="7670" w:type="dxa"/>
            <w:tcBorders>
              <w:top w:val="nil"/>
              <w:left w:val="single" w:sz="4" w:space="0" w:color="auto"/>
              <w:bottom w:val="single" w:sz="4" w:space="0" w:color="auto"/>
              <w:right w:val="single" w:sz="4" w:space="0" w:color="auto"/>
            </w:tcBorders>
            <w:shd w:val="clear" w:color="auto" w:fill="auto"/>
            <w:vAlign w:val="center"/>
            <w:hideMark/>
          </w:tcPr>
          <w:p w14:paraId="62DD8366" w14:textId="77777777" w:rsidR="008458B2" w:rsidRPr="008458B2" w:rsidRDefault="008458B2" w:rsidP="00A45052">
            <w:pPr>
              <w:spacing w:after="0"/>
              <w:rPr>
                <w:rFonts w:cs="Times New Roman"/>
                <w:color w:val="000000"/>
              </w:rPr>
            </w:pPr>
            <w:r w:rsidRPr="008458B2">
              <w:rPr>
                <w:rFonts w:cs="Arial"/>
                <w:color w:val="000000"/>
              </w:rPr>
              <w:t>Option Code 30 must be used in the PNR_AddMultiElements when End Transacting the PNR to get end of transaction warnings.</w:t>
            </w:r>
            <w:r w:rsidRPr="008458B2">
              <w:rPr>
                <w:rFonts w:cs="Arial"/>
                <w:color w:val="000000"/>
              </w:rPr>
              <w:br/>
              <w:t>A Warning message will not prevent a PNR being saved, but an additional End Transaction command (without Option Code 30) will have to be sent in order to save the PNR and effectively bypass the Warning message.</w:t>
            </w:r>
          </w:p>
        </w:tc>
        <w:tc>
          <w:tcPr>
            <w:tcW w:w="1417" w:type="dxa"/>
            <w:tcBorders>
              <w:top w:val="nil"/>
              <w:left w:val="nil"/>
              <w:bottom w:val="single" w:sz="4" w:space="0" w:color="auto"/>
              <w:right w:val="single" w:sz="4" w:space="0" w:color="auto"/>
            </w:tcBorders>
            <w:shd w:val="clear" w:color="auto" w:fill="auto"/>
            <w:vAlign w:val="center"/>
            <w:hideMark/>
          </w:tcPr>
          <w:p w14:paraId="6706BA0B" w14:textId="77777777" w:rsidR="008458B2" w:rsidRPr="008458B2" w:rsidRDefault="008458B2" w:rsidP="00A45052">
            <w:pPr>
              <w:spacing w:after="0"/>
              <w:jc w:val="center"/>
              <w:rPr>
                <w:rFonts w:cs="Times New Roman"/>
                <w:color w:val="000000"/>
              </w:rPr>
            </w:pPr>
            <w:r w:rsidRPr="008458B2">
              <w:rPr>
                <w:rFonts w:cs="Arial"/>
                <w:color w:val="000000"/>
              </w:rPr>
              <w:t>Comment</w:t>
            </w:r>
          </w:p>
        </w:tc>
      </w:tr>
    </w:tbl>
    <w:p w14:paraId="35C50B2C" w14:textId="77777777" w:rsidR="00815404" w:rsidRPr="008C273B" w:rsidRDefault="00815404" w:rsidP="00A45052">
      <w:pPr>
        <w:jc w:val="both"/>
      </w:pPr>
    </w:p>
    <w:p w14:paraId="19FE2E71" w14:textId="77777777" w:rsidR="0092688D" w:rsidRDefault="0092688D">
      <w:pPr>
        <w:spacing w:before="100" w:beforeAutospacing="1" w:after="100" w:afterAutospacing="1" w:line="360" w:lineRule="auto"/>
        <w:rPr>
          <w:rFonts w:eastAsiaTheme="majorEastAsia" w:cstheme="majorBidi"/>
          <w:b/>
          <w:bCs/>
          <w:color w:val="005EB8" w:themeColor="accent1"/>
          <w:sz w:val="28"/>
          <w:szCs w:val="28"/>
          <w:lang w:val="en-GB" w:bidi="ar-SA"/>
        </w:rPr>
      </w:pPr>
      <w:bookmarkStart w:id="65" w:name="_Toc376446295"/>
      <w:bookmarkStart w:id="66" w:name="_Toc386454119"/>
      <w:r>
        <w:br w:type="page"/>
      </w:r>
    </w:p>
    <w:p w14:paraId="35C50B2D" w14:textId="4B15AF98" w:rsidR="00815404" w:rsidRDefault="00815404" w:rsidP="00EE55AA">
      <w:pPr>
        <w:pStyle w:val="Heading1"/>
        <w:jc w:val="both"/>
      </w:pPr>
      <w:bookmarkStart w:id="67" w:name="_Toc439171941"/>
      <w:r w:rsidRPr="008C273B">
        <w:lastRenderedPageBreak/>
        <w:t>Certification Test Cases</w:t>
      </w:r>
      <w:bookmarkEnd w:id="65"/>
      <w:bookmarkEnd w:id="66"/>
      <w:bookmarkEnd w:id="67"/>
    </w:p>
    <w:p w14:paraId="60C22E8A" w14:textId="1480604B" w:rsidR="00253E49" w:rsidRPr="00B07E8F" w:rsidRDefault="00253E49" w:rsidP="00253E49">
      <w:pPr>
        <w:pStyle w:val="ListParagraph"/>
        <w:numPr>
          <w:ilvl w:val="0"/>
          <w:numId w:val="31"/>
        </w:numPr>
        <w:rPr>
          <w:b/>
          <w:bCs/>
          <w:sz w:val="20"/>
          <w:szCs w:val="20"/>
        </w:rPr>
      </w:pPr>
      <w:r w:rsidRPr="00B07E8F">
        <w:rPr>
          <w:b/>
          <w:bCs/>
          <w:sz w:val="20"/>
          <w:szCs w:val="20"/>
        </w:rPr>
        <w:t xml:space="preserve">Master Pricer Search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7"/>
        <w:gridCol w:w="5729"/>
      </w:tblGrid>
      <w:tr w:rsidR="00253E49" w:rsidRPr="008C273B" w14:paraId="384F1FC6" w14:textId="77777777" w:rsidTr="006A7AFB">
        <w:trPr>
          <w:trHeight w:val="520"/>
        </w:trPr>
        <w:tc>
          <w:tcPr>
            <w:tcW w:w="1823" w:type="pct"/>
            <w:shd w:val="clear" w:color="auto" w:fill="1A61A9"/>
            <w:vAlign w:val="bottom"/>
          </w:tcPr>
          <w:p w14:paraId="581B63FA" w14:textId="77777777" w:rsidR="00253E49" w:rsidRPr="003B731A" w:rsidRDefault="00253E49" w:rsidP="00A45052">
            <w:pPr>
              <w:jc w:val="center"/>
              <w:rPr>
                <w:b/>
                <w:bCs/>
                <w:color w:val="FFFFFF"/>
              </w:rPr>
            </w:pPr>
            <w:r w:rsidRPr="003B731A">
              <w:rPr>
                <w:b/>
                <w:bCs/>
                <w:color w:val="FFFFFF"/>
              </w:rPr>
              <w:t>Scenario</w:t>
            </w:r>
          </w:p>
        </w:tc>
        <w:tc>
          <w:tcPr>
            <w:tcW w:w="3177" w:type="pct"/>
            <w:shd w:val="clear" w:color="auto" w:fill="1A61A9"/>
            <w:vAlign w:val="bottom"/>
          </w:tcPr>
          <w:p w14:paraId="2DD7511A" w14:textId="366AA814" w:rsidR="00253E49" w:rsidRPr="003B731A" w:rsidRDefault="002D037E" w:rsidP="00A45052">
            <w:pPr>
              <w:jc w:val="center"/>
              <w:rPr>
                <w:b/>
                <w:bCs/>
                <w:color w:val="FFFFFF"/>
              </w:rPr>
            </w:pPr>
            <w:r>
              <w:rPr>
                <w:color w:val="FFFFFF"/>
              </w:rPr>
              <w:t>Description</w:t>
            </w:r>
          </w:p>
        </w:tc>
      </w:tr>
      <w:tr w:rsidR="00253E49" w:rsidRPr="008C273B" w14:paraId="0FB4CF2B" w14:textId="77777777" w:rsidTr="006A7AFB">
        <w:tc>
          <w:tcPr>
            <w:tcW w:w="1823" w:type="pct"/>
            <w:shd w:val="clear" w:color="auto" w:fill="auto"/>
          </w:tcPr>
          <w:p w14:paraId="4E82B3CA" w14:textId="26D05C66" w:rsidR="00253E49" w:rsidRPr="003B731A" w:rsidRDefault="00253E49" w:rsidP="00A45052">
            <w:r w:rsidRPr="003B731A">
              <w:t>Search 1ADT + business class</w:t>
            </w:r>
          </w:p>
        </w:tc>
        <w:tc>
          <w:tcPr>
            <w:tcW w:w="3177" w:type="pct"/>
            <w:shd w:val="clear" w:color="auto" w:fill="auto"/>
          </w:tcPr>
          <w:p w14:paraId="07382374" w14:textId="52A1509D" w:rsidR="00253E49" w:rsidRPr="004E10AF" w:rsidRDefault="004E10AF" w:rsidP="003C2A4D">
            <w:r>
              <w:t>This is to validate the fil</w:t>
            </w:r>
            <w:r w:rsidR="00465424">
              <w:t>ing</w:t>
            </w:r>
            <w:r>
              <w:t xml:space="preserve"> of </w:t>
            </w:r>
            <w:r w:rsidR="00465424">
              <w:t xml:space="preserve">the </w:t>
            </w:r>
            <w:r w:rsidR="00B02F0B">
              <w:t xml:space="preserve">Master Pricer </w:t>
            </w:r>
            <w:r>
              <w:t>query when 1 ADT and</w:t>
            </w:r>
            <w:r w:rsidR="00465424">
              <w:t xml:space="preserve"> the</w:t>
            </w:r>
            <w:r>
              <w:t xml:space="preserve"> cabin class are requested, and</w:t>
            </w:r>
            <w:r w:rsidR="00465424">
              <w:t xml:space="preserve"> to make sure</w:t>
            </w:r>
            <w:r>
              <w:t xml:space="preserve"> the recommendations display</w:t>
            </w:r>
            <w:r w:rsidR="00465424">
              <w:t xml:space="preserve"> properly </w:t>
            </w:r>
          </w:p>
        </w:tc>
      </w:tr>
      <w:tr w:rsidR="00253E49" w:rsidRPr="008C273B" w14:paraId="62ED5194" w14:textId="77777777" w:rsidTr="006A7AFB">
        <w:tc>
          <w:tcPr>
            <w:tcW w:w="1823" w:type="pct"/>
            <w:shd w:val="clear" w:color="auto" w:fill="auto"/>
          </w:tcPr>
          <w:p w14:paraId="267C56AD" w14:textId="0BBE83BB" w:rsidR="00253E49" w:rsidRPr="003B731A" w:rsidRDefault="00253E49" w:rsidP="00A45052">
            <w:r w:rsidRPr="003B731A">
              <w:t>Search 2ADT, 1CH and 1INF</w:t>
            </w:r>
          </w:p>
        </w:tc>
        <w:tc>
          <w:tcPr>
            <w:tcW w:w="3177" w:type="pct"/>
            <w:shd w:val="clear" w:color="auto" w:fill="auto"/>
          </w:tcPr>
          <w:p w14:paraId="0B15EB37" w14:textId="4EBA3DE2" w:rsidR="00253E49" w:rsidRPr="004E10AF" w:rsidRDefault="004E10AF" w:rsidP="00A45052">
            <w:r>
              <w:t xml:space="preserve">This is to validate the </w:t>
            </w:r>
            <w:r w:rsidR="00465424">
              <w:t xml:space="preserve">proper </w:t>
            </w:r>
            <w:r>
              <w:t xml:space="preserve">use of </w:t>
            </w:r>
            <w:r w:rsidR="00465424">
              <w:t xml:space="preserve">the </w:t>
            </w:r>
            <w:r w:rsidR="00B02F0B">
              <w:t xml:space="preserve">Master Pricer </w:t>
            </w:r>
            <w:r>
              <w:t>query when 2ADT, 1INF, and 1 CHD are requested.</w:t>
            </w:r>
          </w:p>
        </w:tc>
      </w:tr>
    </w:tbl>
    <w:p w14:paraId="1CE0379C" w14:textId="77777777" w:rsidR="00253E49" w:rsidRDefault="00253E49" w:rsidP="00A45052">
      <w:pPr>
        <w:jc w:val="both"/>
        <w:rPr>
          <w:lang w:val="en-GB"/>
        </w:rPr>
      </w:pPr>
    </w:p>
    <w:p w14:paraId="044EFAC3" w14:textId="77777777" w:rsidR="00C42009" w:rsidRPr="00B07E8F" w:rsidRDefault="00C42009" w:rsidP="00C42009">
      <w:pPr>
        <w:pStyle w:val="ListParagraph"/>
        <w:numPr>
          <w:ilvl w:val="0"/>
          <w:numId w:val="31"/>
        </w:numPr>
        <w:rPr>
          <w:b/>
          <w:bCs/>
          <w:sz w:val="20"/>
          <w:szCs w:val="20"/>
        </w:rPr>
      </w:pPr>
      <w:r w:rsidRPr="00B07E8F">
        <w:rPr>
          <w:b/>
          <w:bCs/>
          <w:sz w:val="20"/>
          <w:szCs w:val="20"/>
        </w:rPr>
        <w:t xml:space="preserve">Error Management for Master Pricer Search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7"/>
        <w:gridCol w:w="5729"/>
      </w:tblGrid>
      <w:tr w:rsidR="006A7AFB" w:rsidRPr="008C273B" w14:paraId="20C4773B" w14:textId="77777777" w:rsidTr="008D0825">
        <w:trPr>
          <w:trHeight w:val="520"/>
        </w:trPr>
        <w:tc>
          <w:tcPr>
            <w:tcW w:w="1823" w:type="pct"/>
            <w:shd w:val="clear" w:color="auto" w:fill="1A61A9"/>
            <w:vAlign w:val="bottom"/>
          </w:tcPr>
          <w:p w14:paraId="64F6AF67" w14:textId="58437165" w:rsidR="006A7AFB" w:rsidRPr="008C273B" w:rsidRDefault="006A7AFB" w:rsidP="00A45052">
            <w:pPr>
              <w:jc w:val="center"/>
              <w:rPr>
                <w:color w:val="FFFFFF"/>
              </w:rPr>
            </w:pPr>
            <w:r w:rsidRPr="003B731A">
              <w:rPr>
                <w:b/>
                <w:bCs/>
                <w:color w:val="FFFFFF"/>
              </w:rPr>
              <w:t>Scenario</w:t>
            </w:r>
          </w:p>
        </w:tc>
        <w:tc>
          <w:tcPr>
            <w:tcW w:w="3177" w:type="pct"/>
            <w:shd w:val="clear" w:color="auto" w:fill="1A61A9"/>
            <w:vAlign w:val="bottom"/>
          </w:tcPr>
          <w:p w14:paraId="66B3F4D5" w14:textId="045BFDD4" w:rsidR="006A7AFB" w:rsidRPr="008C273B" w:rsidRDefault="006A7AFB" w:rsidP="00A45052">
            <w:pPr>
              <w:jc w:val="center"/>
              <w:rPr>
                <w:color w:val="FFFFFF"/>
              </w:rPr>
            </w:pPr>
            <w:r>
              <w:rPr>
                <w:color w:val="FFFFFF"/>
              </w:rPr>
              <w:t>Description</w:t>
            </w:r>
          </w:p>
        </w:tc>
      </w:tr>
      <w:tr w:rsidR="00C42009" w:rsidRPr="008C273B" w14:paraId="41810F6B" w14:textId="77777777" w:rsidTr="006A7AFB">
        <w:tc>
          <w:tcPr>
            <w:tcW w:w="1823" w:type="pct"/>
            <w:shd w:val="clear" w:color="auto" w:fill="auto"/>
            <w:vAlign w:val="center"/>
          </w:tcPr>
          <w:p w14:paraId="2C1EE2D5" w14:textId="77777777" w:rsidR="00C42009" w:rsidRPr="00253E49" w:rsidRDefault="00C42009" w:rsidP="00A45052">
            <w:bookmarkStart w:id="68" w:name="OLE_LINK1"/>
            <w:bookmarkStart w:id="69" w:name="OLE_LINK2"/>
            <w:r w:rsidRPr="00253E49">
              <w:t xml:space="preserve">Unchronological </w:t>
            </w:r>
            <w:bookmarkEnd w:id="68"/>
            <w:bookmarkEnd w:id="69"/>
            <w:r w:rsidRPr="00253E49">
              <w:t xml:space="preserve">Date Search </w:t>
            </w:r>
          </w:p>
          <w:p w14:paraId="37F0DB66" w14:textId="77777777" w:rsidR="00C42009" w:rsidRPr="00253E49" w:rsidRDefault="00C42009" w:rsidP="002C2B14"/>
        </w:tc>
        <w:tc>
          <w:tcPr>
            <w:tcW w:w="3177" w:type="pct"/>
            <w:shd w:val="clear" w:color="auto" w:fill="auto"/>
            <w:vAlign w:val="center"/>
          </w:tcPr>
          <w:p w14:paraId="2E1D9F9D" w14:textId="77777777" w:rsidR="00C42009" w:rsidRPr="00253E49" w:rsidRDefault="00C42009" w:rsidP="00A45052">
            <w:r w:rsidRPr="00253E49">
              <w:t>Master pricer cannot return flights for dates that are not in chronological order. This test case is to validate that searches requesting unchronological dates are rejected before being sent to Amadeus. This will save time, as the customer will be prompted to correct their mistake immediately, as well as avoid sending unnecessary transactions to Amadeus.</w:t>
            </w:r>
          </w:p>
        </w:tc>
      </w:tr>
      <w:tr w:rsidR="00C42009" w:rsidRPr="008C273B" w14:paraId="6AAC0CD6" w14:textId="77777777" w:rsidTr="006A7AFB">
        <w:tc>
          <w:tcPr>
            <w:tcW w:w="1823" w:type="pct"/>
            <w:shd w:val="clear" w:color="auto" w:fill="auto"/>
            <w:vAlign w:val="center"/>
          </w:tcPr>
          <w:p w14:paraId="0F395D5B" w14:textId="77777777" w:rsidR="00C42009" w:rsidRPr="00253E49" w:rsidRDefault="00C42009" w:rsidP="00A45052">
            <w:r w:rsidRPr="00253E49">
              <w:t>Past Date Search</w:t>
            </w:r>
          </w:p>
          <w:p w14:paraId="26BF2B9A" w14:textId="77777777" w:rsidR="00C42009" w:rsidRPr="00253E49" w:rsidRDefault="00C42009" w:rsidP="002C2B14"/>
        </w:tc>
        <w:tc>
          <w:tcPr>
            <w:tcW w:w="3177" w:type="pct"/>
            <w:shd w:val="clear" w:color="auto" w:fill="auto"/>
            <w:vAlign w:val="center"/>
          </w:tcPr>
          <w:p w14:paraId="0EF867A0" w14:textId="77777777" w:rsidR="00C42009" w:rsidRPr="00253E49" w:rsidRDefault="00C42009" w:rsidP="00A45052">
            <w:r w:rsidRPr="00253E49">
              <w:t>Master pricer cannot return flights for past dates. This test case is to validate that searches requesting past dates are rejected before being sent to Amadeus. This will save time, as the customer will be prompted to correct their mistake immediately, as well as avoid sending unnecessary transactions to Amadeus.</w:t>
            </w:r>
          </w:p>
        </w:tc>
      </w:tr>
      <w:tr w:rsidR="00C42009" w:rsidRPr="008C273B" w14:paraId="3456457E" w14:textId="77777777" w:rsidTr="006A7AFB">
        <w:tc>
          <w:tcPr>
            <w:tcW w:w="1823" w:type="pct"/>
            <w:shd w:val="clear" w:color="auto" w:fill="auto"/>
            <w:vAlign w:val="center"/>
          </w:tcPr>
          <w:p w14:paraId="657551EB" w14:textId="77777777" w:rsidR="00C42009" w:rsidRPr="00253E49" w:rsidRDefault="00C42009" w:rsidP="00A45052">
            <w:r w:rsidRPr="00253E49">
              <w:t>Future Date Search</w:t>
            </w:r>
          </w:p>
          <w:p w14:paraId="60D49EF4" w14:textId="77777777" w:rsidR="00C42009" w:rsidRPr="00253E49" w:rsidRDefault="00C42009" w:rsidP="002C2B14"/>
        </w:tc>
        <w:tc>
          <w:tcPr>
            <w:tcW w:w="3177" w:type="pct"/>
            <w:shd w:val="clear" w:color="auto" w:fill="auto"/>
            <w:vAlign w:val="center"/>
          </w:tcPr>
          <w:p w14:paraId="57E2D6C6" w14:textId="164D783E" w:rsidR="00C42009" w:rsidRPr="00253E49" w:rsidRDefault="00C42009" w:rsidP="00A45052">
            <w:r w:rsidRPr="00253E49">
              <w:t xml:space="preserve">Master Pricer can only return </w:t>
            </w:r>
            <w:r w:rsidR="003C2A4D">
              <w:t xml:space="preserve">journeys with travel </w:t>
            </w:r>
            <w:r w:rsidRPr="00253E49">
              <w:t>dates up to 361 days into the future. This test case is to verify that future dates greater than 361 days are not being sent to Amadeus.</w:t>
            </w:r>
          </w:p>
        </w:tc>
      </w:tr>
      <w:tr w:rsidR="00C42009" w:rsidRPr="008C273B" w14:paraId="2408AB1D" w14:textId="77777777" w:rsidTr="006A7AFB">
        <w:tc>
          <w:tcPr>
            <w:tcW w:w="1823" w:type="pct"/>
            <w:shd w:val="clear" w:color="auto" w:fill="auto"/>
            <w:vAlign w:val="center"/>
          </w:tcPr>
          <w:p w14:paraId="6CB4CB43" w14:textId="77777777" w:rsidR="00C42009" w:rsidRPr="00253E49" w:rsidRDefault="00C42009" w:rsidP="00A45052">
            <w:r w:rsidRPr="00253E49">
              <w:t>Too many Infants</w:t>
            </w:r>
          </w:p>
        </w:tc>
        <w:tc>
          <w:tcPr>
            <w:tcW w:w="3177" w:type="pct"/>
            <w:shd w:val="clear" w:color="auto" w:fill="auto"/>
            <w:vAlign w:val="center"/>
          </w:tcPr>
          <w:p w14:paraId="6EE6B708" w14:textId="6A966337" w:rsidR="00C42009" w:rsidRPr="00253E49" w:rsidRDefault="005E5D81" w:rsidP="003C2A4D">
            <w:r>
              <w:t>I</w:t>
            </w:r>
            <w:r w:rsidR="00C42009" w:rsidRPr="00253E49">
              <w:t xml:space="preserve">nfant </w:t>
            </w:r>
            <w:r>
              <w:t>passengers</w:t>
            </w:r>
            <w:r w:rsidR="00B67345">
              <w:t xml:space="preserve"> </w:t>
            </w:r>
            <w:r w:rsidR="00C42009" w:rsidRPr="00253E49">
              <w:t xml:space="preserve">are generally sold without a seat and </w:t>
            </w:r>
            <w:r>
              <w:t xml:space="preserve">must be </w:t>
            </w:r>
            <w:r w:rsidR="00C42009" w:rsidRPr="00253E49">
              <w:t xml:space="preserve">associated </w:t>
            </w:r>
            <w:r w:rsidR="003C2A4D">
              <w:t>to</w:t>
            </w:r>
            <w:r w:rsidR="00C42009" w:rsidRPr="00253E49">
              <w:t xml:space="preserve"> an adult passenger. As there can only be as many infants </w:t>
            </w:r>
            <w:r w:rsidR="003C2A4D">
              <w:t xml:space="preserve">without a seat </w:t>
            </w:r>
            <w:r w:rsidR="00C42009" w:rsidRPr="00253E49">
              <w:t xml:space="preserve">as </w:t>
            </w:r>
            <w:r w:rsidR="00100D73" w:rsidRPr="00253E49">
              <w:t>the</w:t>
            </w:r>
            <w:r>
              <w:t xml:space="preserve"> number of</w:t>
            </w:r>
            <w:r w:rsidR="00C42009" w:rsidRPr="00253E49">
              <w:t xml:space="preserve"> seats being sold, it is important that a check is carried out before sending a query to Amadeus </w:t>
            </w:r>
            <w:r>
              <w:t xml:space="preserve">to check </w:t>
            </w:r>
            <w:r w:rsidR="00C42009" w:rsidRPr="00253E49">
              <w:t xml:space="preserve">that the number of infants does not exceed the number of </w:t>
            </w:r>
            <w:r w:rsidR="003C2A4D">
              <w:t>seats</w:t>
            </w:r>
            <w:r w:rsidR="00C42009" w:rsidRPr="00253E49">
              <w:t>.</w:t>
            </w:r>
          </w:p>
        </w:tc>
      </w:tr>
      <w:tr w:rsidR="00C42009" w:rsidRPr="008C273B" w14:paraId="0DCC63EE" w14:textId="77777777" w:rsidTr="006A7AFB">
        <w:tc>
          <w:tcPr>
            <w:tcW w:w="1823" w:type="pct"/>
            <w:shd w:val="clear" w:color="auto" w:fill="auto"/>
            <w:vAlign w:val="center"/>
          </w:tcPr>
          <w:p w14:paraId="7B993F17" w14:textId="77777777" w:rsidR="00C42009" w:rsidRPr="00253E49" w:rsidRDefault="00C42009" w:rsidP="00A45052">
            <w:r w:rsidRPr="00253E49">
              <w:t>Too many Passengers</w:t>
            </w:r>
          </w:p>
        </w:tc>
        <w:tc>
          <w:tcPr>
            <w:tcW w:w="3177" w:type="pct"/>
            <w:shd w:val="clear" w:color="auto" w:fill="auto"/>
            <w:vAlign w:val="center"/>
          </w:tcPr>
          <w:p w14:paraId="4116411A" w14:textId="5A370978" w:rsidR="00C42009" w:rsidRPr="00253E49" w:rsidRDefault="00C42009" w:rsidP="00A45052">
            <w:r w:rsidRPr="00253E49">
              <w:t xml:space="preserve">A maximum of nine passengers can be in a Master Pricer request. This test case is to validate that a check has been </w:t>
            </w:r>
            <w:r w:rsidR="005E5D81">
              <w:t xml:space="preserve">put </w:t>
            </w:r>
            <w:r w:rsidRPr="00253E49">
              <w:t>into place to inhibit the sending of searches for more than nine passengers.</w:t>
            </w:r>
          </w:p>
        </w:tc>
      </w:tr>
    </w:tbl>
    <w:p w14:paraId="1580ABE4" w14:textId="77777777" w:rsidR="00C42009" w:rsidRPr="00C42009" w:rsidRDefault="00C42009" w:rsidP="00A45052">
      <w:pPr>
        <w:jc w:val="both"/>
      </w:pPr>
    </w:p>
    <w:p w14:paraId="550E6217" w14:textId="4BD9EB70" w:rsidR="00322485" w:rsidRPr="00B07E8F" w:rsidRDefault="00D75371" w:rsidP="00322485">
      <w:pPr>
        <w:pStyle w:val="ListParagraph"/>
        <w:numPr>
          <w:ilvl w:val="0"/>
          <w:numId w:val="28"/>
        </w:numPr>
        <w:rPr>
          <w:b/>
          <w:bCs/>
          <w:sz w:val="20"/>
          <w:szCs w:val="20"/>
        </w:rPr>
      </w:pPr>
      <w:r w:rsidRPr="00B07E8F">
        <w:rPr>
          <w:b/>
          <w:bCs/>
          <w:sz w:val="20"/>
          <w:szCs w:val="20"/>
        </w:rPr>
        <w:t>Fare Informative Pricing transaction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7"/>
        <w:gridCol w:w="5729"/>
      </w:tblGrid>
      <w:tr w:rsidR="006A7AFB" w:rsidRPr="008C273B" w14:paraId="3290F575" w14:textId="77777777" w:rsidTr="00D24ECB">
        <w:trPr>
          <w:trHeight w:val="520"/>
        </w:trPr>
        <w:tc>
          <w:tcPr>
            <w:tcW w:w="1823" w:type="pct"/>
            <w:shd w:val="clear" w:color="auto" w:fill="1A61A9"/>
            <w:vAlign w:val="bottom"/>
          </w:tcPr>
          <w:p w14:paraId="08C3E04E" w14:textId="7A5A0CF3" w:rsidR="006A7AFB" w:rsidRPr="003B731A" w:rsidRDefault="006A7AFB" w:rsidP="00A45052">
            <w:pPr>
              <w:jc w:val="center"/>
              <w:rPr>
                <w:b/>
                <w:bCs/>
                <w:color w:val="FFFFFF"/>
              </w:rPr>
            </w:pPr>
            <w:r w:rsidRPr="003B731A">
              <w:rPr>
                <w:b/>
                <w:bCs/>
                <w:color w:val="FFFFFF"/>
              </w:rPr>
              <w:lastRenderedPageBreak/>
              <w:t>Scenario</w:t>
            </w:r>
          </w:p>
        </w:tc>
        <w:tc>
          <w:tcPr>
            <w:tcW w:w="3177" w:type="pct"/>
            <w:shd w:val="clear" w:color="auto" w:fill="1A61A9"/>
            <w:vAlign w:val="bottom"/>
          </w:tcPr>
          <w:p w14:paraId="5D80D5A5" w14:textId="4FC8E097" w:rsidR="006A7AFB" w:rsidRPr="003B731A" w:rsidRDefault="006A7AFB" w:rsidP="00A45052">
            <w:pPr>
              <w:jc w:val="center"/>
              <w:rPr>
                <w:b/>
                <w:bCs/>
                <w:color w:val="FFFFFF"/>
              </w:rPr>
            </w:pPr>
            <w:r>
              <w:rPr>
                <w:color w:val="FFFFFF"/>
              </w:rPr>
              <w:t>Description</w:t>
            </w:r>
          </w:p>
        </w:tc>
      </w:tr>
      <w:tr w:rsidR="00BD76C7" w:rsidRPr="008C273B" w14:paraId="50C51555" w14:textId="77777777" w:rsidTr="00D24ECB">
        <w:tc>
          <w:tcPr>
            <w:tcW w:w="1823" w:type="pct"/>
            <w:shd w:val="clear" w:color="auto" w:fill="auto"/>
          </w:tcPr>
          <w:p w14:paraId="7E254D29" w14:textId="73BDA0CA" w:rsidR="00BD76C7" w:rsidRPr="00B11854" w:rsidRDefault="00B11854" w:rsidP="00A45052">
            <w:pPr>
              <w:jc w:val="both"/>
              <w:rPr>
                <w:iCs/>
              </w:rPr>
            </w:pPr>
            <w:r>
              <w:rPr>
                <w:iCs/>
              </w:rPr>
              <w:t xml:space="preserve">Get the fare information </w:t>
            </w:r>
            <w:r w:rsidR="00100D73">
              <w:rPr>
                <w:iCs/>
              </w:rPr>
              <w:t xml:space="preserve">of </w:t>
            </w:r>
            <w:r>
              <w:rPr>
                <w:iCs/>
              </w:rPr>
              <w:t xml:space="preserve"> a selected Master </w:t>
            </w:r>
            <w:r w:rsidR="003C2A4D">
              <w:rPr>
                <w:iCs/>
              </w:rPr>
              <w:t xml:space="preserve">Pricer </w:t>
            </w:r>
            <w:r>
              <w:rPr>
                <w:iCs/>
              </w:rPr>
              <w:t xml:space="preserve">recommendation </w:t>
            </w:r>
            <w:r w:rsidR="00100D73">
              <w:rPr>
                <w:iCs/>
              </w:rPr>
              <w:t xml:space="preserve">for </w:t>
            </w:r>
            <w:r w:rsidR="00100D73" w:rsidRPr="0064030C">
              <w:t>a round trip for 2ADT, 1CH and 1INF</w:t>
            </w:r>
          </w:p>
        </w:tc>
        <w:tc>
          <w:tcPr>
            <w:tcW w:w="3177" w:type="pct"/>
            <w:shd w:val="clear" w:color="auto" w:fill="auto"/>
          </w:tcPr>
          <w:p w14:paraId="780E1EEB" w14:textId="266934BC" w:rsidR="00BD76C7" w:rsidRPr="008C273B" w:rsidRDefault="00100D73" w:rsidP="005E5D81">
            <w:pPr>
              <w:jc w:val="both"/>
              <w:rPr>
                <w:i/>
              </w:rPr>
            </w:pPr>
            <w:r>
              <w:rPr>
                <w:iCs/>
              </w:rPr>
              <w:t xml:space="preserve">This is to validate </w:t>
            </w:r>
            <w:r w:rsidR="005E5D81">
              <w:rPr>
                <w:iCs/>
              </w:rPr>
              <w:t xml:space="preserve">that </w:t>
            </w:r>
            <w:r>
              <w:rPr>
                <w:iCs/>
              </w:rPr>
              <w:t xml:space="preserve">the application </w:t>
            </w:r>
            <w:r w:rsidR="005E5D81">
              <w:rPr>
                <w:iCs/>
              </w:rPr>
              <w:t xml:space="preserve">is </w:t>
            </w:r>
            <w:r>
              <w:rPr>
                <w:iCs/>
              </w:rPr>
              <w:t xml:space="preserve">able to create a query correctly; passenger type codes, pricing options, validating carrier and flight details </w:t>
            </w:r>
          </w:p>
        </w:tc>
      </w:tr>
      <w:tr w:rsidR="00BD76C7" w:rsidRPr="008C273B" w14:paraId="30C69B0F" w14:textId="77777777" w:rsidTr="00D24ECB">
        <w:tc>
          <w:tcPr>
            <w:tcW w:w="1823" w:type="pct"/>
            <w:shd w:val="clear" w:color="auto" w:fill="auto"/>
          </w:tcPr>
          <w:p w14:paraId="33D03060" w14:textId="2E1D866F" w:rsidR="00BD76C7" w:rsidRPr="008C273B" w:rsidRDefault="00B11854" w:rsidP="003C2A4D">
            <w:pPr>
              <w:jc w:val="both"/>
              <w:rPr>
                <w:i/>
              </w:rPr>
            </w:pPr>
            <w:r>
              <w:rPr>
                <w:iCs/>
              </w:rPr>
              <w:t xml:space="preserve">Get the fare information </w:t>
            </w:r>
            <w:r w:rsidR="00100D73">
              <w:rPr>
                <w:iCs/>
              </w:rPr>
              <w:t>of</w:t>
            </w:r>
            <w:r>
              <w:rPr>
                <w:iCs/>
              </w:rPr>
              <w:t xml:space="preserve"> </w:t>
            </w:r>
            <w:r w:rsidR="003C2A4D">
              <w:rPr>
                <w:iCs/>
              </w:rPr>
              <w:t>a</w:t>
            </w:r>
            <w:r>
              <w:rPr>
                <w:iCs/>
              </w:rPr>
              <w:t xml:space="preserve"> roundtrip </w:t>
            </w:r>
            <w:r w:rsidR="003C2A4D">
              <w:rPr>
                <w:iCs/>
              </w:rPr>
              <w:t xml:space="preserve">with </w:t>
            </w:r>
            <w:r>
              <w:rPr>
                <w:iCs/>
              </w:rPr>
              <w:t>connecti</w:t>
            </w:r>
            <w:r w:rsidR="003C2A4D">
              <w:rPr>
                <w:iCs/>
              </w:rPr>
              <w:t>ng</w:t>
            </w:r>
            <w:r>
              <w:rPr>
                <w:iCs/>
              </w:rPr>
              <w:t xml:space="preserve"> flights.</w:t>
            </w:r>
          </w:p>
        </w:tc>
        <w:tc>
          <w:tcPr>
            <w:tcW w:w="3177" w:type="pct"/>
            <w:shd w:val="clear" w:color="auto" w:fill="auto"/>
          </w:tcPr>
          <w:p w14:paraId="54DCAC30" w14:textId="4E3996DB" w:rsidR="00BD76C7" w:rsidRPr="00B11854" w:rsidRDefault="00B11854" w:rsidP="005E5D81">
            <w:pPr>
              <w:jc w:val="both"/>
              <w:rPr>
                <w:iCs/>
              </w:rPr>
            </w:pPr>
            <w:r>
              <w:rPr>
                <w:iCs/>
              </w:rPr>
              <w:t xml:space="preserve">This is to validate </w:t>
            </w:r>
            <w:r w:rsidR="005E5D81">
              <w:rPr>
                <w:iCs/>
              </w:rPr>
              <w:t xml:space="preserve">that </w:t>
            </w:r>
            <w:r>
              <w:rPr>
                <w:iCs/>
              </w:rPr>
              <w:t xml:space="preserve">the application </w:t>
            </w:r>
            <w:r w:rsidR="005E5D81">
              <w:rPr>
                <w:iCs/>
              </w:rPr>
              <w:t xml:space="preserve">is </w:t>
            </w:r>
            <w:r>
              <w:rPr>
                <w:iCs/>
              </w:rPr>
              <w:t>able to handle connecting flights properly</w:t>
            </w:r>
          </w:p>
        </w:tc>
      </w:tr>
    </w:tbl>
    <w:p w14:paraId="090CFFB2" w14:textId="77777777" w:rsidR="00322485" w:rsidRDefault="00322485" w:rsidP="00A45052">
      <w:pPr>
        <w:rPr>
          <w:b/>
          <w:bCs/>
        </w:rPr>
      </w:pPr>
    </w:p>
    <w:p w14:paraId="29A77AF6" w14:textId="39E26A54" w:rsidR="00322485" w:rsidRPr="00B07E8F" w:rsidRDefault="00322485" w:rsidP="00322485">
      <w:pPr>
        <w:pStyle w:val="ListParagraph"/>
        <w:numPr>
          <w:ilvl w:val="0"/>
          <w:numId w:val="28"/>
        </w:numPr>
        <w:rPr>
          <w:b/>
          <w:bCs/>
          <w:sz w:val="20"/>
          <w:szCs w:val="20"/>
        </w:rPr>
      </w:pPr>
      <w:r w:rsidRPr="00B07E8F">
        <w:rPr>
          <w:b/>
          <w:bCs/>
          <w:sz w:val="20"/>
          <w:szCs w:val="20"/>
        </w:rPr>
        <w:t>Booking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7"/>
        <w:gridCol w:w="5729"/>
      </w:tblGrid>
      <w:tr w:rsidR="006A7AFB" w:rsidRPr="008C273B" w14:paraId="066916F6" w14:textId="77777777" w:rsidTr="00D24ECB">
        <w:trPr>
          <w:trHeight w:val="520"/>
        </w:trPr>
        <w:tc>
          <w:tcPr>
            <w:tcW w:w="1823" w:type="pct"/>
            <w:shd w:val="clear" w:color="auto" w:fill="1A61A9"/>
            <w:vAlign w:val="bottom"/>
          </w:tcPr>
          <w:p w14:paraId="5D146A13" w14:textId="4EDF6F3E" w:rsidR="006A7AFB" w:rsidRPr="008C273B" w:rsidRDefault="006A7AFB" w:rsidP="00A45052">
            <w:pPr>
              <w:jc w:val="center"/>
              <w:rPr>
                <w:color w:val="FFFFFF"/>
              </w:rPr>
            </w:pPr>
            <w:r w:rsidRPr="003B731A">
              <w:rPr>
                <w:b/>
                <w:bCs/>
                <w:color w:val="FFFFFF"/>
              </w:rPr>
              <w:t>Scenario</w:t>
            </w:r>
          </w:p>
        </w:tc>
        <w:tc>
          <w:tcPr>
            <w:tcW w:w="3177" w:type="pct"/>
            <w:shd w:val="clear" w:color="auto" w:fill="1A61A9"/>
            <w:vAlign w:val="bottom"/>
          </w:tcPr>
          <w:p w14:paraId="73365508" w14:textId="7254549F" w:rsidR="006A7AFB" w:rsidRPr="008C273B" w:rsidRDefault="006A7AFB" w:rsidP="00A45052">
            <w:pPr>
              <w:jc w:val="center"/>
              <w:rPr>
                <w:color w:val="FFFFFF"/>
              </w:rPr>
            </w:pPr>
            <w:r>
              <w:rPr>
                <w:color w:val="FFFFFF"/>
              </w:rPr>
              <w:t>Description</w:t>
            </w:r>
          </w:p>
        </w:tc>
      </w:tr>
      <w:tr w:rsidR="00BD76C7" w:rsidRPr="008C273B" w14:paraId="5C9ED1BE" w14:textId="77777777" w:rsidTr="00D24ECB">
        <w:tc>
          <w:tcPr>
            <w:tcW w:w="1823" w:type="pct"/>
            <w:shd w:val="clear" w:color="auto" w:fill="auto"/>
          </w:tcPr>
          <w:p w14:paraId="08A28302" w14:textId="0B93E2CE" w:rsidR="00BD76C7" w:rsidRPr="0064030C" w:rsidRDefault="0064030C" w:rsidP="00A45052">
            <w:r w:rsidRPr="0064030C">
              <w:t>Book a round trip for 1ADT + business class</w:t>
            </w:r>
          </w:p>
        </w:tc>
        <w:tc>
          <w:tcPr>
            <w:tcW w:w="3177" w:type="pct"/>
            <w:shd w:val="clear" w:color="auto" w:fill="auto"/>
          </w:tcPr>
          <w:p w14:paraId="5D889A93" w14:textId="125D2415" w:rsidR="00BD76C7" w:rsidRPr="008C273B" w:rsidRDefault="00ED5B1B" w:rsidP="005E5D81">
            <w:pPr>
              <w:jc w:val="both"/>
              <w:rPr>
                <w:i/>
              </w:rPr>
            </w:pPr>
            <w:r w:rsidRPr="0064030C">
              <w:t>This is to validate</w:t>
            </w:r>
            <w:r w:rsidR="005E5D81">
              <w:t xml:space="preserve"> that</w:t>
            </w:r>
            <w:r w:rsidRPr="0064030C">
              <w:t xml:space="preserve"> the application </w:t>
            </w:r>
            <w:r>
              <w:t xml:space="preserve">can book a recommendation returned </w:t>
            </w:r>
            <w:r w:rsidR="005E5D81">
              <w:t xml:space="preserve">by </w:t>
            </w:r>
            <w:r w:rsidR="00B02F0B">
              <w:t xml:space="preserve">Master Pricer </w:t>
            </w:r>
            <w:r>
              <w:t xml:space="preserve">for 1 adult on business class </w:t>
            </w:r>
          </w:p>
        </w:tc>
      </w:tr>
      <w:tr w:rsidR="00ED5B1B" w:rsidRPr="008C273B" w14:paraId="7C7387C1" w14:textId="77777777" w:rsidTr="00D24ECB">
        <w:tc>
          <w:tcPr>
            <w:tcW w:w="1823" w:type="pct"/>
            <w:shd w:val="clear" w:color="auto" w:fill="auto"/>
          </w:tcPr>
          <w:p w14:paraId="53E145C8" w14:textId="6E6BAFE8" w:rsidR="00ED5B1B" w:rsidRPr="0064030C" w:rsidRDefault="00ED5B1B" w:rsidP="00A45052">
            <w:r w:rsidRPr="0064030C">
              <w:t>Book a round trip for 2ADT, 1CH and 1INF</w:t>
            </w:r>
          </w:p>
        </w:tc>
        <w:tc>
          <w:tcPr>
            <w:tcW w:w="3177" w:type="pct"/>
            <w:shd w:val="clear" w:color="auto" w:fill="auto"/>
            <w:vAlign w:val="bottom"/>
          </w:tcPr>
          <w:p w14:paraId="043EE8BF" w14:textId="773E7C31" w:rsidR="00ED5B1B" w:rsidRPr="008C273B" w:rsidRDefault="00ED5B1B" w:rsidP="005E5D81">
            <w:pPr>
              <w:jc w:val="both"/>
              <w:rPr>
                <w:i/>
              </w:rPr>
            </w:pPr>
            <w:r w:rsidRPr="0064030C">
              <w:t xml:space="preserve">This is to validate </w:t>
            </w:r>
            <w:r w:rsidR="005E5D81">
              <w:t xml:space="preserve">that </w:t>
            </w:r>
            <w:r w:rsidRPr="0064030C">
              <w:t xml:space="preserve">the application </w:t>
            </w:r>
            <w:r>
              <w:t>can book multi</w:t>
            </w:r>
            <w:r w:rsidR="005E5D81">
              <w:t xml:space="preserve">ple types of </w:t>
            </w:r>
            <w:r>
              <w:t>passenger</w:t>
            </w:r>
            <w:r w:rsidR="005E5D81">
              <w:t>s</w:t>
            </w:r>
            <w:r>
              <w:t xml:space="preserve"> </w:t>
            </w:r>
            <w:r>
              <w:rPr>
                <w:color w:val="FFFFFF"/>
              </w:rPr>
              <w:t>Description</w:t>
            </w:r>
          </w:p>
        </w:tc>
      </w:tr>
    </w:tbl>
    <w:p w14:paraId="6C70422C" w14:textId="77777777" w:rsidR="00322485" w:rsidRDefault="00322485" w:rsidP="00A45052">
      <w:pPr>
        <w:rPr>
          <w:b/>
          <w:bCs/>
        </w:rPr>
      </w:pPr>
    </w:p>
    <w:p w14:paraId="45EC3068" w14:textId="77777777" w:rsidR="0064030C" w:rsidRPr="00B07E8F" w:rsidRDefault="0064030C" w:rsidP="00C42009">
      <w:pPr>
        <w:pStyle w:val="ListParagraph"/>
        <w:numPr>
          <w:ilvl w:val="0"/>
          <w:numId w:val="28"/>
        </w:numPr>
        <w:rPr>
          <w:b/>
          <w:bCs/>
          <w:sz w:val="20"/>
          <w:szCs w:val="20"/>
        </w:rPr>
      </w:pPr>
      <w:r w:rsidRPr="00B07E8F">
        <w:rPr>
          <w:b/>
          <w:bCs/>
          <w:sz w:val="20"/>
          <w:szCs w:val="20"/>
        </w:rPr>
        <w:t xml:space="preserve">Error Management for Booking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7"/>
        <w:gridCol w:w="5729"/>
      </w:tblGrid>
      <w:tr w:rsidR="006A7AFB" w:rsidRPr="008C273B" w14:paraId="1BBB85C3" w14:textId="77777777" w:rsidTr="00D24ECB">
        <w:trPr>
          <w:trHeight w:val="520"/>
        </w:trPr>
        <w:tc>
          <w:tcPr>
            <w:tcW w:w="1823" w:type="pct"/>
            <w:shd w:val="clear" w:color="auto" w:fill="1A61A9"/>
            <w:vAlign w:val="bottom"/>
          </w:tcPr>
          <w:p w14:paraId="3E9D25C8" w14:textId="08238EB9" w:rsidR="006A7AFB" w:rsidRPr="008C273B" w:rsidRDefault="006A7AFB" w:rsidP="00A45052">
            <w:pPr>
              <w:jc w:val="center"/>
              <w:rPr>
                <w:color w:val="FFFFFF"/>
              </w:rPr>
            </w:pPr>
            <w:r w:rsidRPr="003B731A">
              <w:rPr>
                <w:b/>
                <w:bCs/>
                <w:color w:val="FFFFFF"/>
              </w:rPr>
              <w:t>Scenario</w:t>
            </w:r>
          </w:p>
        </w:tc>
        <w:tc>
          <w:tcPr>
            <w:tcW w:w="3177" w:type="pct"/>
            <w:shd w:val="clear" w:color="auto" w:fill="1A61A9"/>
            <w:vAlign w:val="bottom"/>
          </w:tcPr>
          <w:p w14:paraId="2DBF375C" w14:textId="0FCC97AC" w:rsidR="006A7AFB" w:rsidRPr="008C273B" w:rsidRDefault="006A7AFB" w:rsidP="00A45052">
            <w:pPr>
              <w:jc w:val="center"/>
              <w:rPr>
                <w:color w:val="FFFFFF"/>
              </w:rPr>
            </w:pPr>
            <w:r>
              <w:rPr>
                <w:color w:val="FFFFFF"/>
              </w:rPr>
              <w:t>Description</w:t>
            </w:r>
          </w:p>
        </w:tc>
      </w:tr>
      <w:tr w:rsidR="00835124" w:rsidRPr="008C273B" w14:paraId="03D46C3B" w14:textId="77777777" w:rsidTr="00D24ECB">
        <w:tc>
          <w:tcPr>
            <w:tcW w:w="1823" w:type="pct"/>
            <w:shd w:val="clear" w:color="auto" w:fill="auto"/>
          </w:tcPr>
          <w:p w14:paraId="64ECC3FB" w14:textId="0E1C65BB" w:rsidR="00835124" w:rsidRPr="0064030C" w:rsidRDefault="00835124" w:rsidP="00510834">
            <w:r w:rsidRPr="0064030C">
              <w:t xml:space="preserve">Book a round trip for 2ADT </w:t>
            </w:r>
            <w:r w:rsidR="003C2A4D">
              <w:t>on a class that is not available</w:t>
            </w:r>
          </w:p>
        </w:tc>
        <w:tc>
          <w:tcPr>
            <w:tcW w:w="3177" w:type="pct"/>
            <w:shd w:val="clear" w:color="auto" w:fill="auto"/>
          </w:tcPr>
          <w:p w14:paraId="6A276180" w14:textId="7277683C" w:rsidR="00835124" w:rsidRPr="0064030C" w:rsidRDefault="00835124" w:rsidP="005E5D81">
            <w:r w:rsidRPr="0064030C">
              <w:t>This is to validate the application</w:t>
            </w:r>
            <w:r w:rsidR="005E5D81">
              <w:t>’s</w:t>
            </w:r>
            <w:r w:rsidRPr="0064030C">
              <w:t xml:space="preserve"> error detection</w:t>
            </w:r>
            <w:r w:rsidR="005E5D81">
              <w:t xml:space="preserve"> process</w:t>
            </w:r>
            <w:r w:rsidRPr="0064030C">
              <w:t xml:space="preserve">; the application should </w:t>
            </w:r>
            <w:r>
              <w:t>be able to handle error</w:t>
            </w:r>
            <w:r w:rsidR="005E5D81">
              <w:t>s</w:t>
            </w:r>
            <w:r>
              <w:t xml:space="preserve"> during the booking process. </w:t>
            </w:r>
          </w:p>
        </w:tc>
      </w:tr>
      <w:tr w:rsidR="0064030C" w:rsidRPr="008C273B" w14:paraId="533A389A" w14:textId="77777777" w:rsidTr="00D24ECB">
        <w:tc>
          <w:tcPr>
            <w:tcW w:w="1823" w:type="pct"/>
            <w:shd w:val="clear" w:color="auto" w:fill="auto"/>
          </w:tcPr>
          <w:p w14:paraId="04074C4E" w14:textId="025DABCB" w:rsidR="0064030C" w:rsidRPr="0064030C" w:rsidRDefault="0064030C" w:rsidP="00A45052">
            <w:r w:rsidRPr="0064030C">
              <w:t>Book 1 INF – Return Trip</w:t>
            </w:r>
          </w:p>
        </w:tc>
        <w:tc>
          <w:tcPr>
            <w:tcW w:w="3177" w:type="pct"/>
            <w:shd w:val="clear" w:color="auto" w:fill="auto"/>
          </w:tcPr>
          <w:p w14:paraId="2707043C" w14:textId="54235020" w:rsidR="0064030C" w:rsidRPr="0064030C" w:rsidRDefault="0064030C" w:rsidP="005E5D81">
            <w:r w:rsidRPr="0064030C">
              <w:t>This is to validate the application</w:t>
            </w:r>
            <w:r w:rsidR="005E5D81">
              <w:t>’s</w:t>
            </w:r>
            <w:r w:rsidRPr="0064030C">
              <w:t xml:space="preserve"> error detection</w:t>
            </w:r>
            <w:r w:rsidR="005E5D81">
              <w:t xml:space="preserve"> process</w:t>
            </w:r>
            <w:r w:rsidRPr="0064030C">
              <w:t>; the application should not allow infant</w:t>
            </w:r>
            <w:r w:rsidR="005E5D81">
              <w:t>s to be booked alone</w:t>
            </w:r>
          </w:p>
        </w:tc>
      </w:tr>
      <w:tr w:rsidR="0064030C" w:rsidRPr="008C273B" w14:paraId="37097A5B" w14:textId="77777777" w:rsidTr="00D24ECB">
        <w:tc>
          <w:tcPr>
            <w:tcW w:w="1823" w:type="pct"/>
            <w:shd w:val="clear" w:color="auto" w:fill="auto"/>
          </w:tcPr>
          <w:p w14:paraId="3D0D7B74" w14:textId="77777777" w:rsidR="0064030C" w:rsidRPr="0064030C" w:rsidRDefault="0064030C" w:rsidP="00A45052">
            <w:r w:rsidRPr="0064030C">
              <w:t>Book 1 ADT  with name :  “Test1”</w:t>
            </w:r>
            <w:r w:rsidRPr="0064030C">
              <w:tab/>
            </w:r>
          </w:p>
          <w:p w14:paraId="7B9A5EBB" w14:textId="391A326E" w:rsidR="0064030C" w:rsidRPr="0064030C" w:rsidRDefault="0064030C" w:rsidP="0064030C"/>
        </w:tc>
        <w:tc>
          <w:tcPr>
            <w:tcW w:w="3177" w:type="pct"/>
            <w:shd w:val="clear" w:color="auto" w:fill="auto"/>
          </w:tcPr>
          <w:p w14:paraId="6C3136A0" w14:textId="1AFD007B" w:rsidR="0064030C" w:rsidRPr="0064030C" w:rsidRDefault="0064030C" w:rsidP="00090450">
            <w:r w:rsidRPr="0064030C">
              <w:t>This is to validate the application</w:t>
            </w:r>
            <w:r w:rsidR="00090450">
              <w:t>’s</w:t>
            </w:r>
            <w:r w:rsidRPr="0064030C">
              <w:t xml:space="preserve"> error detection</w:t>
            </w:r>
            <w:r w:rsidR="00090450">
              <w:t xml:space="preserve"> process</w:t>
            </w:r>
            <w:r w:rsidRPr="0064030C">
              <w:t xml:space="preserve">; the application should not allow </w:t>
            </w:r>
            <w:r w:rsidR="00090450">
              <w:t>any</w:t>
            </w:r>
            <w:r w:rsidR="00090450" w:rsidRPr="0064030C">
              <w:t xml:space="preserve"> </w:t>
            </w:r>
            <w:r w:rsidR="00090450">
              <w:t>i</w:t>
            </w:r>
            <w:r w:rsidRPr="0064030C">
              <w:t>nvalid character</w:t>
            </w:r>
            <w:r w:rsidR="00090450">
              <w:t>s</w:t>
            </w:r>
            <w:r w:rsidRPr="0064030C">
              <w:t xml:space="preserve"> </w:t>
            </w:r>
            <w:r w:rsidR="00090450">
              <w:t xml:space="preserve">to be entered </w:t>
            </w:r>
            <w:r w:rsidRPr="0064030C">
              <w:t xml:space="preserve">in the name element </w:t>
            </w:r>
          </w:p>
        </w:tc>
      </w:tr>
      <w:tr w:rsidR="0064030C" w:rsidRPr="008C273B" w14:paraId="2CA3EE07" w14:textId="77777777" w:rsidTr="00D24ECB">
        <w:tc>
          <w:tcPr>
            <w:tcW w:w="1823" w:type="pct"/>
            <w:shd w:val="clear" w:color="auto" w:fill="auto"/>
          </w:tcPr>
          <w:p w14:paraId="0C2B685F" w14:textId="77777777" w:rsidR="0064030C" w:rsidRPr="0064030C" w:rsidRDefault="0064030C" w:rsidP="00A45052">
            <w:r w:rsidRPr="0064030C">
              <w:t>Book 1 ADT + 1 INF with DOB = 01/01/01</w:t>
            </w:r>
          </w:p>
          <w:p w14:paraId="01A7D3FF" w14:textId="4EA78879" w:rsidR="0064030C" w:rsidRPr="0064030C" w:rsidRDefault="0064030C" w:rsidP="0064030C"/>
        </w:tc>
        <w:tc>
          <w:tcPr>
            <w:tcW w:w="3177" w:type="pct"/>
            <w:shd w:val="clear" w:color="auto" w:fill="auto"/>
          </w:tcPr>
          <w:p w14:paraId="1E7C966F" w14:textId="0E836B87" w:rsidR="0064030C" w:rsidRPr="0064030C" w:rsidRDefault="0064030C" w:rsidP="00090450">
            <w:r w:rsidRPr="0064030C">
              <w:t>This is to validate the application</w:t>
            </w:r>
            <w:r w:rsidR="00090450">
              <w:t>’s</w:t>
            </w:r>
            <w:r w:rsidRPr="0064030C">
              <w:t xml:space="preserve"> error detection</w:t>
            </w:r>
            <w:r w:rsidR="00090450">
              <w:t xml:space="preserve"> process</w:t>
            </w:r>
            <w:r w:rsidRPr="0064030C">
              <w:t xml:space="preserve">; the application should not allow </w:t>
            </w:r>
            <w:r w:rsidR="00090450">
              <w:t>i</w:t>
            </w:r>
            <w:r w:rsidRPr="0064030C">
              <w:t xml:space="preserve">nvalid DOB </w:t>
            </w:r>
            <w:r w:rsidR="00090450">
              <w:t xml:space="preserve">to be entered </w:t>
            </w:r>
            <w:r w:rsidRPr="0064030C">
              <w:t xml:space="preserve">for an infant </w:t>
            </w:r>
          </w:p>
        </w:tc>
      </w:tr>
      <w:tr w:rsidR="0064030C" w:rsidRPr="008C273B" w14:paraId="5A135097" w14:textId="77777777" w:rsidTr="00D24ECB">
        <w:tc>
          <w:tcPr>
            <w:tcW w:w="1823" w:type="pct"/>
            <w:shd w:val="clear" w:color="auto" w:fill="auto"/>
          </w:tcPr>
          <w:p w14:paraId="32078573" w14:textId="1874062F" w:rsidR="0064030C" w:rsidRPr="0064030C" w:rsidRDefault="0064030C" w:rsidP="00A45052">
            <w:r w:rsidRPr="0064030C">
              <w:t xml:space="preserve">Create a PNR then click on </w:t>
            </w:r>
            <w:r w:rsidR="00510834">
              <w:t xml:space="preserve">the </w:t>
            </w:r>
            <w:r w:rsidRPr="0064030C">
              <w:t xml:space="preserve">Back Button </w:t>
            </w:r>
          </w:p>
          <w:p w14:paraId="18BB2DC2" w14:textId="77777777" w:rsidR="0064030C" w:rsidRPr="0064030C" w:rsidRDefault="0064030C" w:rsidP="0064030C"/>
        </w:tc>
        <w:tc>
          <w:tcPr>
            <w:tcW w:w="3177" w:type="pct"/>
            <w:shd w:val="clear" w:color="auto" w:fill="auto"/>
          </w:tcPr>
          <w:p w14:paraId="5FD71A28" w14:textId="361DEA74" w:rsidR="0064030C" w:rsidRPr="0064030C" w:rsidRDefault="0064030C" w:rsidP="00090450">
            <w:r w:rsidRPr="0064030C">
              <w:t xml:space="preserve">This is to validate the Back button usage after </w:t>
            </w:r>
            <w:r w:rsidR="00090450">
              <w:t xml:space="preserve">the booking is </w:t>
            </w:r>
            <w:r w:rsidRPr="0064030C">
              <w:t>complete</w:t>
            </w:r>
            <w:r w:rsidR="00090450">
              <w:t>d</w:t>
            </w:r>
            <w:r w:rsidRPr="0064030C">
              <w:t xml:space="preserve">; the application should not book 2 PNRs and the session </w:t>
            </w:r>
            <w:r w:rsidR="00090450">
              <w:t xml:space="preserve">should be </w:t>
            </w:r>
            <w:r w:rsidRPr="0064030C">
              <w:t xml:space="preserve">closed </w:t>
            </w:r>
            <w:r w:rsidR="00090450">
              <w:t xml:space="preserve">once the </w:t>
            </w:r>
            <w:r w:rsidRPr="0064030C">
              <w:t xml:space="preserve">booking </w:t>
            </w:r>
            <w:r w:rsidR="00090450">
              <w:t xml:space="preserve">is </w:t>
            </w:r>
            <w:r w:rsidRPr="0064030C">
              <w:t>complete</w:t>
            </w:r>
            <w:r w:rsidR="00090450">
              <w:t>d</w:t>
            </w:r>
          </w:p>
        </w:tc>
      </w:tr>
    </w:tbl>
    <w:p w14:paraId="16B26661" w14:textId="77777777" w:rsidR="00322485" w:rsidRDefault="00322485" w:rsidP="00A45052">
      <w:pPr>
        <w:jc w:val="both"/>
        <w:rPr>
          <w:b/>
          <w:bCs/>
        </w:rPr>
      </w:pPr>
    </w:p>
    <w:p w14:paraId="77FE2278" w14:textId="77777777" w:rsidR="00D24ECB" w:rsidRPr="008C273B" w:rsidRDefault="00D24ECB" w:rsidP="00A45052">
      <w:pPr>
        <w:jc w:val="both"/>
      </w:pPr>
    </w:p>
    <w:p w14:paraId="3B0EDFEF" w14:textId="77777777" w:rsidR="004F291E" w:rsidRDefault="004F291E" w:rsidP="00A45052">
      <w:pPr>
        <w:spacing w:before="100" w:beforeAutospacing="1" w:after="100" w:afterAutospacing="1"/>
        <w:rPr>
          <w:rFonts w:eastAsiaTheme="majorEastAsia" w:cstheme="majorBidi"/>
          <w:b/>
          <w:bCs/>
          <w:color w:val="005EB8" w:themeColor="accent1"/>
          <w:sz w:val="28"/>
          <w:szCs w:val="28"/>
          <w:lang w:val="en-GB" w:bidi="ar-SA"/>
        </w:rPr>
      </w:pPr>
      <w:bookmarkStart w:id="70" w:name="_Toc376446296"/>
      <w:bookmarkStart w:id="71" w:name="_Toc386454120"/>
      <w:r>
        <w:br w:type="page"/>
      </w:r>
    </w:p>
    <w:p w14:paraId="35C50B38" w14:textId="62A6FB98" w:rsidR="00815404" w:rsidRDefault="00815404" w:rsidP="00EE55AA">
      <w:pPr>
        <w:pStyle w:val="Heading1"/>
        <w:jc w:val="both"/>
      </w:pPr>
      <w:bookmarkStart w:id="72" w:name="_Toc439171942"/>
      <w:r w:rsidRPr="008C273B">
        <w:lastRenderedPageBreak/>
        <w:t>References</w:t>
      </w:r>
      <w:bookmarkEnd w:id="70"/>
      <w:bookmarkEnd w:id="71"/>
      <w:bookmarkEnd w:id="72"/>
    </w:p>
    <w:p w14:paraId="0098C2AF" w14:textId="3A45600A" w:rsidR="00AB4728" w:rsidRDefault="00AB4728" w:rsidP="00A45052">
      <w:pPr>
        <w:rPr>
          <w:lang w:val="en-GB" w:bidi="ar-SA"/>
        </w:rPr>
      </w:pPr>
      <w:r w:rsidRPr="00AB4728">
        <w:rPr>
          <w:b/>
          <w:bCs/>
          <w:lang w:val="en-GB" w:bidi="ar-SA"/>
        </w:rPr>
        <w:t>Product overview</w:t>
      </w:r>
      <w:r w:rsidR="002F0E4B">
        <w:rPr>
          <w:b/>
          <w:bCs/>
          <w:lang w:val="en-GB" w:bidi="ar-SA"/>
        </w:rPr>
        <w:t xml:space="preserve"> for Shopping product</w:t>
      </w:r>
      <w:r w:rsidRPr="00AB4728">
        <w:rPr>
          <w:b/>
          <w:bCs/>
          <w:lang w:val="en-GB" w:bidi="ar-SA"/>
        </w:rPr>
        <w:t>:</w:t>
      </w:r>
      <w:r>
        <w:rPr>
          <w:lang w:val="en-GB" w:bidi="ar-SA"/>
        </w:rPr>
        <w:t xml:space="preserve"> </w:t>
      </w:r>
      <w:hyperlink r:id="rId52" w:history="1">
        <w:r w:rsidR="005D6015" w:rsidRPr="00D46238">
          <w:rPr>
            <w:rStyle w:val="Hyperlink"/>
            <w:lang w:val="en-GB" w:bidi="ar-SA"/>
          </w:rPr>
          <w:t>https://webservices.amadeus.com/catalogue/viewCatalogue.do?id=277&amp;type=1</w:t>
        </w:r>
      </w:hyperlink>
    </w:p>
    <w:p w14:paraId="5259AF8F" w14:textId="6C56E683" w:rsidR="00AB4728" w:rsidRDefault="00AB4728" w:rsidP="00A45052">
      <w:pPr>
        <w:rPr>
          <w:lang w:bidi="ar-SA"/>
        </w:rPr>
      </w:pPr>
      <w:r w:rsidRPr="00094DD7">
        <w:rPr>
          <w:b/>
          <w:bCs/>
          <w:lang w:bidi="ar-SA"/>
        </w:rPr>
        <w:t>User guide</w:t>
      </w:r>
      <w:r w:rsidR="00094DD7" w:rsidRPr="00094DD7">
        <w:rPr>
          <w:b/>
          <w:bCs/>
          <w:lang w:bidi="ar-SA"/>
        </w:rPr>
        <w:t xml:space="preserve"> for each service</w:t>
      </w:r>
      <w:r w:rsidRPr="00094DD7">
        <w:rPr>
          <w:b/>
          <w:bCs/>
          <w:lang w:bidi="ar-SA"/>
        </w:rPr>
        <w:t>:</w:t>
      </w:r>
      <w:r w:rsidRPr="00094DD7">
        <w:rPr>
          <w:lang w:bidi="ar-SA"/>
        </w:rPr>
        <w:t xml:space="preserve"> </w:t>
      </w:r>
      <w:hyperlink r:id="rId53" w:history="1">
        <w:r w:rsidR="005D6015" w:rsidRPr="00D46238">
          <w:rPr>
            <w:rStyle w:val="Hyperlink"/>
            <w:lang w:bidi="ar-SA"/>
          </w:rPr>
          <w:t>https://webservices.amadeus.com/extranet/functional_documentation.do</w:t>
        </w:r>
      </w:hyperlink>
    </w:p>
    <w:p w14:paraId="4F805DF5" w14:textId="77777777" w:rsidR="005D6015" w:rsidRDefault="00A0427E" w:rsidP="00A45052">
      <w:pPr>
        <w:rPr>
          <w:b/>
          <w:bCs/>
          <w:lang w:val="fr-FR" w:bidi="ar-SA"/>
        </w:rPr>
      </w:pPr>
      <w:r w:rsidRPr="009E290E">
        <w:rPr>
          <w:b/>
          <w:bCs/>
          <w:lang w:val="fr-FR" w:bidi="ar-SA"/>
        </w:rPr>
        <w:t xml:space="preserve">Session Management: </w:t>
      </w:r>
    </w:p>
    <w:p w14:paraId="1DB88A93" w14:textId="45AF4E05" w:rsidR="005D6015" w:rsidRPr="00805816" w:rsidRDefault="005D6015" w:rsidP="00A45052">
      <w:pPr>
        <w:rPr>
          <w:lang w:val="fr-FR" w:bidi="ar-SA"/>
        </w:rPr>
      </w:pPr>
      <w:r w:rsidRPr="00805816">
        <w:rPr>
          <w:lang w:val="fr-FR" w:bidi="ar-SA"/>
        </w:rPr>
        <w:t xml:space="preserve">Soap2 : </w:t>
      </w:r>
      <w:hyperlink r:id="rId54" w:history="1">
        <w:r w:rsidRPr="00805816">
          <w:rPr>
            <w:rStyle w:val="Hyperlink"/>
            <w:lang w:val="fr-FR" w:bidi="ar-SA"/>
          </w:rPr>
          <w:t>https://webservices.amadeus.com/extranet/best_practices_session_management.do</w:t>
        </w:r>
      </w:hyperlink>
    </w:p>
    <w:p w14:paraId="4C7E7F19" w14:textId="7150EE74" w:rsidR="00A0427E" w:rsidRDefault="005D6015" w:rsidP="00A45052">
      <w:pPr>
        <w:rPr>
          <w:lang w:val="fr-FR" w:bidi="ar-SA"/>
        </w:rPr>
      </w:pPr>
      <w:r>
        <w:rPr>
          <w:lang w:val="fr-FR" w:bidi="ar-SA"/>
        </w:rPr>
        <w:t xml:space="preserve">Technical document </w:t>
      </w:r>
      <w:hyperlink r:id="rId55" w:history="1">
        <w:r w:rsidRPr="00D46238">
          <w:rPr>
            <w:rStyle w:val="Hyperlink"/>
            <w:lang w:val="fr-FR" w:bidi="ar-SA"/>
          </w:rPr>
          <w:t>https://webservices.amadeus.com/extranet/kdbViewDocument.do?externalId=wikidoc_wbs_frameworks&amp;docStatus=Published&amp;mpId=fla__1__technical</w:t>
        </w:r>
      </w:hyperlink>
    </w:p>
    <w:p w14:paraId="2F8DE06A" w14:textId="53D2473A" w:rsidR="00F12820" w:rsidRPr="00003BB1" w:rsidRDefault="00A0427E" w:rsidP="00A45052">
      <w:pPr>
        <w:rPr>
          <w:b/>
          <w:bCs/>
          <w:lang w:bidi="ar-SA"/>
        </w:rPr>
      </w:pPr>
      <w:r w:rsidRPr="00003BB1">
        <w:rPr>
          <w:b/>
          <w:bCs/>
          <w:lang w:bidi="ar-SA"/>
        </w:rPr>
        <w:t xml:space="preserve">Certification Checklist: </w:t>
      </w:r>
      <w:r w:rsidR="00855B77" w:rsidRPr="00855B77">
        <w:rPr>
          <w:lang w:val="en-GB" w:bidi="ar-SA"/>
        </w:rPr>
        <w:t>Amadeus Web Services Certification Checklist Master Document.xlsx</w:t>
      </w:r>
      <w:r w:rsidR="00775822">
        <w:t>, if this document has not yet been provided to you, please check with Web services Implementation Manager.</w:t>
      </w:r>
    </w:p>
    <w:sectPr w:rsidR="00F12820" w:rsidRPr="00003BB1" w:rsidSect="006A7AFB">
      <w:headerReference w:type="default" r:id="rId56"/>
      <w:footerReference w:type="default" r:id="rId57"/>
      <w:pgSz w:w="11906" w:h="16838" w:code="9"/>
      <w:pgMar w:top="1666" w:right="1440" w:bottom="1276" w:left="1440" w:header="567" w:footer="0" w:gutter="0"/>
      <w:pgBorders w:offsetFrom="page">
        <w:top w:val="single" w:sz="24" w:space="24" w:color="FFFFFF"/>
        <w:left w:val="single" w:sz="24" w:space="24" w:color="FFFFFF"/>
        <w:bottom w:val="single" w:sz="24" w:space="24" w:color="FFFFFF"/>
        <w:right w:val="single" w:sz="24" w:space="24" w:color="FFFFFF"/>
      </w:pgBorders>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ECD26E" w14:textId="77777777" w:rsidR="00800DCB" w:rsidRDefault="00800DCB" w:rsidP="009E4B94">
      <w:r>
        <w:separator/>
      </w:r>
    </w:p>
  </w:endnote>
  <w:endnote w:type="continuationSeparator" w:id="0">
    <w:p w14:paraId="02DB630B" w14:textId="77777777" w:rsidR="00800DCB" w:rsidRDefault="00800DCB" w:rsidP="009E4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206" w:type="dxa"/>
      <w:tblInd w:w="-5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firstRow="1" w:lastRow="0" w:firstColumn="1" w:lastColumn="0" w:noHBand="0" w:noVBand="1"/>
    </w:tblPr>
    <w:tblGrid>
      <w:gridCol w:w="5529"/>
      <w:gridCol w:w="4677"/>
    </w:tblGrid>
    <w:tr w:rsidR="002028E2" w14:paraId="35C50B4B" w14:textId="77777777" w:rsidTr="009402C5">
      <w:trPr>
        <w:trHeight w:val="899"/>
      </w:trPr>
      <w:tc>
        <w:tcPr>
          <w:tcW w:w="5529" w:type="dxa"/>
        </w:tcPr>
        <w:p w14:paraId="35C50B49" w14:textId="77777777" w:rsidR="002028E2" w:rsidRDefault="002028E2" w:rsidP="009402C5">
          <w:pPr>
            <w:pStyle w:val="Template-Address"/>
            <w:tabs>
              <w:tab w:val="center" w:pos="2759"/>
            </w:tabs>
          </w:pPr>
          <w:r>
            <w:rPr>
              <w:rStyle w:val="PageNumber"/>
            </w:rPr>
            <w:tab/>
          </w:r>
        </w:p>
      </w:tc>
      <w:tc>
        <w:tcPr>
          <w:tcW w:w="4677" w:type="dxa"/>
          <w:vAlign w:val="bottom"/>
        </w:tcPr>
        <w:p w14:paraId="35C50B4A" w14:textId="77777777" w:rsidR="002028E2" w:rsidRPr="00E13FCE" w:rsidRDefault="002028E2" w:rsidP="009402C5">
          <w:pPr>
            <w:pStyle w:val="Template-Web"/>
          </w:pPr>
          <w:r w:rsidRPr="00E13FCE">
            <w:t>amadeus.com</w:t>
          </w:r>
        </w:p>
      </w:tc>
    </w:tr>
  </w:tbl>
  <w:p w14:paraId="35C50B4C" w14:textId="77777777" w:rsidR="002028E2" w:rsidRDefault="002028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206" w:type="dxa"/>
      <w:tblInd w:w="-5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firstRow="1" w:lastRow="0" w:firstColumn="1" w:lastColumn="0" w:noHBand="0" w:noVBand="1"/>
    </w:tblPr>
    <w:tblGrid>
      <w:gridCol w:w="5529"/>
      <w:gridCol w:w="4677"/>
    </w:tblGrid>
    <w:tr w:rsidR="002028E2" w14:paraId="35C50B54" w14:textId="77777777" w:rsidTr="00DF3FD6">
      <w:trPr>
        <w:trHeight w:val="899"/>
      </w:trPr>
      <w:tc>
        <w:tcPr>
          <w:tcW w:w="5529" w:type="dxa"/>
        </w:tcPr>
        <w:p w14:paraId="35C50B50" w14:textId="77777777" w:rsidR="002028E2" w:rsidRPr="00DA2D9E" w:rsidRDefault="002028E2" w:rsidP="002255E7">
          <w:pPr>
            <w:pStyle w:val="Template-Address"/>
            <w:spacing w:before="0" w:beforeAutospacing="0" w:after="0" w:afterAutospacing="0" w:line="240" w:lineRule="auto"/>
          </w:pPr>
          <w:r>
            <w:t>Web Services Deployement and Governance</w:t>
          </w:r>
        </w:p>
        <w:p w14:paraId="35C50B51" w14:textId="74AD4B48" w:rsidR="002028E2" w:rsidRPr="00DA2D9E" w:rsidRDefault="002028E2" w:rsidP="002255E7">
          <w:pPr>
            <w:pStyle w:val="Template-Address"/>
            <w:tabs>
              <w:tab w:val="clear" w:pos="567"/>
              <w:tab w:val="left" w:pos="5"/>
            </w:tabs>
            <w:spacing w:before="0" w:beforeAutospacing="0" w:after="0" w:afterAutospacing="0" w:line="240" w:lineRule="auto"/>
          </w:pPr>
          <w:r w:rsidRPr="00DA2D9E">
            <w:t xml:space="preserve">Last </w:t>
          </w:r>
          <w:r w:rsidRPr="00057692">
            <w:rPr>
              <w:szCs w:val="16"/>
            </w:rPr>
            <w:t xml:space="preserve">update: </w:t>
          </w:r>
          <w:r>
            <w:rPr>
              <w:szCs w:val="16"/>
            </w:rPr>
            <w:fldChar w:fldCharType="begin"/>
          </w:r>
          <w:r>
            <w:rPr>
              <w:szCs w:val="16"/>
            </w:rPr>
            <w:instrText xml:space="preserve"> DATE \@ "dd MMM. yy" </w:instrText>
          </w:r>
          <w:r>
            <w:rPr>
              <w:szCs w:val="16"/>
            </w:rPr>
            <w:fldChar w:fldCharType="separate"/>
          </w:r>
          <w:r w:rsidR="008B2395">
            <w:rPr>
              <w:szCs w:val="16"/>
            </w:rPr>
            <w:t>15 Feb. 16</w:t>
          </w:r>
          <w:r>
            <w:rPr>
              <w:szCs w:val="16"/>
            </w:rPr>
            <w:fldChar w:fldCharType="end"/>
          </w:r>
        </w:p>
        <w:p w14:paraId="35C50B52" w14:textId="77777777" w:rsidR="002028E2" w:rsidRDefault="002028E2" w:rsidP="002255E7">
          <w:pPr>
            <w:pStyle w:val="Template-Address"/>
            <w:tabs>
              <w:tab w:val="center" w:pos="2759"/>
            </w:tabs>
            <w:spacing w:before="0" w:beforeAutospacing="0" w:after="0" w:afterAutospacing="0" w:line="240" w:lineRule="auto"/>
          </w:pPr>
          <w:r w:rsidRPr="00DA2D9E">
            <w:rPr>
              <w:rStyle w:val="PageNumber"/>
            </w:rPr>
            <w:t xml:space="preserve">Page </w:t>
          </w:r>
          <w:r w:rsidRPr="00DA2D9E">
            <w:rPr>
              <w:rStyle w:val="PageNumber"/>
            </w:rPr>
            <w:fldChar w:fldCharType="begin"/>
          </w:r>
          <w:r w:rsidRPr="00DA2D9E">
            <w:rPr>
              <w:rStyle w:val="PageNumber"/>
            </w:rPr>
            <w:instrText xml:space="preserve"> PAGE </w:instrText>
          </w:r>
          <w:r w:rsidRPr="00DA2D9E">
            <w:rPr>
              <w:rStyle w:val="PageNumber"/>
            </w:rPr>
            <w:fldChar w:fldCharType="separate"/>
          </w:r>
          <w:r w:rsidR="008B2395">
            <w:rPr>
              <w:rStyle w:val="PageNumber"/>
            </w:rPr>
            <w:t>20</w:t>
          </w:r>
          <w:r w:rsidRPr="00DA2D9E">
            <w:rPr>
              <w:rStyle w:val="PageNumber"/>
            </w:rPr>
            <w:fldChar w:fldCharType="end"/>
          </w:r>
          <w:r w:rsidRPr="00DA2D9E">
            <w:rPr>
              <w:rStyle w:val="PageNumber"/>
            </w:rPr>
            <w:t xml:space="preserve"> of </w:t>
          </w:r>
          <w:r w:rsidRPr="00DA2D9E">
            <w:rPr>
              <w:rStyle w:val="PageNumber"/>
            </w:rPr>
            <w:fldChar w:fldCharType="begin"/>
          </w:r>
          <w:r w:rsidRPr="00DA2D9E">
            <w:rPr>
              <w:rStyle w:val="PageNumber"/>
            </w:rPr>
            <w:instrText xml:space="preserve"> NUMPAGES </w:instrText>
          </w:r>
          <w:r w:rsidRPr="00DA2D9E">
            <w:rPr>
              <w:rStyle w:val="PageNumber"/>
            </w:rPr>
            <w:fldChar w:fldCharType="separate"/>
          </w:r>
          <w:r w:rsidR="008B2395">
            <w:rPr>
              <w:rStyle w:val="PageNumber"/>
            </w:rPr>
            <w:t>47</w:t>
          </w:r>
          <w:r w:rsidRPr="00DA2D9E">
            <w:rPr>
              <w:rStyle w:val="PageNumber"/>
            </w:rPr>
            <w:fldChar w:fldCharType="end"/>
          </w:r>
        </w:p>
      </w:tc>
      <w:tc>
        <w:tcPr>
          <w:tcW w:w="4677" w:type="dxa"/>
          <w:vAlign w:val="bottom"/>
        </w:tcPr>
        <w:p w14:paraId="35C50B53" w14:textId="77777777" w:rsidR="002028E2" w:rsidRPr="00E13FCE" w:rsidRDefault="002028E2" w:rsidP="00E13FCE">
          <w:pPr>
            <w:pStyle w:val="Template-Web"/>
          </w:pPr>
          <w:r w:rsidRPr="00E13FCE">
            <w:t>amadeus.com</w:t>
          </w:r>
        </w:p>
      </w:tc>
    </w:tr>
  </w:tbl>
  <w:p w14:paraId="35C50B55" w14:textId="77777777" w:rsidR="002028E2" w:rsidRDefault="002028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A22A1B" w14:textId="77777777" w:rsidR="00800DCB" w:rsidRDefault="00800DCB" w:rsidP="009E4B94">
      <w:r>
        <w:separator/>
      </w:r>
    </w:p>
  </w:footnote>
  <w:footnote w:type="continuationSeparator" w:id="0">
    <w:p w14:paraId="76F41F6A" w14:textId="77777777" w:rsidR="00800DCB" w:rsidRDefault="00800DCB" w:rsidP="009E4B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50B48" w14:textId="77777777" w:rsidR="002028E2" w:rsidRDefault="002028E2" w:rsidP="00A151F3">
    <w:pPr>
      <w:pStyle w:val="Header"/>
    </w:pPr>
    <w:r>
      <w:rPr>
        <w:noProof/>
        <w:lang w:val="en-IE" w:eastAsia="en-IE"/>
      </w:rPr>
      <w:drawing>
        <wp:anchor distT="0" distB="0" distL="114300" distR="114300" simplePos="0" relativeHeight="251668480" behindDoc="0" locked="0" layoutInCell="1" allowOverlap="1" wp14:anchorId="35C50B56" wp14:editId="35C50B57">
          <wp:simplePos x="0" y="0"/>
          <wp:positionH relativeFrom="page">
            <wp:posOffset>5483225</wp:posOffset>
          </wp:positionH>
          <wp:positionV relativeFrom="page">
            <wp:posOffset>532765</wp:posOffset>
          </wp:positionV>
          <wp:extent cx="1562400" cy="208800"/>
          <wp:effectExtent l="0" t="0" r="0" b="1270"/>
          <wp:wrapNone/>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_AMADEUS_POS_CMYK.wmf"/>
                  <pic:cNvPicPr/>
                </pic:nvPicPr>
                <pic:blipFill>
                  <a:blip r:embed="rId1">
                    <a:extLst>
                      <a:ext uri="{28A0092B-C50C-407E-A947-70E740481C1C}">
                        <a14:useLocalDpi xmlns:a14="http://schemas.microsoft.com/office/drawing/2010/main" val="0"/>
                      </a:ext>
                    </a:extLst>
                  </a:blip>
                  <a:stretch>
                    <a:fillRect/>
                  </a:stretch>
                </pic:blipFill>
                <pic:spPr>
                  <a:xfrm>
                    <a:off x="0" y="0"/>
                    <a:ext cx="1562400" cy="2088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50B4D" w14:textId="77777777" w:rsidR="002028E2" w:rsidRDefault="002028E2">
    <w:pPr>
      <w:pStyle w:val="Header"/>
    </w:pPr>
  </w:p>
  <w:p w14:paraId="4E234EE6" w14:textId="77777777" w:rsidR="002028E2" w:rsidRDefault="002028E2" w:rsidP="004F730B">
    <w:pPr>
      <w:pStyle w:val="Header"/>
      <w:spacing w:before="0" w:beforeAutospacing="0" w:after="0" w:afterAutospacing="0" w:line="240" w:lineRule="auto"/>
      <w:ind w:right="-612"/>
      <w:jc w:val="right"/>
      <w:rPr>
        <w:b/>
      </w:rPr>
    </w:pPr>
  </w:p>
  <w:p w14:paraId="35C50B4F" w14:textId="03561699" w:rsidR="002028E2" w:rsidRPr="004F730B" w:rsidRDefault="002028E2" w:rsidP="00855DC6">
    <w:pPr>
      <w:pStyle w:val="Header"/>
      <w:spacing w:before="0" w:beforeAutospacing="0" w:after="0" w:afterAutospacing="0" w:line="240" w:lineRule="auto"/>
      <w:ind w:right="-612"/>
      <w:jc w:val="right"/>
      <w:rPr>
        <w:bCs/>
      </w:rPr>
    </w:pPr>
    <w:r w:rsidRPr="004F730B">
      <w:rPr>
        <w:bCs/>
      </w:rPr>
      <w:t>Web Services Implementation Guide</w:t>
    </w:r>
    <w:r w:rsidRPr="004F730B">
      <w:rPr>
        <w:bCs/>
        <w:noProof/>
        <w:lang w:val="en-IE" w:eastAsia="en-IE"/>
      </w:rPr>
      <w:drawing>
        <wp:anchor distT="0" distB="0" distL="114300" distR="114300" simplePos="0" relativeHeight="251670528" behindDoc="0" locked="0" layoutInCell="1" allowOverlap="1" wp14:anchorId="35C50B58" wp14:editId="35C50B59">
          <wp:simplePos x="0" y="0"/>
          <wp:positionH relativeFrom="page">
            <wp:posOffset>5483225</wp:posOffset>
          </wp:positionH>
          <wp:positionV relativeFrom="page">
            <wp:posOffset>532765</wp:posOffset>
          </wp:positionV>
          <wp:extent cx="1562400" cy="208800"/>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_AMADEUS_POS_CMYK.wmf"/>
                  <pic:cNvPicPr/>
                </pic:nvPicPr>
                <pic:blipFill>
                  <a:blip r:embed="rId1">
                    <a:extLst>
                      <a:ext uri="{28A0092B-C50C-407E-A947-70E740481C1C}">
                        <a14:useLocalDpi xmlns:a14="http://schemas.microsoft.com/office/drawing/2010/main" val="0"/>
                      </a:ext>
                    </a:extLst>
                  </a:blip>
                  <a:stretch>
                    <a:fillRect/>
                  </a:stretch>
                </pic:blipFill>
                <pic:spPr>
                  <a:xfrm>
                    <a:off x="0" y="0"/>
                    <a:ext cx="1562400" cy="208800"/>
                  </a:xfrm>
                  <a:prstGeom prst="rect">
                    <a:avLst/>
                  </a:prstGeom>
                </pic:spPr>
              </pic:pic>
            </a:graphicData>
          </a:graphic>
          <wp14:sizeRelH relativeFrom="page">
            <wp14:pctWidth>0</wp14:pctWidth>
          </wp14:sizeRelH>
          <wp14:sizeRelV relativeFrom="page">
            <wp14:pctHeight>0</wp14:pctHeight>
          </wp14:sizeRelV>
        </wp:anchor>
      </w:drawing>
    </w:r>
    <w:r w:rsidRPr="004F730B">
      <w:rPr>
        <w:bCs/>
        <w:noProof/>
        <w:lang w:val="en-IE" w:eastAsia="en-IE"/>
      </w:rPr>
      <mc:AlternateContent>
        <mc:Choice Requires="wps">
          <w:drawing>
            <wp:anchor distT="0" distB="0" distL="114300" distR="114300" simplePos="0" relativeHeight="251666432" behindDoc="0" locked="0" layoutInCell="1" allowOverlap="1" wp14:anchorId="35C50B5A" wp14:editId="35C50B5B">
              <wp:simplePos x="0" y="0"/>
              <wp:positionH relativeFrom="page">
                <wp:posOffset>215900</wp:posOffset>
              </wp:positionH>
              <wp:positionV relativeFrom="page">
                <wp:posOffset>4112927</wp:posOffset>
              </wp:positionV>
              <wp:extent cx="162000" cy="5313600"/>
              <wp:effectExtent l="0" t="0" r="9525" b="1905"/>
              <wp:wrapNone/>
              <wp:docPr id="1" name="Text Box 1"/>
              <wp:cNvGraphicFramePr/>
              <a:graphic xmlns:a="http://schemas.openxmlformats.org/drawingml/2006/main">
                <a:graphicData uri="http://schemas.microsoft.com/office/word/2010/wordprocessingShape">
                  <wps:wsp>
                    <wps:cNvSpPr txBox="1"/>
                    <wps:spPr>
                      <a:xfrm>
                        <a:off x="0" y="0"/>
                        <a:ext cx="162000" cy="5313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firstRow="1" w:lastRow="0" w:firstColumn="1" w:lastColumn="0" w:noHBand="0" w:noVBand="1"/>
                          </w:tblPr>
                          <w:tblGrid>
                            <w:gridCol w:w="238"/>
                          </w:tblGrid>
                          <w:tr w:rsidR="002028E2" w:rsidRPr="008D74A9" w14:paraId="35C50B85" w14:textId="77777777" w:rsidTr="00554A54">
                            <w:trPr>
                              <w:cantSplit/>
                              <w:trHeight w:val="8360"/>
                            </w:trPr>
                            <w:tc>
                              <w:tcPr>
                                <w:tcW w:w="238" w:type="dxa"/>
                                <w:textDirection w:val="btLr"/>
                              </w:tcPr>
                              <w:p w14:paraId="35C50B84" w14:textId="77777777" w:rsidR="002028E2" w:rsidRPr="008D74A9" w:rsidRDefault="002028E2" w:rsidP="009E586D">
                                <w:pPr>
                                  <w:pStyle w:val="Template-Legaltext"/>
                                  <w:rPr>
                                    <w:color w:val="808080" w:themeColor="background1" w:themeShade="80"/>
                                  </w:rPr>
                                </w:pPr>
                                <w:r w:rsidRPr="008D74A9">
                                  <w:rPr>
                                    <w:color w:val="808080" w:themeColor="background1" w:themeShade="80"/>
                                  </w:rPr>
                                  <w:t xml:space="preserve">© </w:t>
                                </w:r>
                                <w:r w:rsidRPr="008D74A9">
                                  <w:rPr>
                                    <w:color w:val="808080" w:themeColor="background1" w:themeShade="80"/>
                                  </w:rPr>
                                  <w:fldChar w:fldCharType="begin"/>
                                </w:r>
                                <w:r w:rsidRPr="008D74A9">
                                  <w:rPr>
                                    <w:color w:val="808080" w:themeColor="background1" w:themeShade="80"/>
                                  </w:rPr>
                                  <w:instrText xml:space="preserve"> CREATEDATE  \@ "yyyy" </w:instrText>
                                </w:r>
                                <w:r w:rsidRPr="008D74A9">
                                  <w:rPr>
                                    <w:color w:val="808080" w:themeColor="background1" w:themeShade="80"/>
                                  </w:rPr>
                                  <w:fldChar w:fldCharType="separate"/>
                                </w:r>
                                <w:r>
                                  <w:rPr>
                                    <w:color w:val="808080" w:themeColor="background1" w:themeShade="80"/>
                                  </w:rPr>
                                  <w:t>2014</w:t>
                                </w:r>
                                <w:r w:rsidRPr="008D74A9">
                                  <w:rPr>
                                    <w:color w:val="808080" w:themeColor="background1" w:themeShade="80"/>
                                  </w:rPr>
                                  <w:fldChar w:fldCharType="end"/>
                                </w:r>
                                <w:r w:rsidRPr="008D74A9">
                                  <w:rPr>
                                    <w:color w:val="808080" w:themeColor="background1" w:themeShade="80"/>
                                  </w:rPr>
                                  <w:t xml:space="preserve"> Amadeus IT Group SA</w:t>
                                </w:r>
                              </w:p>
                            </w:tc>
                          </w:tr>
                        </w:tbl>
                        <w:p w14:paraId="35C50B86" w14:textId="77777777" w:rsidR="002028E2" w:rsidRDefault="002028E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50B5A" id="_x0000_t202" coordsize="21600,21600" o:spt="202" path="m,l,21600r21600,l21600,xe">
              <v:stroke joinstyle="miter"/>
              <v:path gradientshapeok="t" o:connecttype="rect"/>
            </v:shapetype>
            <v:shape id="Text Box 1" o:spid="_x0000_s1101" type="#_x0000_t202" style="position:absolute;left:0;text-align:left;margin-left:17pt;margin-top:323.85pt;width:12.75pt;height:418.4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" filled="f" stroked="f" strokeweight=".5pt">
              <v:textbox inset="0,0,0,0">
                <w:txbxContent>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firstRow="1" w:lastRow="0" w:firstColumn="1" w:lastColumn="0" w:noHBand="0" w:noVBand="1"/>
                    </w:tblPr>
                    <w:tblGrid>
                      <w:gridCol w:w="238"/>
                    </w:tblGrid>
                    <w:tr w:rsidR="002028E2" w:rsidRPr="008D74A9" w14:paraId="35C50B85" w14:textId="77777777" w:rsidTr="00554A54">
                      <w:trPr>
                        <w:cantSplit/>
                        <w:trHeight w:val="8360"/>
                      </w:trPr>
                      <w:tc>
                        <w:tcPr>
                          <w:tcW w:w="238" w:type="dxa"/>
                          <w:textDirection w:val="btLr"/>
                        </w:tcPr>
                        <w:p w14:paraId="35C50B84" w14:textId="77777777" w:rsidR="002028E2" w:rsidRPr="008D74A9" w:rsidRDefault="002028E2" w:rsidP="009E586D">
                          <w:pPr>
                            <w:pStyle w:val="Template-Legaltext"/>
                            <w:rPr>
                              <w:color w:val="808080" w:themeColor="background1" w:themeShade="80"/>
                            </w:rPr>
                          </w:pPr>
                          <w:r w:rsidRPr="008D74A9">
                            <w:rPr>
                              <w:color w:val="808080" w:themeColor="background1" w:themeShade="80"/>
                            </w:rPr>
                            <w:t xml:space="preserve">© </w:t>
                          </w:r>
                          <w:r w:rsidRPr="008D74A9">
                            <w:rPr>
                              <w:color w:val="808080" w:themeColor="background1" w:themeShade="80"/>
                            </w:rPr>
                            <w:fldChar w:fldCharType="begin"/>
                          </w:r>
                          <w:r w:rsidRPr="008D74A9">
                            <w:rPr>
                              <w:color w:val="808080" w:themeColor="background1" w:themeShade="80"/>
                            </w:rPr>
                            <w:instrText xml:space="preserve"> CREATEDATE  \@ "yyyy" </w:instrText>
                          </w:r>
                          <w:r w:rsidRPr="008D74A9">
                            <w:rPr>
                              <w:color w:val="808080" w:themeColor="background1" w:themeShade="80"/>
                            </w:rPr>
                            <w:fldChar w:fldCharType="separate"/>
                          </w:r>
                          <w:r>
                            <w:rPr>
                              <w:color w:val="808080" w:themeColor="background1" w:themeShade="80"/>
                            </w:rPr>
                            <w:t>2014</w:t>
                          </w:r>
                          <w:r w:rsidRPr="008D74A9">
                            <w:rPr>
                              <w:color w:val="808080" w:themeColor="background1" w:themeShade="80"/>
                            </w:rPr>
                            <w:fldChar w:fldCharType="end"/>
                          </w:r>
                          <w:r w:rsidRPr="008D74A9">
                            <w:rPr>
                              <w:color w:val="808080" w:themeColor="background1" w:themeShade="80"/>
                            </w:rPr>
                            <w:t xml:space="preserve"> Amadeus IT Group SA</w:t>
                          </w:r>
                        </w:p>
                      </w:tc>
                    </w:tr>
                  </w:tbl>
                  <w:p w14:paraId="35C50B86" w14:textId="77777777" w:rsidR="002028E2" w:rsidRDefault="002028E2"/>
                </w:txbxContent>
              </v:textbox>
              <w10:wrap anchorx="page" anchory="page"/>
            </v:shape>
          </w:pict>
        </mc:Fallback>
      </mc:AlternateContent>
    </w:r>
    <w:r w:rsidRPr="004F730B">
      <w:rPr>
        <w:bCs/>
      </w:rPr>
      <w:t>: Internet Booking Engine with Master Pricer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0707B"/>
    <w:multiLevelType w:val="hybridMultilevel"/>
    <w:tmpl w:val="B74C8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C4A21"/>
    <w:multiLevelType w:val="hybridMultilevel"/>
    <w:tmpl w:val="48A0AC92"/>
    <w:lvl w:ilvl="0" w:tplc="4FA261E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C0779"/>
    <w:multiLevelType w:val="hybridMultilevel"/>
    <w:tmpl w:val="52BECAC0"/>
    <w:lvl w:ilvl="0" w:tplc="0310BD76">
      <w:start w:val="1"/>
      <w:numFmt w:val="bullet"/>
      <w:lvlText w:val="●"/>
      <w:lvlJc w:val="left"/>
      <w:pPr>
        <w:ind w:left="720" w:hanging="360"/>
      </w:pPr>
      <w:rPr>
        <w:rFonts w:ascii="Verdana" w:hAnsi="Verdana" w:hint="default"/>
        <w:color w:val="00A9E0" w:themeColor="text2"/>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F06C1B"/>
    <w:multiLevelType w:val="hybridMultilevel"/>
    <w:tmpl w:val="0FFEF7B6"/>
    <w:lvl w:ilvl="0" w:tplc="4FA261E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D78D2"/>
    <w:multiLevelType w:val="hybridMultilevel"/>
    <w:tmpl w:val="3B0492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5243D2"/>
    <w:multiLevelType w:val="hybridMultilevel"/>
    <w:tmpl w:val="2BC2F962"/>
    <w:lvl w:ilvl="0" w:tplc="0310BD76">
      <w:start w:val="1"/>
      <w:numFmt w:val="bullet"/>
      <w:lvlText w:val="●"/>
      <w:lvlJc w:val="left"/>
      <w:pPr>
        <w:ind w:left="720" w:hanging="360"/>
      </w:pPr>
      <w:rPr>
        <w:rFonts w:ascii="Verdana" w:hAnsi="Verdana" w:hint="default"/>
        <w:color w:val="00A9E0" w:themeColor="text2"/>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E427CD"/>
    <w:multiLevelType w:val="hybridMultilevel"/>
    <w:tmpl w:val="1BD2B308"/>
    <w:lvl w:ilvl="0" w:tplc="0310BD76">
      <w:start w:val="1"/>
      <w:numFmt w:val="bullet"/>
      <w:lvlText w:val="●"/>
      <w:lvlJc w:val="left"/>
      <w:pPr>
        <w:ind w:left="720" w:hanging="360"/>
      </w:pPr>
      <w:rPr>
        <w:rFonts w:ascii="Verdana" w:hAnsi="Verdana" w:hint="default"/>
        <w:color w:val="00A9E0" w:themeColor="text2"/>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655AC"/>
    <w:multiLevelType w:val="hybridMultilevel"/>
    <w:tmpl w:val="6B32BF44"/>
    <w:lvl w:ilvl="0" w:tplc="90E2921A">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DF4FFE"/>
    <w:multiLevelType w:val="hybridMultilevel"/>
    <w:tmpl w:val="30161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9A2BBB"/>
    <w:multiLevelType w:val="hybridMultilevel"/>
    <w:tmpl w:val="A99AF4F4"/>
    <w:lvl w:ilvl="0" w:tplc="4FA261E0">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332947"/>
    <w:multiLevelType w:val="hybridMultilevel"/>
    <w:tmpl w:val="8B2EC4E8"/>
    <w:lvl w:ilvl="0" w:tplc="4FA261E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4A6FC7"/>
    <w:multiLevelType w:val="hybridMultilevel"/>
    <w:tmpl w:val="60E8158C"/>
    <w:lvl w:ilvl="0" w:tplc="0409000F">
      <w:start w:val="1"/>
      <w:numFmt w:val="decimal"/>
      <w:lvlText w:val="%1."/>
      <w:lvlJc w:val="left"/>
      <w:pPr>
        <w:ind w:left="4472" w:hanging="360"/>
      </w:pPr>
      <w:rPr>
        <w:rFonts w:hint="default"/>
      </w:rPr>
    </w:lvl>
    <w:lvl w:ilvl="1" w:tplc="04090019" w:tentative="1">
      <w:start w:val="1"/>
      <w:numFmt w:val="lowerLetter"/>
      <w:lvlText w:val="%2."/>
      <w:lvlJc w:val="left"/>
      <w:pPr>
        <w:ind w:left="5192" w:hanging="360"/>
      </w:pPr>
    </w:lvl>
    <w:lvl w:ilvl="2" w:tplc="0409001B" w:tentative="1">
      <w:start w:val="1"/>
      <w:numFmt w:val="lowerRoman"/>
      <w:lvlText w:val="%3."/>
      <w:lvlJc w:val="right"/>
      <w:pPr>
        <w:ind w:left="5912" w:hanging="180"/>
      </w:pPr>
    </w:lvl>
    <w:lvl w:ilvl="3" w:tplc="0409000F" w:tentative="1">
      <w:start w:val="1"/>
      <w:numFmt w:val="decimal"/>
      <w:lvlText w:val="%4."/>
      <w:lvlJc w:val="left"/>
      <w:pPr>
        <w:ind w:left="6632" w:hanging="360"/>
      </w:pPr>
    </w:lvl>
    <w:lvl w:ilvl="4" w:tplc="04090019" w:tentative="1">
      <w:start w:val="1"/>
      <w:numFmt w:val="lowerLetter"/>
      <w:lvlText w:val="%5."/>
      <w:lvlJc w:val="left"/>
      <w:pPr>
        <w:ind w:left="7352" w:hanging="360"/>
      </w:pPr>
    </w:lvl>
    <w:lvl w:ilvl="5" w:tplc="0409001B" w:tentative="1">
      <w:start w:val="1"/>
      <w:numFmt w:val="lowerRoman"/>
      <w:lvlText w:val="%6."/>
      <w:lvlJc w:val="right"/>
      <w:pPr>
        <w:ind w:left="8072" w:hanging="180"/>
      </w:pPr>
    </w:lvl>
    <w:lvl w:ilvl="6" w:tplc="0409000F" w:tentative="1">
      <w:start w:val="1"/>
      <w:numFmt w:val="decimal"/>
      <w:lvlText w:val="%7."/>
      <w:lvlJc w:val="left"/>
      <w:pPr>
        <w:ind w:left="8792" w:hanging="360"/>
      </w:pPr>
    </w:lvl>
    <w:lvl w:ilvl="7" w:tplc="04090019" w:tentative="1">
      <w:start w:val="1"/>
      <w:numFmt w:val="lowerLetter"/>
      <w:lvlText w:val="%8."/>
      <w:lvlJc w:val="left"/>
      <w:pPr>
        <w:ind w:left="9512" w:hanging="360"/>
      </w:pPr>
    </w:lvl>
    <w:lvl w:ilvl="8" w:tplc="0409001B" w:tentative="1">
      <w:start w:val="1"/>
      <w:numFmt w:val="lowerRoman"/>
      <w:lvlText w:val="%9."/>
      <w:lvlJc w:val="right"/>
      <w:pPr>
        <w:ind w:left="10232" w:hanging="180"/>
      </w:pPr>
    </w:lvl>
  </w:abstractNum>
  <w:abstractNum w:abstractNumId="12" w15:restartNumberingAfterBreak="0">
    <w:nsid w:val="30A26127"/>
    <w:multiLevelType w:val="hybridMultilevel"/>
    <w:tmpl w:val="DCE258A0"/>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A04D84"/>
    <w:multiLevelType w:val="hybridMultilevel"/>
    <w:tmpl w:val="2BB881E0"/>
    <w:lvl w:ilvl="0" w:tplc="E2D49BE2">
      <w:start w:val="1"/>
      <w:numFmt w:val="bullet"/>
      <w:lvlText w:val="_"/>
      <w:lvlJc w:val="left"/>
      <w:pPr>
        <w:tabs>
          <w:tab w:val="num" w:pos="720"/>
        </w:tabs>
        <w:ind w:left="720" w:hanging="360"/>
      </w:pPr>
      <w:rPr>
        <w:rFonts w:ascii="Verdana" w:hAnsi="Verdana" w:hint="default"/>
      </w:rPr>
    </w:lvl>
    <w:lvl w:ilvl="1" w:tplc="96082DFC">
      <w:start w:val="4821"/>
      <w:numFmt w:val="bullet"/>
      <w:lvlText w:val="•"/>
      <w:lvlJc w:val="left"/>
      <w:pPr>
        <w:tabs>
          <w:tab w:val="num" w:pos="1440"/>
        </w:tabs>
        <w:ind w:left="1440" w:hanging="360"/>
      </w:pPr>
      <w:rPr>
        <w:rFonts w:ascii="Arial" w:hAnsi="Arial" w:hint="default"/>
      </w:rPr>
    </w:lvl>
    <w:lvl w:ilvl="2" w:tplc="87A0A4FC">
      <w:start w:val="4821"/>
      <w:numFmt w:val="bullet"/>
      <w:lvlText w:val="•"/>
      <w:lvlJc w:val="left"/>
      <w:pPr>
        <w:tabs>
          <w:tab w:val="num" w:pos="2160"/>
        </w:tabs>
        <w:ind w:left="2160" w:hanging="360"/>
      </w:pPr>
      <w:rPr>
        <w:rFonts w:ascii="Arial" w:hAnsi="Arial" w:hint="default"/>
      </w:rPr>
    </w:lvl>
    <w:lvl w:ilvl="3" w:tplc="DB16801E" w:tentative="1">
      <w:start w:val="1"/>
      <w:numFmt w:val="bullet"/>
      <w:lvlText w:val="_"/>
      <w:lvlJc w:val="left"/>
      <w:pPr>
        <w:tabs>
          <w:tab w:val="num" w:pos="2880"/>
        </w:tabs>
        <w:ind w:left="2880" w:hanging="360"/>
      </w:pPr>
      <w:rPr>
        <w:rFonts w:ascii="Verdana" w:hAnsi="Verdana" w:hint="default"/>
      </w:rPr>
    </w:lvl>
    <w:lvl w:ilvl="4" w:tplc="5F2C8476" w:tentative="1">
      <w:start w:val="1"/>
      <w:numFmt w:val="bullet"/>
      <w:lvlText w:val="_"/>
      <w:lvlJc w:val="left"/>
      <w:pPr>
        <w:tabs>
          <w:tab w:val="num" w:pos="3600"/>
        </w:tabs>
        <w:ind w:left="3600" w:hanging="360"/>
      </w:pPr>
      <w:rPr>
        <w:rFonts w:ascii="Verdana" w:hAnsi="Verdana" w:hint="default"/>
      </w:rPr>
    </w:lvl>
    <w:lvl w:ilvl="5" w:tplc="1524880C" w:tentative="1">
      <w:start w:val="1"/>
      <w:numFmt w:val="bullet"/>
      <w:lvlText w:val="_"/>
      <w:lvlJc w:val="left"/>
      <w:pPr>
        <w:tabs>
          <w:tab w:val="num" w:pos="4320"/>
        </w:tabs>
        <w:ind w:left="4320" w:hanging="360"/>
      </w:pPr>
      <w:rPr>
        <w:rFonts w:ascii="Verdana" w:hAnsi="Verdana" w:hint="default"/>
      </w:rPr>
    </w:lvl>
    <w:lvl w:ilvl="6" w:tplc="CD70BA96" w:tentative="1">
      <w:start w:val="1"/>
      <w:numFmt w:val="bullet"/>
      <w:lvlText w:val="_"/>
      <w:lvlJc w:val="left"/>
      <w:pPr>
        <w:tabs>
          <w:tab w:val="num" w:pos="5040"/>
        </w:tabs>
        <w:ind w:left="5040" w:hanging="360"/>
      </w:pPr>
      <w:rPr>
        <w:rFonts w:ascii="Verdana" w:hAnsi="Verdana" w:hint="default"/>
      </w:rPr>
    </w:lvl>
    <w:lvl w:ilvl="7" w:tplc="A09AE5CA" w:tentative="1">
      <w:start w:val="1"/>
      <w:numFmt w:val="bullet"/>
      <w:lvlText w:val="_"/>
      <w:lvlJc w:val="left"/>
      <w:pPr>
        <w:tabs>
          <w:tab w:val="num" w:pos="5760"/>
        </w:tabs>
        <w:ind w:left="5760" w:hanging="360"/>
      </w:pPr>
      <w:rPr>
        <w:rFonts w:ascii="Verdana" w:hAnsi="Verdana" w:hint="default"/>
      </w:rPr>
    </w:lvl>
    <w:lvl w:ilvl="8" w:tplc="1A00BA14" w:tentative="1">
      <w:start w:val="1"/>
      <w:numFmt w:val="bullet"/>
      <w:lvlText w:val="_"/>
      <w:lvlJc w:val="left"/>
      <w:pPr>
        <w:tabs>
          <w:tab w:val="num" w:pos="6480"/>
        </w:tabs>
        <w:ind w:left="6480" w:hanging="360"/>
      </w:pPr>
      <w:rPr>
        <w:rFonts w:ascii="Verdana" w:hAnsi="Verdana" w:hint="default"/>
      </w:rPr>
    </w:lvl>
  </w:abstractNum>
  <w:abstractNum w:abstractNumId="14" w15:restartNumberingAfterBreak="0">
    <w:nsid w:val="362E422D"/>
    <w:multiLevelType w:val="hybridMultilevel"/>
    <w:tmpl w:val="F8F0BB2C"/>
    <w:lvl w:ilvl="0" w:tplc="04090001">
      <w:start w:val="1"/>
      <w:numFmt w:val="bullet"/>
      <w:lvlText w:val=""/>
      <w:lvlJc w:val="left"/>
      <w:pPr>
        <w:tabs>
          <w:tab w:val="num" w:pos="720"/>
        </w:tabs>
        <w:ind w:left="720" w:hanging="360"/>
      </w:pPr>
      <w:rPr>
        <w:rFonts w:ascii="Symbol" w:hAnsi="Symbol" w:hint="default"/>
      </w:rPr>
    </w:lvl>
    <w:lvl w:ilvl="1" w:tplc="96082DFC">
      <w:start w:val="4821"/>
      <w:numFmt w:val="bullet"/>
      <w:lvlText w:val="•"/>
      <w:lvlJc w:val="left"/>
      <w:pPr>
        <w:tabs>
          <w:tab w:val="num" w:pos="1440"/>
        </w:tabs>
        <w:ind w:left="1440" w:hanging="360"/>
      </w:pPr>
      <w:rPr>
        <w:rFonts w:ascii="Arial" w:hAnsi="Arial" w:hint="default"/>
      </w:rPr>
    </w:lvl>
    <w:lvl w:ilvl="2" w:tplc="87A0A4FC">
      <w:start w:val="4821"/>
      <w:numFmt w:val="bullet"/>
      <w:lvlText w:val="•"/>
      <w:lvlJc w:val="left"/>
      <w:pPr>
        <w:tabs>
          <w:tab w:val="num" w:pos="2160"/>
        </w:tabs>
        <w:ind w:left="2160" w:hanging="360"/>
      </w:pPr>
      <w:rPr>
        <w:rFonts w:ascii="Arial" w:hAnsi="Arial" w:hint="default"/>
      </w:rPr>
    </w:lvl>
    <w:lvl w:ilvl="3" w:tplc="DB16801E" w:tentative="1">
      <w:start w:val="1"/>
      <w:numFmt w:val="bullet"/>
      <w:lvlText w:val="_"/>
      <w:lvlJc w:val="left"/>
      <w:pPr>
        <w:tabs>
          <w:tab w:val="num" w:pos="2880"/>
        </w:tabs>
        <w:ind w:left="2880" w:hanging="360"/>
      </w:pPr>
      <w:rPr>
        <w:rFonts w:ascii="Verdana" w:hAnsi="Verdana" w:hint="default"/>
      </w:rPr>
    </w:lvl>
    <w:lvl w:ilvl="4" w:tplc="5F2C8476" w:tentative="1">
      <w:start w:val="1"/>
      <w:numFmt w:val="bullet"/>
      <w:lvlText w:val="_"/>
      <w:lvlJc w:val="left"/>
      <w:pPr>
        <w:tabs>
          <w:tab w:val="num" w:pos="3600"/>
        </w:tabs>
        <w:ind w:left="3600" w:hanging="360"/>
      </w:pPr>
      <w:rPr>
        <w:rFonts w:ascii="Verdana" w:hAnsi="Verdana" w:hint="default"/>
      </w:rPr>
    </w:lvl>
    <w:lvl w:ilvl="5" w:tplc="1524880C" w:tentative="1">
      <w:start w:val="1"/>
      <w:numFmt w:val="bullet"/>
      <w:lvlText w:val="_"/>
      <w:lvlJc w:val="left"/>
      <w:pPr>
        <w:tabs>
          <w:tab w:val="num" w:pos="4320"/>
        </w:tabs>
        <w:ind w:left="4320" w:hanging="360"/>
      </w:pPr>
      <w:rPr>
        <w:rFonts w:ascii="Verdana" w:hAnsi="Verdana" w:hint="default"/>
      </w:rPr>
    </w:lvl>
    <w:lvl w:ilvl="6" w:tplc="CD70BA96" w:tentative="1">
      <w:start w:val="1"/>
      <w:numFmt w:val="bullet"/>
      <w:lvlText w:val="_"/>
      <w:lvlJc w:val="left"/>
      <w:pPr>
        <w:tabs>
          <w:tab w:val="num" w:pos="5040"/>
        </w:tabs>
        <w:ind w:left="5040" w:hanging="360"/>
      </w:pPr>
      <w:rPr>
        <w:rFonts w:ascii="Verdana" w:hAnsi="Verdana" w:hint="default"/>
      </w:rPr>
    </w:lvl>
    <w:lvl w:ilvl="7" w:tplc="A09AE5CA" w:tentative="1">
      <w:start w:val="1"/>
      <w:numFmt w:val="bullet"/>
      <w:lvlText w:val="_"/>
      <w:lvlJc w:val="left"/>
      <w:pPr>
        <w:tabs>
          <w:tab w:val="num" w:pos="5760"/>
        </w:tabs>
        <w:ind w:left="5760" w:hanging="360"/>
      </w:pPr>
      <w:rPr>
        <w:rFonts w:ascii="Verdana" w:hAnsi="Verdana" w:hint="default"/>
      </w:rPr>
    </w:lvl>
    <w:lvl w:ilvl="8" w:tplc="1A00BA14" w:tentative="1">
      <w:start w:val="1"/>
      <w:numFmt w:val="bullet"/>
      <w:lvlText w:val="_"/>
      <w:lvlJc w:val="left"/>
      <w:pPr>
        <w:tabs>
          <w:tab w:val="num" w:pos="6480"/>
        </w:tabs>
        <w:ind w:left="6480" w:hanging="360"/>
      </w:pPr>
      <w:rPr>
        <w:rFonts w:ascii="Verdana" w:hAnsi="Verdana" w:hint="default"/>
      </w:rPr>
    </w:lvl>
  </w:abstractNum>
  <w:abstractNum w:abstractNumId="15" w15:restartNumberingAfterBreak="0">
    <w:nsid w:val="3B6008F7"/>
    <w:multiLevelType w:val="hybridMultilevel"/>
    <w:tmpl w:val="467EB58C"/>
    <w:lvl w:ilvl="0" w:tplc="0310BD76">
      <w:start w:val="1"/>
      <w:numFmt w:val="bullet"/>
      <w:lvlText w:val="●"/>
      <w:lvlJc w:val="left"/>
      <w:pPr>
        <w:ind w:left="720" w:hanging="360"/>
      </w:pPr>
      <w:rPr>
        <w:rFonts w:ascii="Verdana" w:hAnsi="Verdana" w:hint="default"/>
        <w:color w:val="00A9E0" w:themeColor="text2"/>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C559BC"/>
    <w:multiLevelType w:val="hybridMultilevel"/>
    <w:tmpl w:val="9F74A474"/>
    <w:lvl w:ilvl="0" w:tplc="4FA261E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5D1480"/>
    <w:multiLevelType w:val="hybridMultilevel"/>
    <w:tmpl w:val="5756ED66"/>
    <w:lvl w:ilvl="0" w:tplc="0310BD76">
      <w:start w:val="1"/>
      <w:numFmt w:val="bullet"/>
      <w:lvlText w:val="●"/>
      <w:lvlJc w:val="left"/>
      <w:pPr>
        <w:ind w:left="720" w:hanging="360"/>
      </w:pPr>
      <w:rPr>
        <w:rFonts w:ascii="Verdana" w:hAnsi="Verdana" w:hint="default"/>
        <w:color w:val="00A9E0" w:themeColor="text2"/>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6673BF"/>
    <w:multiLevelType w:val="hybridMultilevel"/>
    <w:tmpl w:val="8850E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7D6335"/>
    <w:multiLevelType w:val="hybridMultilevel"/>
    <w:tmpl w:val="7DB61D8C"/>
    <w:lvl w:ilvl="0" w:tplc="82A46DDC">
      <w:start w:val="2"/>
      <w:numFmt w:val="bullet"/>
      <w:lvlText w:val=""/>
      <w:lvlJc w:val="left"/>
      <w:pPr>
        <w:ind w:left="720" w:hanging="360"/>
      </w:pPr>
      <w:rPr>
        <w:rFonts w:ascii="Wingdings" w:eastAsiaTheme="minorHAnsi" w:hAnsi="Wingding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1A6A71"/>
    <w:multiLevelType w:val="hybridMultilevel"/>
    <w:tmpl w:val="90B4D030"/>
    <w:lvl w:ilvl="0" w:tplc="4FA261E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4D1A46"/>
    <w:multiLevelType w:val="multilevel"/>
    <w:tmpl w:val="47F27AC4"/>
    <w:styleLink w:val="Bullet"/>
    <w:lvl w:ilvl="0">
      <w:start w:val="1"/>
      <w:numFmt w:val="bullet"/>
      <w:lvlText w:val=""/>
      <w:lvlJc w:val="left"/>
      <w:pPr>
        <w:ind w:left="360" w:hanging="360"/>
      </w:pPr>
      <w:rPr>
        <w:rFonts w:ascii="Wingdings" w:eastAsiaTheme="minorHAnsi" w:hAnsi="Wingdings" w:cstheme="minorBidi" w:hint="default"/>
        <w:color w:val="00A9E0"/>
      </w:rPr>
    </w:lvl>
    <w:lvl w:ilvl="1">
      <w:start w:val="1"/>
      <w:numFmt w:val="bullet"/>
      <w:lvlText w:val=""/>
      <w:lvlJc w:val="left"/>
      <w:pPr>
        <w:ind w:left="720" w:hanging="360"/>
      </w:pPr>
      <w:rPr>
        <w:rFonts w:ascii="Symbol" w:hAnsi="Symbol" w:hint="default"/>
        <w:color w:val="00A9E0" w:themeColor="text2"/>
      </w:rPr>
    </w:lvl>
    <w:lvl w:ilvl="2">
      <w:start w:val="1"/>
      <w:numFmt w:val="bullet"/>
      <w:lvlText w:val=""/>
      <w:lvlJc w:val="left"/>
      <w:pPr>
        <w:ind w:left="1080" w:hanging="360"/>
      </w:pPr>
      <w:rPr>
        <w:rFonts w:ascii="Symbol" w:hAnsi="Symbol" w:hint="default"/>
        <w:color w:val="00A9E0" w:themeColor="text2"/>
      </w:rPr>
    </w:lvl>
    <w:lvl w:ilvl="3">
      <w:start w:val="1"/>
      <w:numFmt w:val="bullet"/>
      <w:lvlText w:val=""/>
      <w:lvlJc w:val="left"/>
      <w:pPr>
        <w:ind w:left="1440" w:hanging="360"/>
      </w:pPr>
      <w:rPr>
        <w:rFonts w:ascii="Symbol" w:hAnsi="Symbol" w:hint="default"/>
        <w:color w:val="00A9E0" w:themeColor="text2"/>
      </w:rPr>
    </w:lvl>
    <w:lvl w:ilvl="4">
      <w:start w:val="1"/>
      <w:numFmt w:val="bullet"/>
      <w:lvlText w:val=""/>
      <w:lvlJc w:val="left"/>
      <w:pPr>
        <w:ind w:left="1800" w:hanging="360"/>
      </w:pPr>
      <w:rPr>
        <w:rFonts w:ascii="Symbol" w:hAnsi="Symbol" w:hint="default"/>
        <w:color w:val="00A9E0" w:themeColor="text2"/>
      </w:rPr>
    </w:lvl>
    <w:lvl w:ilvl="5">
      <w:start w:val="1"/>
      <w:numFmt w:val="bullet"/>
      <w:lvlText w:val=""/>
      <w:lvlJc w:val="left"/>
      <w:pPr>
        <w:ind w:left="2160" w:hanging="360"/>
      </w:pPr>
      <w:rPr>
        <w:rFonts w:ascii="Symbol" w:hAnsi="Symbol" w:hint="default"/>
        <w:color w:val="00A9E0" w:themeColor="text2"/>
      </w:rPr>
    </w:lvl>
    <w:lvl w:ilvl="6">
      <w:start w:val="1"/>
      <w:numFmt w:val="bullet"/>
      <w:lvlText w:val=""/>
      <w:lvlJc w:val="left"/>
      <w:pPr>
        <w:ind w:left="2520" w:hanging="360"/>
      </w:pPr>
      <w:rPr>
        <w:rFonts w:ascii="Symbol" w:hAnsi="Symbol" w:hint="default"/>
        <w:color w:val="00A9E0" w:themeColor="text2"/>
      </w:rPr>
    </w:lvl>
    <w:lvl w:ilvl="7">
      <w:start w:val="1"/>
      <w:numFmt w:val="bullet"/>
      <w:lvlText w:val=""/>
      <w:lvlJc w:val="left"/>
      <w:pPr>
        <w:ind w:left="2880" w:hanging="360"/>
      </w:pPr>
      <w:rPr>
        <w:rFonts w:ascii="Symbol" w:hAnsi="Symbol" w:hint="default"/>
        <w:color w:val="00A9E0" w:themeColor="text2"/>
      </w:rPr>
    </w:lvl>
    <w:lvl w:ilvl="8">
      <w:start w:val="1"/>
      <w:numFmt w:val="bullet"/>
      <w:lvlText w:val=""/>
      <w:lvlJc w:val="left"/>
      <w:pPr>
        <w:ind w:left="3240" w:hanging="360"/>
      </w:pPr>
      <w:rPr>
        <w:rFonts w:ascii="Symbol" w:hAnsi="Symbol" w:hint="default"/>
        <w:color w:val="00A9E0" w:themeColor="text2"/>
      </w:rPr>
    </w:lvl>
  </w:abstractNum>
  <w:abstractNum w:abstractNumId="22" w15:restartNumberingAfterBreak="0">
    <w:nsid w:val="543E233B"/>
    <w:multiLevelType w:val="hybridMultilevel"/>
    <w:tmpl w:val="A89A9E6C"/>
    <w:lvl w:ilvl="0" w:tplc="0310BD76">
      <w:start w:val="1"/>
      <w:numFmt w:val="bullet"/>
      <w:lvlText w:val="●"/>
      <w:lvlJc w:val="left"/>
      <w:pPr>
        <w:ind w:left="720" w:hanging="360"/>
      </w:pPr>
      <w:rPr>
        <w:rFonts w:ascii="Verdana" w:hAnsi="Verdana" w:hint="default"/>
        <w:color w:val="00A9E0" w:themeColor="text2"/>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2A62A1"/>
    <w:multiLevelType w:val="multilevel"/>
    <w:tmpl w:val="0342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F8281B"/>
    <w:multiLevelType w:val="hybridMultilevel"/>
    <w:tmpl w:val="94B0BA96"/>
    <w:lvl w:ilvl="0" w:tplc="4FA261E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060223"/>
    <w:multiLevelType w:val="hybridMultilevel"/>
    <w:tmpl w:val="4A26051C"/>
    <w:lvl w:ilvl="0" w:tplc="0310BD76">
      <w:start w:val="1"/>
      <w:numFmt w:val="bullet"/>
      <w:lvlText w:val="●"/>
      <w:lvlJc w:val="left"/>
      <w:pPr>
        <w:ind w:left="720" w:hanging="360"/>
      </w:pPr>
      <w:rPr>
        <w:rFonts w:ascii="Verdana" w:hAnsi="Verdana" w:hint="default"/>
        <w:color w:val="00A9E0" w:themeColor="text2"/>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FB328E"/>
    <w:multiLevelType w:val="hybridMultilevel"/>
    <w:tmpl w:val="7B2EF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8E27B9"/>
    <w:multiLevelType w:val="multilevel"/>
    <w:tmpl w:val="03F65A38"/>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1021" w:hanging="1021"/>
      </w:pPr>
      <w:rPr>
        <w:rFonts w:hint="default"/>
      </w:rPr>
    </w:lvl>
    <w:lvl w:ilvl="4">
      <w:start w:val="1"/>
      <w:numFmt w:val="decimal"/>
      <w:pStyle w:val="Heading5"/>
      <w:lvlText w:val="%1.%2.%3.%4.%5"/>
      <w:lvlJc w:val="left"/>
      <w:pPr>
        <w:ind w:left="1134" w:hanging="1134"/>
      </w:pPr>
      <w:rPr>
        <w:rFonts w:hint="default"/>
      </w:rPr>
    </w:lvl>
    <w:lvl w:ilvl="5">
      <w:start w:val="1"/>
      <w:numFmt w:val="decimal"/>
      <w:pStyle w:val="Heading6"/>
      <w:lvlText w:val="%1.%2.%3.%4.%5.%6"/>
      <w:lvlJc w:val="left"/>
      <w:pPr>
        <w:ind w:left="1247" w:hanging="1247"/>
      </w:pPr>
      <w:rPr>
        <w:rFonts w:hint="default"/>
      </w:rPr>
    </w:lvl>
    <w:lvl w:ilvl="6">
      <w:start w:val="1"/>
      <w:numFmt w:val="decimal"/>
      <w:pStyle w:val="Heading7"/>
      <w:lvlText w:val="%1.%2.%3.%4.%5.%6.%7"/>
      <w:lvlJc w:val="left"/>
      <w:pPr>
        <w:ind w:left="1418" w:hanging="1418"/>
      </w:pPr>
      <w:rPr>
        <w:rFonts w:hint="default"/>
      </w:rPr>
    </w:lvl>
    <w:lvl w:ilvl="7">
      <w:start w:val="1"/>
      <w:numFmt w:val="decimal"/>
      <w:pStyle w:val="Heading8"/>
      <w:lvlText w:val="%1.%2.%3.%4.%5.%6.%7.%8"/>
      <w:lvlJc w:val="left"/>
      <w:pPr>
        <w:ind w:left="1588" w:hanging="1588"/>
      </w:pPr>
      <w:rPr>
        <w:rFonts w:hint="default"/>
      </w:rPr>
    </w:lvl>
    <w:lvl w:ilvl="8">
      <w:start w:val="1"/>
      <w:numFmt w:val="decimal"/>
      <w:pStyle w:val="Heading9"/>
      <w:lvlText w:val="%1.%2.%3.%4.%5.%6.%7.%8.%9"/>
      <w:lvlJc w:val="left"/>
      <w:pPr>
        <w:ind w:left="1701" w:hanging="1701"/>
      </w:pPr>
      <w:rPr>
        <w:rFonts w:hint="default"/>
      </w:rPr>
    </w:lvl>
  </w:abstractNum>
  <w:abstractNum w:abstractNumId="28" w15:restartNumberingAfterBreak="0">
    <w:nsid w:val="5D025479"/>
    <w:multiLevelType w:val="hybridMultilevel"/>
    <w:tmpl w:val="A7166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610C6E"/>
    <w:multiLevelType w:val="hybridMultilevel"/>
    <w:tmpl w:val="E9C4A816"/>
    <w:lvl w:ilvl="0" w:tplc="04090011">
      <w:start w:val="1"/>
      <w:numFmt w:val="decimal"/>
      <w:lvlText w:val="%1)"/>
      <w:lvlJc w:val="left"/>
      <w:pPr>
        <w:ind w:left="720" w:hanging="360"/>
      </w:pPr>
      <w:rPr>
        <w:rFonts w:hint="default"/>
      </w:rPr>
    </w:lvl>
    <w:lvl w:ilvl="1" w:tplc="08B2DA6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A242AB"/>
    <w:multiLevelType w:val="hybridMultilevel"/>
    <w:tmpl w:val="94DE87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555D3C"/>
    <w:multiLevelType w:val="hybridMultilevel"/>
    <w:tmpl w:val="0DDE6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6B31F3"/>
    <w:multiLevelType w:val="hybridMultilevel"/>
    <w:tmpl w:val="FCEA3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F25E29"/>
    <w:multiLevelType w:val="hybridMultilevel"/>
    <w:tmpl w:val="9036CBB4"/>
    <w:lvl w:ilvl="0" w:tplc="91584C7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2E4F2E"/>
    <w:multiLevelType w:val="hybridMultilevel"/>
    <w:tmpl w:val="DB04B8AC"/>
    <w:lvl w:ilvl="0" w:tplc="4FA261E0">
      <w:start w:val="1"/>
      <w:numFmt w:val="bullet"/>
      <w:lvlText w:val=""/>
      <w:lvlJc w:val="left"/>
      <w:pPr>
        <w:tabs>
          <w:tab w:val="num" w:pos="720"/>
        </w:tabs>
        <w:ind w:left="720" w:hanging="360"/>
      </w:pPr>
      <w:rPr>
        <w:rFonts w:ascii="Wingdings" w:eastAsiaTheme="minorHAnsi" w:hAnsi="Wingdings" w:cstheme="minorBidi" w:hint="default"/>
      </w:rPr>
    </w:lvl>
    <w:lvl w:ilvl="1" w:tplc="D7D48750">
      <w:start w:val="4737"/>
      <w:numFmt w:val="bullet"/>
      <w:lvlText w:val="•"/>
      <w:lvlJc w:val="left"/>
      <w:pPr>
        <w:tabs>
          <w:tab w:val="num" w:pos="1440"/>
        </w:tabs>
        <w:ind w:left="1440" w:hanging="360"/>
      </w:pPr>
      <w:rPr>
        <w:rFonts w:ascii="Arial" w:hAnsi="Arial" w:hint="default"/>
      </w:rPr>
    </w:lvl>
    <w:lvl w:ilvl="2" w:tplc="30A6976E">
      <w:start w:val="12"/>
      <w:numFmt w:val="bullet"/>
      <w:lvlText w:val=""/>
      <w:lvlJc w:val="left"/>
      <w:pPr>
        <w:ind w:left="2160" w:hanging="360"/>
      </w:pPr>
      <w:rPr>
        <w:rFonts w:ascii="Wingdings" w:eastAsiaTheme="minorHAnsi" w:hAnsi="Wingdings" w:cstheme="minorBidi" w:hint="default"/>
      </w:rPr>
    </w:lvl>
    <w:lvl w:ilvl="3" w:tplc="FE86E0D0" w:tentative="1">
      <w:start w:val="1"/>
      <w:numFmt w:val="bullet"/>
      <w:lvlText w:val="_"/>
      <w:lvlJc w:val="left"/>
      <w:pPr>
        <w:tabs>
          <w:tab w:val="num" w:pos="2880"/>
        </w:tabs>
        <w:ind w:left="2880" w:hanging="360"/>
      </w:pPr>
      <w:rPr>
        <w:rFonts w:ascii="Verdana" w:hAnsi="Verdana" w:hint="default"/>
      </w:rPr>
    </w:lvl>
    <w:lvl w:ilvl="4" w:tplc="2E1EB408" w:tentative="1">
      <w:start w:val="1"/>
      <w:numFmt w:val="bullet"/>
      <w:lvlText w:val="_"/>
      <w:lvlJc w:val="left"/>
      <w:pPr>
        <w:tabs>
          <w:tab w:val="num" w:pos="3600"/>
        </w:tabs>
        <w:ind w:left="3600" w:hanging="360"/>
      </w:pPr>
      <w:rPr>
        <w:rFonts w:ascii="Verdana" w:hAnsi="Verdana" w:hint="default"/>
      </w:rPr>
    </w:lvl>
    <w:lvl w:ilvl="5" w:tplc="4FACDB40" w:tentative="1">
      <w:start w:val="1"/>
      <w:numFmt w:val="bullet"/>
      <w:lvlText w:val="_"/>
      <w:lvlJc w:val="left"/>
      <w:pPr>
        <w:tabs>
          <w:tab w:val="num" w:pos="4320"/>
        </w:tabs>
        <w:ind w:left="4320" w:hanging="360"/>
      </w:pPr>
      <w:rPr>
        <w:rFonts w:ascii="Verdana" w:hAnsi="Verdana" w:hint="default"/>
      </w:rPr>
    </w:lvl>
    <w:lvl w:ilvl="6" w:tplc="CE2E7454" w:tentative="1">
      <w:start w:val="1"/>
      <w:numFmt w:val="bullet"/>
      <w:lvlText w:val="_"/>
      <w:lvlJc w:val="left"/>
      <w:pPr>
        <w:tabs>
          <w:tab w:val="num" w:pos="5040"/>
        </w:tabs>
        <w:ind w:left="5040" w:hanging="360"/>
      </w:pPr>
      <w:rPr>
        <w:rFonts w:ascii="Verdana" w:hAnsi="Verdana" w:hint="default"/>
      </w:rPr>
    </w:lvl>
    <w:lvl w:ilvl="7" w:tplc="2C44A53A" w:tentative="1">
      <w:start w:val="1"/>
      <w:numFmt w:val="bullet"/>
      <w:lvlText w:val="_"/>
      <w:lvlJc w:val="left"/>
      <w:pPr>
        <w:tabs>
          <w:tab w:val="num" w:pos="5760"/>
        </w:tabs>
        <w:ind w:left="5760" w:hanging="360"/>
      </w:pPr>
      <w:rPr>
        <w:rFonts w:ascii="Verdana" w:hAnsi="Verdana" w:hint="default"/>
      </w:rPr>
    </w:lvl>
    <w:lvl w:ilvl="8" w:tplc="1332CB0C" w:tentative="1">
      <w:start w:val="1"/>
      <w:numFmt w:val="bullet"/>
      <w:lvlText w:val="_"/>
      <w:lvlJc w:val="left"/>
      <w:pPr>
        <w:tabs>
          <w:tab w:val="num" w:pos="6480"/>
        </w:tabs>
        <w:ind w:left="6480" w:hanging="360"/>
      </w:pPr>
      <w:rPr>
        <w:rFonts w:ascii="Verdana" w:hAnsi="Verdana" w:hint="default"/>
      </w:rPr>
    </w:lvl>
  </w:abstractNum>
  <w:abstractNum w:abstractNumId="35" w15:restartNumberingAfterBreak="0">
    <w:nsid w:val="6D5773A6"/>
    <w:multiLevelType w:val="hybridMultilevel"/>
    <w:tmpl w:val="9056D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B60E37"/>
    <w:multiLevelType w:val="hybridMultilevel"/>
    <w:tmpl w:val="8CB0E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CB79A5"/>
    <w:multiLevelType w:val="hybridMultilevel"/>
    <w:tmpl w:val="C70A5CC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6324A0"/>
    <w:multiLevelType w:val="hybridMultilevel"/>
    <w:tmpl w:val="6C9E804A"/>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20588C"/>
    <w:multiLevelType w:val="multilevel"/>
    <w:tmpl w:val="8FAC4622"/>
    <w:lvl w:ilvl="0">
      <w:start w:val="1"/>
      <w:numFmt w:val="decimal"/>
      <w:pStyle w:val="ListNumber"/>
      <w:lvlText w:val="%1."/>
      <w:lvlJc w:val="left"/>
      <w:pPr>
        <w:ind w:left="397" w:hanging="397"/>
      </w:pPr>
      <w:rPr>
        <w:rFonts w:hint="default"/>
        <w:color w:val="00A9E0" w:themeColor="text2"/>
      </w:rPr>
    </w:lvl>
    <w:lvl w:ilvl="1">
      <w:start w:val="1"/>
      <w:numFmt w:val="decimal"/>
      <w:lvlText w:val="%1.%2."/>
      <w:lvlJc w:val="left"/>
      <w:pPr>
        <w:ind w:left="1134" w:hanging="737"/>
      </w:pPr>
      <w:rPr>
        <w:rFonts w:hint="default"/>
        <w:color w:val="00A9E0" w:themeColor="text2"/>
      </w:rPr>
    </w:lvl>
    <w:lvl w:ilvl="2">
      <w:start w:val="1"/>
      <w:numFmt w:val="decimal"/>
      <w:lvlText w:val="%1.%2.%3."/>
      <w:lvlJc w:val="left"/>
      <w:pPr>
        <w:ind w:left="1871" w:hanging="737"/>
      </w:pPr>
      <w:rPr>
        <w:rFonts w:hint="default"/>
        <w:color w:val="00A9E0" w:themeColor="text2"/>
      </w:rPr>
    </w:lvl>
    <w:lvl w:ilvl="3">
      <w:start w:val="1"/>
      <w:numFmt w:val="decimal"/>
      <w:lvlText w:val="%1.%2.%3.%4."/>
      <w:lvlJc w:val="left"/>
      <w:pPr>
        <w:ind w:left="2722" w:hanging="851"/>
      </w:pPr>
      <w:rPr>
        <w:rFonts w:hint="default"/>
        <w:color w:val="00A9E0" w:themeColor="text2"/>
      </w:rPr>
    </w:lvl>
    <w:lvl w:ilvl="4">
      <w:start w:val="1"/>
      <w:numFmt w:val="decimal"/>
      <w:lvlText w:val="%1.%2.%3.%4.%5."/>
      <w:lvlJc w:val="left"/>
      <w:pPr>
        <w:tabs>
          <w:tab w:val="num" w:pos="2722"/>
        </w:tabs>
        <w:ind w:left="3799" w:hanging="1077"/>
      </w:pPr>
      <w:rPr>
        <w:rFonts w:hint="default"/>
        <w:color w:val="00A9E0" w:themeColor="text2"/>
      </w:rPr>
    </w:lvl>
    <w:lvl w:ilvl="5">
      <w:start w:val="1"/>
      <w:numFmt w:val="decimal"/>
      <w:lvlText w:val="%1.%2.%3.%4.%5.%6."/>
      <w:lvlJc w:val="left"/>
      <w:pPr>
        <w:tabs>
          <w:tab w:val="num" w:pos="2722"/>
        </w:tabs>
        <w:ind w:left="3969" w:hanging="1247"/>
      </w:pPr>
      <w:rPr>
        <w:rFonts w:hint="default"/>
        <w:color w:val="00A9E0" w:themeColor="text2"/>
      </w:rPr>
    </w:lvl>
    <w:lvl w:ilvl="6">
      <w:start w:val="1"/>
      <w:numFmt w:val="decimal"/>
      <w:lvlText w:val="%1.%2.%3.%4.%5.%6.%7."/>
      <w:lvlJc w:val="left"/>
      <w:pPr>
        <w:ind w:left="4139" w:hanging="1417"/>
      </w:pPr>
      <w:rPr>
        <w:rFonts w:hint="default"/>
        <w:color w:val="00A9E0" w:themeColor="text2"/>
      </w:rPr>
    </w:lvl>
    <w:lvl w:ilvl="7">
      <w:start w:val="1"/>
      <w:numFmt w:val="decimal"/>
      <w:lvlText w:val="%1.%2.%3.%4.%5.%6.%7.%8."/>
      <w:lvlJc w:val="left"/>
      <w:pPr>
        <w:ind w:left="4309" w:hanging="1701"/>
      </w:pPr>
      <w:rPr>
        <w:rFonts w:hint="default"/>
        <w:color w:val="00A9E0" w:themeColor="text2"/>
      </w:rPr>
    </w:lvl>
    <w:lvl w:ilvl="8">
      <w:start w:val="1"/>
      <w:numFmt w:val="decimal"/>
      <w:lvlText w:val="%1.%2.%3.%4.%5.%6.%7.%8.%9."/>
      <w:lvlJc w:val="left"/>
      <w:pPr>
        <w:ind w:left="4366" w:hanging="1758"/>
      </w:pPr>
      <w:rPr>
        <w:rFonts w:hint="default"/>
        <w:color w:val="00A9E0" w:themeColor="text2"/>
      </w:rPr>
    </w:lvl>
  </w:abstractNum>
  <w:abstractNum w:abstractNumId="40" w15:restartNumberingAfterBreak="0">
    <w:nsid w:val="7FB354B8"/>
    <w:multiLevelType w:val="multilevel"/>
    <w:tmpl w:val="713CA5FC"/>
    <w:lvl w:ilvl="0">
      <w:start w:val="1"/>
      <w:numFmt w:val="bullet"/>
      <w:pStyle w:val="ListBullet"/>
      <w:lvlText w:val="_"/>
      <w:lvlJc w:val="left"/>
      <w:pPr>
        <w:ind w:left="340" w:hanging="340"/>
      </w:pPr>
      <w:rPr>
        <w:rFonts w:ascii="Verdana" w:hAnsi="Verdana" w:hint="default"/>
        <w:b/>
        <w:i w:val="0"/>
        <w:color w:val="00A9E0" w:themeColor="text2"/>
      </w:rPr>
    </w:lvl>
    <w:lvl w:ilvl="1">
      <w:start w:val="1"/>
      <w:numFmt w:val="bullet"/>
      <w:pStyle w:val="ListBullet2"/>
      <w:lvlText w:val=""/>
      <w:lvlJc w:val="left"/>
      <w:pPr>
        <w:tabs>
          <w:tab w:val="num" w:pos="1077"/>
        </w:tabs>
        <w:ind w:left="907" w:hanging="340"/>
      </w:pPr>
      <w:rPr>
        <w:rFonts w:ascii="Symbol" w:hAnsi="Symbol" w:hint="default"/>
        <w:color w:val="00A9E0" w:themeColor="text2"/>
      </w:rPr>
    </w:lvl>
    <w:lvl w:ilvl="2">
      <w:start w:val="1"/>
      <w:numFmt w:val="bullet"/>
      <w:pStyle w:val="ListBullet3"/>
      <w:lvlText w:val=""/>
      <w:lvlJc w:val="left"/>
      <w:pPr>
        <w:tabs>
          <w:tab w:val="num" w:pos="1814"/>
        </w:tabs>
        <w:ind w:left="1474" w:hanging="340"/>
      </w:pPr>
      <w:rPr>
        <w:rFonts w:ascii="Symbol" w:hAnsi="Symbol" w:hint="default"/>
        <w:color w:val="00A9E0" w:themeColor="text2"/>
      </w:rPr>
    </w:lvl>
    <w:lvl w:ilvl="3">
      <w:start w:val="1"/>
      <w:numFmt w:val="bullet"/>
      <w:lvlText w:val=""/>
      <w:lvlJc w:val="left"/>
      <w:pPr>
        <w:tabs>
          <w:tab w:val="num" w:pos="1814"/>
        </w:tabs>
        <w:ind w:left="2041" w:hanging="340"/>
      </w:pPr>
      <w:rPr>
        <w:rFonts w:ascii="Symbol" w:hAnsi="Symbol" w:hint="default"/>
        <w:color w:val="00A9E0" w:themeColor="text2"/>
      </w:rPr>
    </w:lvl>
    <w:lvl w:ilvl="4">
      <w:start w:val="1"/>
      <w:numFmt w:val="bullet"/>
      <w:lvlText w:val=""/>
      <w:lvlJc w:val="left"/>
      <w:pPr>
        <w:tabs>
          <w:tab w:val="num" w:pos="1814"/>
        </w:tabs>
        <w:ind w:left="2608" w:hanging="340"/>
      </w:pPr>
      <w:rPr>
        <w:rFonts w:ascii="Symbol" w:hAnsi="Symbol" w:hint="default"/>
        <w:color w:val="00A9E0" w:themeColor="text2"/>
      </w:rPr>
    </w:lvl>
    <w:lvl w:ilvl="5">
      <w:start w:val="1"/>
      <w:numFmt w:val="bullet"/>
      <w:lvlText w:val=""/>
      <w:lvlJc w:val="left"/>
      <w:pPr>
        <w:tabs>
          <w:tab w:val="num" w:pos="1814"/>
        </w:tabs>
        <w:ind w:left="3175" w:hanging="340"/>
      </w:pPr>
      <w:rPr>
        <w:rFonts w:ascii="Symbol" w:hAnsi="Symbol" w:hint="default"/>
        <w:color w:val="00A9E0" w:themeColor="text2"/>
      </w:rPr>
    </w:lvl>
    <w:lvl w:ilvl="6">
      <w:start w:val="1"/>
      <w:numFmt w:val="bullet"/>
      <w:lvlText w:val=""/>
      <w:lvlJc w:val="left"/>
      <w:pPr>
        <w:ind w:left="3742" w:hanging="340"/>
      </w:pPr>
      <w:rPr>
        <w:rFonts w:ascii="Symbol" w:hAnsi="Symbol" w:hint="default"/>
        <w:color w:val="00A9E0" w:themeColor="text2"/>
      </w:rPr>
    </w:lvl>
    <w:lvl w:ilvl="7">
      <w:start w:val="1"/>
      <w:numFmt w:val="bullet"/>
      <w:lvlText w:val=""/>
      <w:lvlJc w:val="left"/>
      <w:pPr>
        <w:ind w:left="4309" w:hanging="340"/>
      </w:pPr>
      <w:rPr>
        <w:rFonts w:ascii="Symbol" w:hAnsi="Symbol" w:hint="default"/>
        <w:color w:val="00A9E0" w:themeColor="text2"/>
      </w:rPr>
    </w:lvl>
    <w:lvl w:ilvl="8">
      <w:start w:val="1"/>
      <w:numFmt w:val="bullet"/>
      <w:lvlText w:val=""/>
      <w:lvlJc w:val="left"/>
      <w:pPr>
        <w:ind w:left="4876" w:hanging="340"/>
      </w:pPr>
      <w:rPr>
        <w:rFonts w:ascii="Symbol" w:hAnsi="Symbol" w:hint="default"/>
        <w:color w:val="00A9E0" w:themeColor="text2"/>
      </w:rPr>
    </w:lvl>
  </w:abstractNum>
  <w:num w:numId="1">
    <w:abstractNumId w:val="40"/>
  </w:num>
  <w:num w:numId="2">
    <w:abstractNumId w:val="39"/>
  </w:num>
  <w:num w:numId="3">
    <w:abstractNumId w:val="27"/>
  </w:num>
  <w:num w:numId="4">
    <w:abstractNumId w:val="34"/>
  </w:num>
  <w:num w:numId="5">
    <w:abstractNumId w:val="13"/>
  </w:num>
  <w:num w:numId="6">
    <w:abstractNumId w:val="38"/>
  </w:num>
  <w:num w:numId="7">
    <w:abstractNumId w:val="12"/>
  </w:num>
  <w:num w:numId="8">
    <w:abstractNumId w:val="14"/>
  </w:num>
  <w:num w:numId="9">
    <w:abstractNumId w:val="29"/>
  </w:num>
  <w:num w:numId="10">
    <w:abstractNumId w:val="21"/>
  </w:num>
  <w:num w:numId="11">
    <w:abstractNumId w:val="8"/>
  </w:num>
  <w:num w:numId="12">
    <w:abstractNumId w:val="4"/>
  </w:num>
  <w:num w:numId="13">
    <w:abstractNumId w:val="37"/>
  </w:num>
  <w:num w:numId="14">
    <w:abstractNumId w:val="30"/>
  </w:num>
  <w:num w:numId="15">
    <w:abstractNumId w:val="7"/>
  </w:num>
  <w:num w:numId="16">
    <w:abstractNumId w:val="33"/>
  </w:num>
  <w:num w:numId="17">
    <w:abstractNumId w:val="19"/>
  </w:num>
  <w:num w:numId="18">
    <w:abstractNumId w:val="25"/>
  </w:num>
  <w:num w:numId="19">
    <w:abstractNumId w:val="2"/>
  </w:num>
  <w:num w:numId="20">
    <w:abstractNumId w:val="9"/>
  </w:num>
  <w:num w:numId="21">
    <w:abstractNumId w:val="10"/>
  </w:num>
  <w:num w:numId="22">
    <w:abstractNumId w:val="20"/>
  </w:num>
  <w:num w:numId="23">
    <w:abstractNumId w:val="24"/>
  </w:num>
  <w:num w:numId="24">
    <w:abstractNumId w:val="3"/>
  </w:num>
  <w:num w:numId="25">
    <w:abstractNumId w:val="16"/>
  </w:num>
  <w:num w:numId="26">
    <w:abstractNumId w:val="1"/>
  </w:num>
  <w:num w:numId="27">
    <w:abstractNumId w:val="31"/>
  </w:num>
  <w:num w:numId="28">
    <w:abstractNumId w:val="18"/>
  </w:num>
  <w:num w:numId="29">
    <w:abstractNumId w:val="11"/>
  </w:num>
  <w:num w:numId="30">
    <w:abstractNumId w:val="36"/>
  </w:num>
  <w:num w:numId="31">
    <w:abstractNumId w:val="0"/>
  </w:num>
  <w:num w:numId="32">
    <w:abstractNumId w:val="35"/>
  </w:num>
  <w:num w:numId="33">
    <w:abstractNumId w:val="28"/>
  </w:num>
  <w:num w:numId="34">
    <w:abstractNumId w:val="32"/>
  </w:num>
  <w:num w:numId="35">
    <w:abstractNumId w:val="26"/>
  </w:num>
  <w:num w:numId="36">
    <w:abstractNumId w:val="15"/>
  </w:num>
  <w:num w:numId="37">
    <w:abstractNumId w:val="17"/>
  </w:num>
  <w:num w:numId="38">
    <w:abstractNumId w:val="6"/>
  </w:num>
  <w:num w:numId="39">
    <w:abstractNumId w:val="5"/>
  </w:num>
  <w:num w:numId="40">
    <w:abstractNumId w:val="22"/>
  </w:num>
  <w:num w:numId="41">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hideGrammaticalErrors/>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activeWritingStyle w:appName="MSWord" w:lang="es-ES" w:vendorID="64" w:dllVersion="131078" w:nlCheck="1" w:checkStyle="1"/>
  <w:activeWritingStyle w:appName="MSWord" w:lang="de-DE" w:vendorID="64" w:dllVersion="131078" w:nlCheck="1" w:checkStyle="1"/>
  <w:activeWritingStyle w:appName="MSWord" w:lang="en-IE" w:vendorID="64" w:dllVersion="131078" w:nlCheck="1" w:checkStyle="1"/>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1228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239"/>
    <w:rsid w:val="00003BB1"/>
    <w:rsid w:val="00004865"/>
    <w:rsid w:val="00007EE0"/>
    <w:rsid w:val="00010400"/>
    <w:rsid w:val="00013212"/>
    <w:rsid w:val="00016843"/>
    <w:rsid w:val="000170AA"/>
    <w:rsid w:val="0002132A"/>
    <w:rsid w:val="0002308B"/>
    <w:rsid w:val="000255D8"/>
    <w:rsid w:val="0002788C"/>
    <w:rsid w:val="000306F3"/>
    <w:rsid w:val="0003372E"/>
    <w:rsid w:val="0003410B"/>
    <w:rsid w:val="00036685"/>
    <w:rsid w:val="00037421"/>
    <w:rsid w:val="00040003"/>
    <w:rsid w:val="00040A90"/>
    <w:rsid w:val="00040E44"/>
    <w:rsid w:val="00043A2A"/>
    <w:rsid w:val="000540C5"/>
    <w:rsid w:val="00061415"/>
    <w:rsid w:val="0006510B"/>
    <w:rsid w:val="00067BC3"/>
    <w:rsid w:val="000713C7"/>
    <w:rsid w:val="000778DA"/>
    <w:rsid w:val="00077F38"/>
    <w:rsid w:val="00080E61"/>
    <w:rsid w:val="00090450"/>
    <w:rsid w:val="00094ABD"/>
    <w:rsid w:val="00094DD7"/>
    <w:rsid w:val="00094FFA"/>
    <w:rsid w:val="000A139E"/>
    <w:rsid w:val="000A1457"/>
    <w:rsid w:val="000A4EF0"/>
    <w:rsid w:val="000A63E0"/>
    <w:rsid w:val="000B0632"/>
    <w:rsid w:val="000B144A"/>
    <w:rsid w:val="000B147F"/>
    <w:rsid w:val="000B391B"/>
    <w:rsid w:val="000B6D98"/>
    <w:rsid w:val="000C4BAA"/>
    <w:rsid w:val="000C4C31"/>
    <w:rsid w:val="000C573B"/>
    <w:rsid w:val="000C64E7"/>
    <w:rsid w:val="000D365C"/>
    <w:rsid w:val="000D3FC9"/>
    <w:rsid w:val="000D7380"/>
    <w:rsid w:val="000E2ED7"/>
    <w:rsid w:val="000F0336"/>
    <w:rsid w:val="000F3130"/>
    <w:rsid w:val="000F3A96"/>
    <w:rsid w:val="000F42E7"/>
    <w:rsid w:val="000F4582"/>
    <w:rsid w:val="000F66F1"/>
    <w:rsid w:val="00100D73"/>
    <w:rsid w:val="001109E4"/>
    <w:rsid w:val="00111BDB"/>
    <w:rsid w:val="00116AF2"/>
    <w:rsid w:val="00117C1E"/>
    <w:rsid w:val="001224B7"/>
    <w:rsid w:val="00123EAE"/>
    <w:rsid w:val="00124FBC"/>
    <w:rsid w:val="0013096C"/>
    <w:rsid w:val="0013244F"/>
    <w:rsid w:val="00135740"/>
    <w:rsid w:val="0015292B"/>
    <w:rsid w:val="001547CA"/>
    <w:rsid w:val="001552F3"/>
    <w:rsid w:val="001566E3"/>
    <w:rsid w:val="00161D04"/>
    <w:rsid w:val="00182651"/>
    <w:rsid w:val="00192124"/>
    <w:rsid w:val="0019373E"/>
    <w:rsid w:val="001A0E60"/>
    <w:rsid w:val="001A1BF2"/>
    <w:rsid w:val="001A1C12"/>
    <w:rsid w:val="001A4D86"/>
    <w:rsid w:val="001A6D25"/>
    <w:rsid w:val="001B163D"/>
    <w:rsid w:val="001B4071"/>
    <w:rsid w:val="001C0314"/>
    <w:rsid w:val="001C23E8"/>
    <w:rsid w:val="001C34C9"/>
    <w:rsid w:val="001C3856"/>
    <w:rsid w:val="001C6804"/>
    <w:rsid w:val="001D5DDB"/>
    <w:rsid w:val="001D6804"/>
    <w:rsid w:val="001E0E06"/>
    <w:rsid w:val="001E26BD"/>
    <w:rsid w:val="001E5C35"/>
    <w:rsid w:val="001E6F1E"/>
    <w:rsid w:val="001F42B5"/>
    <w:rsid w:val="001F43E1"/>
    <w:rsid w:val="001F4400"/>
    <w:rsid w:val="001F472B"/>
    <w:rsid w:val="001F504D"/>
    <w:rsid w:val="001F72ED"/>
    <w:rsid w:val="002028E2"/>
    <w:rsid w:val="00203E3B"/>
    <w:rsid w:val="00205A9D"/>
    <w:rsid w:val="00207BA2"/>
    <w:rsid w:val="002167DD"/>
    <w:rsid w:val="0022156B"/>
    <w:rsid w:val="00222616"/>
    <w:rsid w:val="002255E7"/>
    <w:rsid w:val="002259A7"/>
    <w:rsid w:val="00231A0A"/>
    <w:rsid w:val="00235078"/>
    <w:rsid w:val="00236948"/>
    <w:rsid w:val="00244D70"/>
    <w:rsid w:val="00246987"/>
    <w:rsid w:val="0025223A"/>
    <w:rsid w:val="00253E49"/>
    <w:rsid w:val="00255BED"/>
    <w:rsid w:val="00260510"/>
    <w:rsid w:val="00262040"/>
    <w:rsid w:val="0026761F"/>
    <w:rsid w:val="00272703"/>
    <w:rsid w:val="00272DDC"/>
    <w:rsid w:val="0027545A"/>
    <w:rsid w:val="002757DA"/>
    <w:rsid w:val="00277D20"/>
    <w:rsid w:val="00280B15"/>
    <w:rsid w:val="00282334"/>
    <w:rsid w:val="00283FFE"/>
    <w:rsid w:val="002917D7"/>
    <w:rsid w:val="00293B7D"/>
    <w:rsid w:val="00293F0A"/>
    <w:rsid w:val="0029438C"/>
    <w:rsid w:val="00294EAD"/>
    <w:rsid w:val="00296661"/>
    <w:rsid w:val="002A26FF"/>
    <w:rsid w:val="002A42A2"/>
    <w:rsid w:val="002B00C1"/>
    <w:rsid w:val="002B5F8E"/>
    <w:rsid w:val="002C078C"/>
    <w:rsid w:val="002C2B14"/>
    <w:rsid w:val="002C2DD3"/>
    <w:rsid w:val="002C79B4"/>
    <w:rsid w:val="002D037E"/>
    <w:rsid w:val="002E06E2"/>
    <w:rsid w:val="002E0CF9"/>
    <w:rsid w:val="002E5440"/>
    <w:rsid w:val="002E5676"/>
    <w:rsid w:val="002E74A4"/>
    <w:rsid w:val="002F0E4B"/>
    <w:rsid w:val="002F148E"/>
    <w:rsid w:val="002F1D97"/>
    <w:rsid w:val="002F303C"/>
    <w:rsid w:val="002F3FE2"/>
    <w:rsid w:val="002F43B7"/>
    <w:rsid w:val="002F6185"/>
    <w:rsid w:val="00300EAA"/>
    <w:rsid w:val="00304252"/>
    <w:rsid w:val="00307FDD"/>
    <w:rsid w:val="00307FF2"/>
    <w:rsid w:val="003213E5"/>
    <w:rsid w:val="00322485"/>
    <w:rsid w:val="00324559"/>
    <w:rsid w:val="003312FF"/>
    <w:rsid w:val="00335438"/>
    <w:rsid w:val="00337B82"/>
    <w:rsid w:val="00341674"/>
    <w:rsid w:val="00341A89"/>
    <w:rsid w:val="00341D69"/>
    <w:rsid w:val="003422E0"/>
    <w:rsid w:val="00342BB6"/>
    <w:rsid w:val="00343803"/>
    <w:rsid w:val="00357945"/>
    <w:rsid w:val="003639AA"/>
    <w:rsid w:val="00372CFD"/>
    <w:rsid w:val="00382ADE"/>
    <w:rsid w:val="00382CCD"/>
    <w:rsid w:val="0038443D"/>
    <w:rsid w:val="003914B2"/>
    <w:rsid w:val="00393ADC"/>
    <w:rsid w:val="00396524"/>
    <w:rsid w:val="00396BBA"/>
    <w:rsid w:val="0039719C"/>
    <w:rsid w:val="00397B78"/>
    <w:rsid w:val="003A468D"/>
    <w:rsid w:val="003A663A"/>
    <w:rsid w:val="003A6B1A"/>
    <w:rsid w:val="003B0ACC"/>
    <w:rsid w:val="003B35B0"/>
    <w:rsid w:val="003B731A"/>
    <w:rsid w:val="003C0EB3"/>
    <w:rsid w:val="003C20D9"/>
    <w:rsid w:val="003C2A4D"/>
    <w:rsid w:val="003C3D67"/>
    <w:rsid w:val="003C3DC5"/>
    <w:rsid w:val="003C60F1"/>
    <w:rsid w:val="003D1224"/>
    <w:rsid w:val="003D53DC"/>
    <w:rsid w:val="003D5640"/>
    <w:rsid w:val="003D5903"/>
    <w:rsid w:val="003E0EFD"/>
    <w:rsid w:val="003E2AA8"/>
    <w:rsid w:val="003E460B"/>
    <w:rsid w:val="003E5399"/>
    <w:rsid w:val="003F1F3D"/>
    <w:rsid w:val="004011E0"/>
    <w:rsid w:val="00412EBE"/>
    <w:rsid w:val="00415878"/>
    <w:rsid w:val="00417AEE"/>
    <w:rsid w:val="00420A76"/>
    <w:rsid w:val="00421734"/>
    <w:rsid w:val="00424709"/>
    <w:rsid w:val="00426034"/>
    <w:rsid w:val="00431CFB"/>
    <w:rsid w:val="00457BDF"/>
    <w:rsid w:val="00465424"/>
    <w:rsid w:val="00465948"/>
    <w:rsid w:val="00470595"/>
    <w:rsid w:val="004837A1"/>
    <w:rsid w:val="00490893"/>
    <w:rsid w:val="00491F97"/>
    <w:rsid w:val="004923A3"/>
    <w:rsid w:val="004A3E5C"/>
    <w:rsid w:val="004A4F35"/>
    <w:rsid w:val="004B000C"/>
    <w:rsid w:val="004B4C74"/>
    <w:rsid w:val="004C01B2"/>
    <w:rsid w:val="004C7299"/>
    <w:rsid w:val="004D1A26"/>
    <w:rsid w:val="004D5F7D"/>
    <w:rsid w:val="004E10AF"/>
    <w:rsid w:val="004E44DA"/>
    <w:rsid w:val="004E6A93"/>
    <w:rsid w:val="004E6D56"/>
    <w:rsid w:val="004E75CC"/>
    <w:rsid w:val="004E76E6"/>
    <w:rsid w:val="004F1E26"/>
    <w:rsid w:val="004F291E"/>
    <w:rsid w:val="004F730B"/>
    <w:rsid w:val="00502CA2"/>
    <w:rsid w:val="00505D25"/>
    <w:rsid w:val="00510834"/>
    <w:rsid w:val="00510E9E"/>
    <w:rsid w:val="0051153F"/>
    <w:rsid w:val="0051173F"/>
    <w:rsid w:val="00511E61"/>
    <w:rsid w:val="00512009"/>
    <w:rsid w:val="00514920"/>
    <w:rsid w:val="005150CF"/>
    <w:rsid w:val="005150F6"/>
    <w:rsid w:val="00515179"/>
    <w:rsid w:val="00521340"/>
    <w:rsid w:val="00524BAC"/>
    <w:rsid w:val="00525BBA"/>
    <w:rsid w:val="00527830"/>
    <w:rsid w:val="00530C29"/>
    <w:rsid w:val="0053302D"/>
    <w:rsid w:val="00534F37"/>
    <w:rsid w:val="005405A5"/>
    <w:rsid w:val="0054162F"/>
    <w:rsid w:val="005421BC"/>
    <w:rsid w:val="005422A6"/>
    <w:rsid w:val="00554A54"/>
    <w:rsid w:val="00557482"/>
    <w:rsid w:val="00575521"/>
    <w:rsid w:val="00576474"/>
    <w:rsid w:val="00576C29"/>
    <w:rsid w:val="00586E4C"/>
    <w:rsid w:val="0058740F"/>
    <w:rsid w:val="0059386F"/>
    <w:rsid w:val="00596CDD"/>
    <w:rsid w:val="0059793F"/>
    <w:rsid w:val="005A266D"/>
    <w:rsid w:val="005A28D4"/>
    <w:rsid w:val="005A5B81"/>
    <w:rsid w:val="005B38B4"/>
    <w:rsid w:val="005B46DE"/>
    <w:rsid w:val="005B76E4"/>
    <w:rsid w:val="005C24F3"/>
    <w:rsid w:val="005C2FB4"/>
    <w:rsid w:val="005C40D1"/>
    <w:rsid w:val="005D3EA1"/>
    <w:rsid w:val="005D6015"/>
    <w:rsid w:val="005D7C62"/>
    <w:rsid w:val="005E196C"/>
    <w:rsid w:val="005E5D81"/>
    <w:rsid w:val="005E6B99"/>
    <w:rsid w:val="005F1580"/>
    <w:rsid w:val="005F6042"/>
    <w:rsid w:val="00601175"/>
    <w:rsid w:val="006022D8"/>
    <w:rsid w:val="0060645F"/>
    <w:rsid w:val="00613676"/>
    <w:rsid w:val="0061580D"/>
    <w:rsid w:val="00616F19"/>
    <w:rsid w:val="00622514"/>
    <w:rsid w:val="00623DF1"/>
    <w:rsid w:val="006315F7"/>
    <w:rsid w:val="0063393C"/>
    <w:rsid w:val="006341D8"/>
    <w:rsid w:val="00635CA1"/>
    <w:rsid w:val="0064030C"/>
    <w:rsid w:val="006407C5"/>
    <w:rsid w:val="006517AD"/>
    <w:rsid w:val="00653BD2"/>
    <w:rsid w:val="00655B49"/>
    <w:rsid w:val="00660EA9"/>
    <w:rsid w:val="00667AE2"/>
    <w:rsid w:val="00670653"/>
    <w:rsid w:val="00671E51"/>
    <w:rsid w:val="00672749"/>
    <w:rsid w:val="00673FE7"/>
    <w:rsid w:val="0067591A"/>
    <w:rsid w:val="006778C0"/>
    <w:rsid w:val="00680747"/>
    <w:rsid w:val="00681D83"/>
    <w:rsid w:val="00683B21"/>
    <w:rsid w:val="00685E12"/>
    <w:rsid w:val="00691393"/>
    <w:rsid w:val="00693860"/>
    <w:rsid w:val="00695736"/>
    <w:rsid w:val="0069638A"/>
    <w:rsid w:val="006A3C07"/>
    <w:rsid w:val="006A7AFB"/>
    <w:rsid w:val="006A7ECD"/>
    <w:rsid w:val="006B0CD5"/>
    <w:rsid w:val="006B23AE"/>
    <w:rsid w:val="006B30A9"/>
    <w:rsid w:val="006B3E1D"/>
    <w:rsid w:val="006B4539"/>
    <w:rsid w:val="006B46D8"/>
    <w:rsid w:val="006B51C1"/>
    <w:rsid w:val="006B5BBB"/>
    <w:rsid w:val="006C4533"/>
    <w:rsid w:val="006C79DC"/>
    <w:rsid w:val="006D1111"/>
    <w:rsid w:val="006D20EB"/>
    <w:rsid w:val="006D22F1"/>
    <w:rsid w:val="006D66FC"/>
    <w:rsid w:val="006D7127"/>
    <w:rsid w:val="006E3CCA"/>
    <w:rsid w:val="006E42E1"/>
    <w:rsid w:val="006E5C5C"/>
    <w:rsid w:val="006E74E1"/>
    <w:rsid w:val="006E7815"/>
    <w:rsid w:val="006E7E2F"/>
    <w:rsid w:val="006F3611"/>
    <w:rsid w:val="006F68BB"/>
    <w:rsid w:val="006F7457"/>
    <w:rsid w:val="0070267E"/>
    <w:rsid w:val="00702B3B"/>
    <w:rsid w:val="00705DB4"/>
    <w:rsid w:val="00706FE1"/>
    <w:rsid w:val="00713247"/>
    <w:rsid w:val="0071434A"/>
    <w:rsid w:val="00727365"/>
    <w:rsid w:val="00733A00"/>
    <w:rsid w:val="00736C29"/>
    <w:rsid w:val="0073730C"/>
    <w:rsid w:val="00740763"/>
    <w:rsid w:val="007418C8"/>
    <w:rsid w:val="00745CC2"/>
    <w:rsid w:val="0075004A"/>
    <w:rsid w:val="00750237"/>
    <w:rsid w:val="00751483"/>
    <w:rsid w:val="007514D6"/>
    <w:rsid w:val="00752B9B"/>
    <w:rsid w:val="00752D2E"/>
    <w:rsid w:val="007535E5"/>
    <w:rsid w:val="007546AF"/>
    <w:rsid w:val="00757EF8"/>
    <w:rsid w:val="00763BC4"/>
    <w:rsid w:val="00765934"/>
    <w:rsid w:val="00771386"/>
    <w:rsid w:val="0077387B"/>
    <w:rsid w:val="00774DB5"/>
    <w:rsid w:val="0077507C"/>
    <w:rsid w:val="00775822"/>
    <w:rsid w:val="007777F2"/>
    <w:rsid w:val="00780E6C"/>
    <w:rsid w:val="00782A61"/>
    <w:rsid w:val="00783D87"/>
    <w:rsid w:val="00790958"/>
    <w:rsid w:val="00790D6C"/>
    <w:rsid w:val="00792239"/>
    <w:rsid w:val="00792801"/>
    <w:rsid w:val="00796F8B"/>
    <w:rsid w:val="007A2B3F"/>
    <w:rsid w:val="007A32C1"/>
    <w:rsid w:val="007A3AA7"/>
    <w:rsid w:val="007A473E"/>
    <w:rsid w:val="007A5256"/>
    <w:rsid w:val="007A656C"/>
    <w:rsid w:val="007C0859"/>
    <w:rsid w:val="007C45B3"/>
    <w:rsid w:val="007D134E"/>
    <w:rsid w:val="007D28E0"/>
    <w:rsid w:val="007D5932"/>
    <w:rsid w:val="007D62A1"/>
    <w:rsid w:val="007D68F1"/>
    <w:rsid w:val="007E0E55"/>
    <w:rsid w:val="007E17BB"/>
    <w:rsid w:val="007E2A8F"/>
    <w:rsid w:val="007E30EC"/>
    <w:rsid w:val="007E373C"/>
    <w:rsid w:val="007E3740"/>
    <w:rsid w:val="007E49D3"/>
    <w:rsid w:val="007E7A34"/>
    <w:rsid w:val="007F3CDD"/>
    <w:rsid w:val="007F6AAD"/>
    <w:rsid w:val="00800DCB"/>
    <w:rsid w:val="0080203D"/>
    <w:rsid w:val="00805816"/>
    <w:rsid w:val="00807573"/>
    <w:rsid w:val="00810B30"/>
    <w:rsid w:val="00812321"/>
    <w:rsid w:val="00815404"/>
    <w:rsid w:val="00816740"/>
    <w:rsid w:val="00816A1D"/>
    <w:rsid w:val="00817394"/>
    <w:rsid w:val="00824829"/>
    <w:rsid w:val="00826546"/>
    <w:rsid w:val="00826B97"/>
    <w:rsid w:val="00830277"/>
    <w:rsid w:val="008306EC"/>
    <w:rsid w:val="00830AFA"/>
    <w:rsid w:val="00831122"/>
    <w:rsid w:val="008313C3"/>
    <w:rsid w:val="00833715"/>
    <w:rsid w:val="00834C3C"/>
    <w:rsid w:val="00835124"/>
    <w:rsid w:val="008432D9"/>
    <w:rsid w:val="00843816"/>
    <w:rsid w:val="008458B2"/>
    <w:rsid w:val="00847390"/>
    <w:rsid w:val="00850DD8"/>
    <w:rsid w:val="008526CB"/>
    <w:rsid w:val="00853477"/>
    <w:rsid w:val="00855B77"/>
    <w:rsid w:val="00855DC6"/>
    <w:rsid w:val="0086050E"/>
    <w:rsid w:val="0086167F"/>
    <w:rsid w:val="00870435"/>
    <w:rsid w:val="008717F2"/>
    <w:rsid w:val="00874149"/>
    <w:rsid w:val="00880BDD"/>
    <w:rsid w:val="0088138F"/>
    <w:rsid w:val="00886ACC"/>
    <w:rsid w:val="00892D08"/>
    <w:rsid w:val="00894C0A"/>
    <w:rsid w:val="008952C0"/>
    <w:rsid w:val="00896B80"/>
    <w:rsid w:val="008A5E86"/>
    <w:rsid w:val="008A66FC"/>
    <w:rsid w:val="008A7A2D"/>
    <w:rsid w:val="008B2395"/>
    <w:rsid w:val="008B3022"/>
    <w:rsid w:val="008B3D54"/>
    <w:rsid w:val="008B79D7"/>
    <w:rsid w:val="008C2093"/>
    <w:rsid w:val="008C273B"/>
    <w:rsid w:val="008D0825"/>
    <w:rsid w:val="008D0AD5"/>
    <w:rsid w:val="008D2ECB"/>
    <w:rsid w:val="008D620A"/>
    <w:rsid w:val="008D6FA9"/>
    <w:rsid w:val="008D74A9"/>
    <w:rsid w:val="008E1BBC"/>
    <w:rsid w:val="008E38D3"/>
    <w:rsid w:val="008E5A6D"/>
    <w:rsid w:val="008E5F82"/>
    <w:rsid w:val="008F32DF"/>
    <w:rsid w:val="008F4CA7"/>
    <w:rsid w:val="008F4D20"/>
    <w:rsid w:val="008F6915"/>
    <w:rsid w:val="008F7B5D"/>
    <w:rsid w:val="009006EF"/>
    <w:rsid w:val="009070C3"/>
    <w:rsid w:val="00910291"/>
    <w:rsid w:val="0091501B"/>
    <w:rsid w:val="00917EDB"/>
    <w:rsid w:val="00920AF9"/>
    <w:rsid w:val="009215CD"/>
    <w:rsid w:val="00924865"/>
    <w:rsid w:val="0092553C"/>
    <w:rsid w:val="00925632"/>
    <w:rsid w:val="0092688D"/>
    <w:rsid w:val="00931D88"/>
    <w:rsid w:val="00931F67"/>
    <w:rsid w:val="009348F3"/>
    <w:rsid w:val="00935DC8"/>
    <w:rsid w:val="00936F9E"/>
    <w:rsid w:val="00937807"/>
    <w:rsid w:val="009402C5"/>
    <w:rsid w:val="00944172"/>
    <w:rsid w:val="00945F26"/>
    <w:rsid w:val="00952B63"/>
    <w:rsid w:val="00953A18"/>
    <w:rsid w:val="00954382"/>
    <w:rsid w:val="00956851"/>
    <w:rsid w:val="00956CF2"/>
    <w:rsid w:val="00962C4C"/>
    <w:rsid w:val="0096750E"/>
    <w:rsid w:val="0097021E"/>
    <w:rsid w:val="00970944"/>
    <w:rsid w:val="009833D4"/>
    <w:rsid w:val="009835F1"/>
    <w:rsid w:val="00984D38"/>
    <w:rsid w:val="009902A1"/>
    <w:rsid w:val="00990B24"/>
    <w:rsid w:val="00992601"/>
    <w:rsid w:val="00993119"/>
    <w:rsid w:val="009951D7"/>
    <w:rsid w:val="009A31B3"/>
    <w:rsid w:val="009A4897"/>
    <w:rsid w:val="009A50B3"/>
    <w:rsid w:val="009A5845"/>
    <w:rsid w:val="009A584A"/>
    <w:rsid w:val="009B24F1"/>
    <w:rsid w:val="009B676B"/>
    <w:rsid w:val="009B6972"/>
    <w:rsid w:val="009C126E"/>
    <w:rsid w:val="009C37BD"/>
    <w:rsid w:val="009C5D94"/>
    <w:rsid w:val="009C65F8"/>
    <w:rsid w:val="009C6A76"/>
    <w:rsid w:val="009D14CE"/>
    <w:rsid w:val="009D1B64"/>
    <w:rsid w:val="009D1F8D"/>
    <w:rsid w:val="009D1FCE"/>
    <w:rsid w:val="009D4AD3"/>
    <w:rsid w:val="009E19B5"/>
    <w:rsid w:val="009E290E"/>
    <w:rsid w:val="009E2F9C"/>
    <w:rsid w:val="009E4A69"/>
    <w:rsid w:val="009E4B94"/>
    <w:rsid w:val="009E586D"/>
    <w:rsid w:val="009F2117"/>
    <w:rsid w:val="009F64F1"/>
    <w:rsid w:val="009F7B74"/>
    <w:rsid w:val="00A00173"/>
    <w:rsid w:val="00A022AF"/>
    <w:rsid w:val="00A0427E"/>
    <w:rsid w:val="00A0574B"/>
    <w:rsid w:val="00A05DD7"/>
    <w:rsid w:val="00A06405"/>
    <w:rsid w:val="00A0667F"/>
    <w:rsid w:val="00A06A08"/>
    <w:rsid w:val="00A06F5C"/>
    <w:rsid w:val="00A11A21"/>
    <w:rsid w:val="00A11AC1"/>
    <w:rsid w:val="00A11E55"/>
    <w:rsid w:val="00A13302"/>
    <w:rsid w:val="00A14AAC"/>
    <w:rsid w:val="00A14B01"/>
    <w:rsid w:val="00A151F3"/>
    <w:rsid w:val="00A17EAD"/>
    <w:rsid w:val="00A20C60"/>
    <w:rsid w:val="00A21E2E"/>
    <w:rsid w:val="00A233F0"/>
    <w:rsid w:val="00A244EC"/>
    <w:rsid w:val="00A266EF"/>
    <w:rsid w:val="00A32CCC"/>
    <w:rsid w:val="00A32CEC"/>
    <w:rsid w:val="00A32F43"/>
    <w:rsid w:val="00A35A1B"/>
    <w:rsid w:val="00A37609"/>
    <w:rsid w:val="00A4400A"/>
    <w:rsid w:val="00A45052"/>
    <w:rsid w:val="00A47A6F"/>
    <w:rsid w:val="00A50666"/>
    <w:rsid w:val="00A51267"/>
    <w:rsid w:val="00A54974"/>
    <w:rsid w:val="00A55A19"/>
    <w:rsid w:val="00A576C5"/>
    <w:rsid w:val="00A620A9"/>
    <w:rsid w:val="00A6627D"/>
    <w:rsid w:val="00A6750F"/>
    <w:rsid w:val="00A71775"/>
    <w:rsid w:val="00A72D80"/>
    <w:rsid w:val="00A73FC6"/>
    <w:rsid w:val="00A767E5"/>
    <w:rsid w:val="00A77538"/>
    <w:rsid w:val="00A83AE8"/>
    <w:rsid w:val="00A8444E"/>
    <w:rsid w:val="00A86243"/>
    <w:rsid w:val="00A8662E"/>
    <w:rsid w:val="00A900FD"/>
    <w:rsid w:val="00A902AF"/>
    <w:rsid w:val="00A91E3F"/>
    <w:rsid w:val="00A935E3"/>
    <w:rsid w:val="00A962AA"/>
    <w:rsid w:val="00AA4516"/>
    <w:rsid w:val="00AA4A99"/>
    <w:rsid w:val="00AB003D"/>
    <w:rsid w:val="00AB4728"/>
    <w:rsid w:val="00AB4EB0"/>
    <w:rsid w:val="00AB5442"/>
    <w:rsid w:val="00AC0078"/>
    <w:rsid w:val="00AC227D"/>
    <w:rsid w:val="00AC4C8A"/>
    <w:rsid w:val="00AC4D15"/>
    <w:rsid w:val="00AC6D4F"/>
    <w:rsid w:val="00AD1312"/>
    <w:rsid w:val="00AD6009"/>
    <w:rsid w:val="00AD6F41"/>
    <w:rsid w:val="00AD7C94"/>
    <w:rsid w:val="00AE0CBB"/>
    <w:rsid w:val="00AE27E0"/>
    <w:rsid w:val="00AE2935"/>
    <w:rsid w:val="00AE4009"/>
    <w:rsid w:val="00AF1901"/>
    <w:rsid w:val="00AF1D02"/>
    <w:rsid w:val="00AF6693"/>
    <w:rsid w:val="00B00D92"/>
    <w:rsid w:val="00B0206D"/>
    <w:rsid w:val="00B02F0B"/>
    <w:rsid w:val="00B07E8F"/>
    <w:rsid w:val="00B10DEA"/>
    <w:rsid w:val="00B11854"/>
    <w:rsid w:val="00B12F3B"/>
    <w:rsid w:val="00B16414"/>
    <w:rsid w:val="00B178FA"/>
    <w:rsid w:val="00B20954"/>
    <w:rsid w:val="00B2113F"/>
    <w:rsid w:val="00B24339"/>
    <w:rsid w:val="00B25648"/>
    <w:rsid w:val="00B26B35"/>
    <w:rsid w:val="00B3590F"/>
    <w:rsid w:val="00B3657E"/>
    <w:rsid w:val="00B374FF"/>
    <w:rsid w:val="00B409E7"/>
    <w:rsid w:val="00B40FA4"/>
    <w:rsid w:val="00B46B17"/>
    <w:rsid w:val="00B5455A"/>
    <w:rsid w:val="00B61083"/>
    <w:rsid w:val="00B614AA"/>
    <w:rsid w:val="00B63E8D"/>
    <w:rsid w:val="00B67345"/>
    <w:rsid w:val="00B678DB"/>
    <w:rsid w:val="00B74188"/>
    <w:rsid w:val="00B745CD"/>
    <w:rsid w:val="00B75474"/>
    <w:rsid w:val="00B837D9"/>
    <w:rsid w:val="00B94589"/>
    <w:rsid w:val="00B94B37"/>
    <w:rsid w:val="00B973D3"/>
    <w:rsid w:val="00BA2CA1"/>
    <w:rsid w:val="00BA3E35"/>
    <w:rsid w:val="00BA4304"/>
    <w:rsid w:val="00BA5ACF"/>
    <w:rsid w:val="00BB0660"/>
    <w:rsid w:val="00BB0DF2"/>
    <w:rsid w:val="00BB597E"/>
    <w:rsid w:val="00BB6800"/>
    <w:rsid w:val="00BC17D2"/>
    <w:rsid w:val="00BC247D"/>
    <w:rsid w:val="00BC49C6"/>
    <w:rsid w:val="00BC57FF"/>
    <w:rsid w:val="00BC6685"/>
    <w:rsid w:val="00BD03EC"/>
    <w:rsid w:val="00BD374F"/>
    <w:rsid w:val="00BD3851"/>
    <w:rsid w:val="00BD76C7"/>
    <w:rsid w:val="00BE19D9"/>
    <w:rsid w:val="00BE56CA"/>
    <w:rsid w:val="00BE6E53"/>
    <w:rsid w:val="00BF00EF"/>
    <w:rsid w:val="00BF13E2"/>
    <w:rsid w:val="00BF17D5"/>
    <w:rsid w:val="00BF2D87"/>
    <w:rsid w:val="00BF3329"/>
    <w:rsid w:val="00BF3558"/>
    <w:rsid w:val="00BF589E"/>
    <w:rsid w:val="00BF65FA"/>
    <w:rsid w:val="00BF7F46"/>
    <w:rsid w:val="00C01EA4"/>
    <w:rsid w:val="00C03763"/>
    <w:rsid w:val="00C059C6"/>
    <w:rsid w:val="00C06563"/>
    <w:rsid w:val="00C07EDF"/>
    <w:rsid w:val="00C10368"/>
    <w:rsid w:val="00C1445F"/>
    <w:rsid w:val="00C15BE1"/>
    <w:rsid w:val="00C2121C"/>
    <w:rsid w:val="00C25625"/>
    <w:rsid w:val="00C27C2F"/>
    <w:rsid w:val="00C34937"/>
    <w:rsid w:val="00C4003B"/>
    <w:rsid w:val="00C41E0F"/>
    <w:rsid w:val="00C42009"/>
    <w:rsid w:val="00C45D3B"/>
    <w:rsid w:val="00C50297"/>
    <w:rsid w:val="00C53E09"/>
    <w:rsid w:val="00C57484"/>
    <w:rsid w:val="00C61002"/>
    <w:rsid w:val="00C618CF"/>
    <w:rsid w:val="00C624F7"/>
    <w:rsid w:val="00C6380B"/>
    <w:rsid w:val="00C63A1D"/>
    <w:rsid w:val="00C660C0"/>
    <w:rsid w:val="00C71A96"/>
    <w:rsid w:val="00C71BE3"/>
    <w:rsid w:val="00C75329"/>
    <w:rsid w:val="00C77ABD"/>
    <w:rsid w:val="00C81AE5"/>
    <w:rsid w:val="00C845D2"/>
    <w:rsid w:val="00C90858"/>
    <w:rsid w:val="00C9702B"/>
    <w:rsid w:val="00CA16AC"/>
    <w:rsid w:val="00CB50BC"/>
    <w:rsid w:val="00CB5AD2"/>
    <w:rsid w:val="00CB621B"/>
    <w:rsid w:val="00CC5933"/>
    <w:rsid w:val="00CC664F"/>
    <w:rsid w:val="00CC7625"/>
    <w:rsid w:val="00CD3B4B"/>
    <w:rsid w:val="00CD44B1"/>
    <w:rsid w:val="00CD5071"/>
    <w:rsid w:val="00CD7D50"/>
    <w:rsid w:val="00CE0E1E"/>
    <w:rsid w:val="00CE4772"/>
    <w:rsid w:val="00CE52CC"/>
    <w:rsid w:val="00CE7712"/>
    <w:rsid w:val="00CF3355"/>
    <w:rsid w:val="00CF51D7"/>
    <w:rsid w:val="00D01BFB"/>
    <w:rsid w:val="00D04358"/>
    <w:rsid w:val="00D05350"/>
    <w:rsid w:val="00D05BCA"/>
    <w:rsid w:val="00D071A9"/>
    <w:rsid w:val="00D0720D"/>
    <w:rsid w:val="00D103D8"/>
    <w:rsid w:val="00D107D4"/>
    <w:rsid w:val="00D10AD9"/>
    <w:rsid w:val="00D14A32"/>
    <w:rsid w:val="00D22399"/>
    <w:rsid w:val="00D237C7"/>
    <w:rsid w:val="00D23E89"/>
    <w:rsid w:val="00D23EB2"/>
    <w:rsid w:val="00D24DF1"/>
    <w:rsid w:val="00D24ECB"/>
    <w:rsid w:val="00D30920"/>
    <w:rsid w:val="00D31101"/>
    <w:rsid w:val="00D311C2"/>
    <w:rsid w:val="00D31D4C"/>
    <w:rsid w:val="00D35BA5"/>
    <w:rsid w:val="00D40147"/>
    <w:rsid w:val="00D423DB"/>
    <w:rsid w:val="00D444D8"/>
    <w:rsid w:val="00D453FF"/>
    <w:rsid w:val="00D52137"/>
    <w:rsid w:val="00D5230A"/>
    <w:rsid w:val="00D546C5"/>
    <w:rsid w:val="00D550A3"/>
    <w:rsid w:val="00D60624"/>
    <w:rsid w:val="00D646FF"/>
    <w:rsid w:val="00D7466B"/>
    <w:rsid w:val="00D74BA2"/>
    <w:rsid w:val="00D751F9"/>
    <w:rsid w:val="00D75371"/>
    <w:rsid w:val="00D82F9D"/>
    <w:rsid w:val="00D86D7D"/>
    <w:rsid w:val="00D873C9"/>
    <w:rsid w:val="00D90DA1"/>
    <w:rsid w:val="00D91225"/>
    <w:rsid w:val="00D96141"/>
    <w:rsid w:val="00DA08DB"/>
    <w:rsid w:val="00DA2925"/>
    <w:rsid w:val="00DA662B"/>
    <w:rsid w:val="00DA6A08"/>
    <w:rsid w:val="00DA720E"/>
    <w:rsid w:val="00DB3CB5"/>
    <w:rsid w:val="00DB5735"/>
    <w:rsid w:val="00DC0C69"/>
    <w:rsid w:val="00DC13B1"/>
    <w:rsid w:val="00DC3EAD"/>
    <w:rsid w:val="00DD4ADE"/>
    <w:rsid w:val="00DD4F6F"/>
    <w:rsid w:val="00DE1D3A"/>
    <w:rsid w:val="00DE2B28"/>
    <w:rsid w:val="00DE542B"/>
    <w:rsid w:val="00DF3004"/>
    <w:rsid w:val="00DF3210"/>
    <w:rsid w:val="00DF3FD6"/>
    <w:rsid w:val="00DF7178"/>
    <w:rsid w:val="00E07773"/>
    <w:rsid w:val="00E123C6"/>
    <w:rsid w:val="00E13FCE"/>
    <w:rsid w:val="00E16994"/>
    <w:rsid w:val="00E17F57"/>
    <w:rsid w:val="00E21ED1"/>
    <w:rsid w:val="00E224FE"/>
    <w:rsid w:val="00E2269F"/>
    <w:rsid w:val="00E22886"/>
    <w:rsid w:val="00E277A7"/>
    <w:rsid w:val="00E3051A"/>
    <w:rsid w:val="00E31FD4"/>
    <w:rsid w:val="00E3500C"/>
    <w:rsid w:val="00E35787"/>
    <w:rsid w:val="00E3582A"/>
    <w:rsid w:val="00E44189"/>
    <w:rsid w:val="00E6198D"/>
    <w:rsid w:val="00E634B9"/>
    <w:rsid w:val="00E66FE4"/>
    <w:rsid w:val="00E72D18"/>
    <w:rsid w:val="00E747D8"/>
    <w:rsid w:val="00E74F95"/>
    <w:rsid w:val="00E75078"/>
    <w:rsid w:val="00E86C46"/>
    <w:rsid w:val="00E920CE"/>
    <w:rsid w:val="00E93B10"/>
    <w:rsid w:val="00E94B1D"/>
    <w:rsid w:val="00E9535E"/>
    <w:rsid w:val="00E97FFB"/>
    <w:rsid w:val="00EA1214"/>
    <w:rsid w:val="00EB0D1B"/>
    <w:rsid w:val="00EB22D1"/>
    <w:rsid w:val="00EB3597"/>
    <w:rsid w:val="00EB3ABB"/>
    <w:rsid w:val="00EB441E"/>
    <w:rsid w:val="00EB5B57"/>
    <w:rsid w:val="00EB759E"/>
    <w:rsid w:val="00EB7CC7"/>
    <w:rsid w:val="00EC3185"/>
    <w:rsid w:val="00ED5A8A"/>
    <w:rsid w:val="00ED5B1B"/>
    <w:rsid w:val="00EE55AA"/>
    <w:rsid w:val="00EE573C"/>
    <w:rsid w:val="00EE7902"/>
    <w:rsid w:val="00EF6D75"/>
    <w:rsid w:val="00F00E2F"/>
    <w:rsid w:val="00F072C3"/>
    <w:rsid w:val="00F101AA"/>
    <w:rsid w:val="00F12820"/>
    <w:rsid w:val="00F138CF"/>
    <w:rsid w:val="00F16058"/>
    <w:rsid w:val="00F172ED"/>
    <w:rsid w:val="00F23C70"/>
    <w:rsid w:val="00F2471C"/>
    <w:rsid w:val="00F25A5B"/>
    <w:rsid w:val="00F42BE8"/>
    <w:rsid w:val="00F42C7F"/>
    <w:rsid w:val="00F45E31"/>
    <w:rsid w:val="00F466D1"/>
    <w:rsid w:val="00F47FA1"/>
    <w:rsid w:val="00F54324"/>
    <w:rsid w:val="00F57724"/>
    <w:rsid w:val="00F57FD3"/>
    <w:rsid w:val="00F61964"/>
    <w:rsid w:val="00F626F1"/>
    <w:rsid w:val="00F65A7B"/>
    <w:rsid w:val="00F670B4"/>
    <w:rsid w:val="00F7400D"/>
    <w:rsid w:val="00F743F0"/>
    <w:rsid w:val="00F7642E"/>
    <w:rsid w:val="00F767C2"/>
    <w:rsid w:val="00F830BC"/>
    <w:rsid w:val="00F8499A"/>
    <w:rsid w:val="00F87BD6"/>
    <w:rsid w:val="00F905FE"/>
    <w:rsid w:val="00F90B13"/>
    <w:rsid w:val="00F9290B"/>
    <w:rsid w:val="00FA0AE9"/>
    <w:rsid w:val="00FA0BCB"/>
    <w:rsid w:val="00FA14D1"/>
    <w:rsid w:val="00FA1C95"/>
    <w:rsid w:val="00FA37C3"/>
    <w:rsid w:val="00FA596B"/>
    <w:rsid w:val="00FB3BF0"/>
    <w:rsid w:val="00FB5F4A"/>
    <w:rsid w:val="00FC2032"/>
    <w:rsid w:val="00FC352F"/>
    <w:rsid w:val="00FD12A9"/>
    <w:rsid w:val="00FD178B"/>
    <w:rsid w:val="00FD28A0"/>
    <w:rsid w:val="00FE2C9C"/>
    <w:rsid w:val="00FE43C3"/>
    <w:rsid w:val="00FE5455"/>
    <w:rsid w:val="00FE5EAB"/>
    <w:rsid w:val="00FE648A"/>
    <w:rsid w:val="00FF1958"/>
    <w:rsid w:val="00FF207E"/>
    <w:rsid w:val="00FF491E"/>
    <w:rsid w:val="00FF5D02"/>
    <w:rsid w:val="00FF6C9B"/>
    <w:rsid w:val="00FF7001"/>
    <w:rsid w:val="00FF7205"/>
  </w:rsids>
  <m:mathPr>
    <m:mathFont m:val="Cambria Math"/>
    <m:brkBin m:val="before"/>
    <m:brkBinSub m:val="--"/>
    <m:smallFrac m:val="0"/>
    <m:dispDef/>
    <m:lMargin m:val="0"/>
    <m:rMargin m:val="0"/>
    <m:defJc m:val="centerGroup"/>
    <m:wrapIndent m:val="1440"/>
    <m:intLim m:val="subSup"/>
    <m:naryLim m:val="undOvr"/>
  </m:mathPr>
  <w:themeFontLang w:val="da-DK" w:bidi="th-TH"/>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5C50AB2"/>
  <w15:docId w15:val="{85DD99AA-31EC-4695-8CC5-666E25BE5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heme="minorHAnsi" w:hAnsi="Verdana" w:cstheme="minorBidi"/>
        <w:sz w:val="18"/>
        <w:szCs w:val="18"/>
        <w:lang w:val="da-DK" w:eastAsia="en-US" w:bidi="ar-SA"/>
      </w:rPr>
    </w:rPrDefault>
    <w:pPrDefault>
      <w:pPr>
        <w:spacing w:before="100" w:beforeAutospacing="1" w:after="100" w:afterAutospacing="1" w:line="360"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uiPriority="1" w:qFormat="1"/>
    <w:lsdException w:name="heading 3" w:uiPriority="1" w:qFormat="1"/>
    <w:lsdException w:name="heading 4" w:uiPriority="1" w:qFormat="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9" w:unhideWhenUsed="1"/>
    <w:lsdException w:name="toc 5" w:semiHidden="1" w:uiPriority="9" w:unhideWhenUsed="1"/>
    <w:lsdException w:name="toc 6" w:semiHidden="1" w:uiPriority="9" w:unhideWhenUsed="1"/>
    <w:lsdException w:name="toc 7" w:semiHidden="1" w:uiPriority="9" w:unhideWhenUsed="1"/>
    <w:lsdException w:name="toc 8" w:semiHidden="1" w:uiPriority="9" w:unhideWhenUsed="1"/>
    <w:lsdException w:name="toc 9" w:semiHidden="1" w:uiPriority="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2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9"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21" w:unhideWhenUsed="1"/>
    <w:lsdException w:name="Strong" w:uiPriority="22" w:qFormat="1"/>
    <w:lsdException w:name="Emphasis" w:semiHidden="1" w:uiPriority="1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5052"/>
    <w:pPr>
      <w:spacing w:before="0" w:beforeAutospacing="0" w:after="120" w:afterAutospacing="0" w:line="276" w:lineRule="auto"/>
    </w:pPr>
    <w:rPr>
      <w:rFonts w:eastAsia="Times New Roman" w:cs="Tahoma"/>
      <w:lang w:val="en-US" w:bidi="th-TH"/>
    </w:rPr>
  </w:style>
  <w:style w:type="paragraph" w:styleId="Heading1">
    <w:name w:val="heading 1"/>
    <w:basedOn w:val="Normal"/>
    <w:next w:val="Normal"/>
    <w:link w:val="Heading1Char"/>
    <w:uiPriority w:val="1"/>
    <w:qFormat/>
    <w:rsid w:val="00F7400D"/>
    <w:pPr>
      <w:keepNext/>
      <w:keepLines/>
      <w:numPr>
        <w:numId w:val="3"/>
      </w:numPr>
      <w:spacing w:before="100" w:beforeAutospacing="1" w:after="240"/>
      <w:contextualSpacing/>
      <w:outlineLvl w:val="0"/>
    </w:pPr>
    <w:rPr>
      <w:rFonts w:eastAsiaTheme="majorEastAsia" w:cstheme="majorBidi"/>
      <w:b/>
      <w:bCs/>
      <w:color w:val="005EB8" w:themeColor="accent1"/>
      <w:sz w:val="28"/>
      <w:szCs w:val="28"/>
      <w:lang w:val="en-GB" w:bidi="ar-SA"/>
    </w:rPr>
  </w:style>
  <w:style w:type="paragraph" w:styleId="Heading2">
    <w:name w:val="heading 2"/>
    <w:basedOn w:val="Normal"/>
    <w:next w:val="Normal"/>
    <w:link w:val="Heading2Char"/>
    <w:uiPriority w:val="1"/>
    <w:qFormat/>
    <w:rsid w:val="00815404"/>
    <w:pPr>
      <w:keepNext/>
      <w:keepLines/>
      <w:numPr>
        <w:ilvl w:val="1"/>
        <w:numId w:val="3"/>
      </w:numPr>
      <w:spacing w:before="560" w:beforeAutospacing="1" w:after="100" w:afterAutospacing="1" w:line="320" w:lineRule="atLeast"/>
      <w:contextualSpacing/>
      <w:outlineLvl w:val="1"/>
    </w:pPr>
    <w:rPr>
      <w:rFonts w:eastAsiaTheme="majorEastAsia" w:cstheme="majorBidi"/>
      <w:b/>
      <w:bCs/>
      <w:color w:val="005EB8" w:themeColor="accent1"/>
      <w:sz w:val="22"/>
      <w:szCs w:val="26"/>
      <w:lang w:val="en-GB" w:bidi="ar-SA"/>
    </w:rPr>
  </w:style>
  <w:style w:type="paragraph" w:styleId="Heading3">
    <w:name w:val="heading 3"/>
    <w:basedOn w:val="Normal"/>
    <w:next w:val="Normal"/>
    <w:link w:val="Heading3Char"/>
    <w:uiPriority w:val="1"/>
    <w:qFormat/>
    <w:rsid w:val="00D60624"/>
    <w:pPr>
      <w:keepNext/>
      <w:keepLines/>
      <w:numPr>
        <w:ilvl w:val="2"/>
        <w:numId w:val="3"/>
      </w:numPr>
      <w:spacing w:before="280" w:beforeAutospacing="1" w:after="100" w:afterAutospacing="1"/>
      <w:contextualSpacing/>
      <w:outlineLvl w:val="2"/>
    </w:pPr>
    <w:rPr>
      <w:rFonts w:eastAsiaTheme="majorEastAsia" w:cstheme="majorBidi"/>
      <w:b/>
      <w:bCs/>
      <w:color w:val="005EB8" w:themeColor="accent1"/>
      <w:sz w:val="20"/>
      <w:lang w:val="en-GB" w:bidi="ar-SA"/>
    </w:rPr>
  </w:style>
  <w:style w:type="paragraph" w:styleId="Heading4">
    <w:name w:val="heading 4"/>
    <w:basedOn w:val="Normal"/>
    <w:next w:val="Normal"/>
    <w:link w:val="Heading4Char"/>
    <w:uiPriority w:val="1"/>
    <w:qFormat/>
    <w:rsid w:val="002E0CF9"/>
    <w:pPr>
      <w:keepNext/>
      <w:keepLines/>
      <w:numPr>
        <w:ilvl w:val="3"/>
        <w:numId w:val="3"/>
      </w:numPr>
      <w:spacing w:before="260" w:beforeAutospacing="1" w:after="100" w:afterAutospacing="1"/>
      <w:contextualSpacing/>
      <w:outlineLvl w:val="3"/>
    </w:pPr>
    <w:rPr>
      <w:rFonts w:eastAsiaTheme="majorEastAsia" w:cstheme="majorBidi"/>
      <w:b/>
      <w:bCs/>
      <w:i/>
      <w:iCs/>
      <w:color w:val="005EB8" w:themeColor="accent1"/>
      <w:lang w:val="da-DK" w:bidi="ar-SA"/>
    </w:rPr>
  </w:style>
  <w:style w:type="paragraph" w:styleId="Heading5">
    <w:name w:val="heading 5"/>
    <w:basedOn w:val="Normal"/>
    <w:next w:val="Normal"/>
    <w:link w:val="Heading5Char"/>
    <w:uiPriority w:val="1"/>
    <w:semiHidden/>
    <w:rsid w:val="00D31D4C"/>
    <w:pPr>
      <w:keepNext/>
      <w:keepLines/>
      <w:numPr>
        <w:ilvl w:val="4"/>
        <w:numId w:val="3"/>
      </w:numPr>
      <w:spacing w:before="260"/>
      <w:contextualSpacing/>
      <w:outlineLvl w:val="4"/>
    </w:pPr>
    <w:rPr>
      <w:rFonts w:eastAsiaTheme="majorEastAsia" w:cstheme="majorBidi"/>
      <w:b/>
      <w:lang w:val="da-DK"/>
    </w:rPr>
  </w:style>
  <w:style w:type="paragraph" w:styleId="Heading6">
    <w:name w:val="heading 6"/>
    <w:basedOn w:val="Normal"/>
    <w:next w:val="Normal"/>
    <w:link w:val="Heading6Char"/>
    <w:uiPriority w:val="1"/>
    <w:semiHidden/>
    <w:rsid w:val="00D31D4C"/>
    <w:pPr>
      <w:keepNext/>
      <w:keepLines/>
      <w:numPr>
        <w:ilvl w:val="5"/>
        <w:numId w:val="3"/>
      </w:numPr>
      <w:spacing w:before="260"/>
      <w:contextualSpacing/>
      <w:outlineLvl w:val="5"/>
    </w:pPr>
    <w:rPr>
      <w:rFonts w:eastAsiaTheme="majorEastAsia" w:cstheme="majorBidi"/>
      <w:b/>
      <w:iCs/>
      <w:lang w:val="da-DK"/>
    </w:rPr>
  </w:style>
  <w:style w:type="paragraph" w:styleId="Heading7">
    <w:name w:val="heading 7"/>
    <w:basedOn w:val="Normal"/>
    <w:next w:val="Normal"/>
    <w:link w:val="Heading7Char"/>
    <w:uiPriority w:val="1"/>
    <w:semiHidden/>
    <w:rsid w:val="00D31D4C"/>
    <w:pPr>
      <w:keepNext/>
      <w:keepLines/>
      <w:numPr>
        <w:ilvl w:val="6"/>
        <w:numId w:val="3"/>
      </w:numPr>
      <w:spacing w:before="260"/>
      <w:contextualSpacing/>
      <w:outlineLvl w:val="6"/>
    </w:pPr>
    <w:rPr>
      <w:rFonts w:eastAsiaTheme="majorEastAsia" w:cstheme="majorBidi"/>
      <w:b/>
      <w:iCs/>
      <w:lang w:val="da-DK"/>
    </w:rPr>
  </w:style>
  <w:style w:type="paragraph" w:styleId="Heading8">
    <w:name w:val="heading 8"/>
    <w:basedOn w:val="Normal"/>
    <w:next w:val="Normal"/>
    <w:link w:val="Heading8Char"/>
    <w:uiPriority w:val="1"/>
    <w:semiHidden/>
    <w:rsid w:val="00D31D4C"/>
    <w:pPr>
      <w:keepNext/>
      <w:keepLines/>
      <w:numPr>
        <w:ilvl w:val="7"/>
        <w:numId w:val="3"/>
      </w:numPr>
      <w:spacing w:before="260"/>
      <w:contextualSpacing/>
      <w:outlineLvl w:val="7"/>
    </w:pPr>
    <w:rPr>
      <w:rFonts w:eastAsiaTheme="majorEastAsia" w:cstheme="majorBidi"/>
      <w:b/>
      <w:szCs w:val="20"/>
      <w:lang w:val="da-DK"/>
    </w:rPr>
  </w:style>
  <w:style w:type="paragraph" w:styleId="Heading9">
    <w:name w:val="heading 9"/>
    <w:basedOn w:val="Normal"/>
    <w:next w:val="Normal"/>
    <w:link w:val="Heading9Char"/>
    <w:uiPriority w:val="1"/>
    <w:semiHidden/>
    <w:rsid w:val="00D31D4C"/>
    <w:pPr>
      <w:keepNext/>
      <w:keepLines/>
      <w:numPr>
        <w:ilvl w:val="8"/>
        <w:numId w:val="3"/>
      </w:numPr>
      <w:spacing w:before="260"/>
      <w:contextualSpacing/>
      <w:outlineLvl w:val="8"/>
    </w:pPr>
    <w:rPr>
      <w:rFonts w:eastAsiaTheme="majorEastAsia" w:cstheme="majorBidi"/>
      <w:b/>
      <w:iCs/>
      <w:szCs w:val="20"/>
      <w:lang w:val="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21"/>
    <w:semiHidden/>
    <w:rsid w:val="006B30A9"/>
    <w:pPr>
      <w:tabs>
        <w:tab w:val="center" w:pos="4819"/>
        <w:tab w:val="right" w:pos="9638"/>
      </w:tabs>
      <w:spacing w:before="100" w:beforeAutospacing="1" w:after="100" w:afterAutospacing="1" w:line="240" w:lineRule="atLeast"/>
    </w:pPr>
    <w:rPr>
      <w:rFonts w:eastAsiaTheme="minorHAnsi" w:cstheme="minorBidi"/>
      <w:sz w:val="16"/>
      <w:lang w:val="en-GB" w:bidi="ar-SA"/>
    </w:rPr>
  </w:style>
  <w:style w:type="character" w:customStyle="1" w:styleId="HeaderChar">
    <w:name w:val="Header Char"/>
    <w:basedOn w:val="DefaultParagraphFont"/>
    <w:link w:val="Header"/>
    <w:uiPriority w:val="21"/>
    <w:semiHidden/>
    <w:rsid w:val="00004865"/>
    <w:rPr>
      <w:sz w:val="16"/>
    </w:rPr>
  </w:style>
  <w:style w:type="paragraph" w:styleId="Footer">
    <w:name w:val="footer"/>
    <w:basedOn w:val="Normal"/>
    <w:link w:val="FooterChar"/>
    <w:uiPriority w:val="8"/>
    <w:semiHidden/>
    <w:rsid w:val="006B30A9"/>
    <w:pPr>
      <w:tabs>
        <w:tab w:val="center" w:pos="4819"/>
        <w:tab w:val="right" w:pos="9638"/>
      </w:tabs>
      <w:spacing w:before="100" w:beforeAutospacing="1" w:after="100" w:afterAutospacing="1" w:line="240" w:lineRule="atLeast"/>
    </w:pPr>
    <w:rPr>
      <w:rFonts w:eastAsiaTheme="minorHAnsi" w:cstheme="minorBidi"/>
      <w:sz w:val="16"/>
      <w:lang w:val="en-GB" w:bidi="ar-SA"/>
    </w:rPr>
  </w:style>
  <w:style w:type="character" w:customStyle="1" w:styleId="FooterChar">
    <w:name w:val="Footer Char"/>
    <w:basedOn w:val="DefaultParagraphFont"/>
    <w:link w:val="Footer"/>
    <w:uiPriority w:val="8"/>
    <w:semiHidden/>
    <w:rsid w:val="006E5C5C"/>
    <w:rPr>
      <w:sz w:val="16"/>
      <w:lang w:val="en-GB"/>
    </w:rPr>
  </w:style>
  <w:style w:type="character" w:customStyle="1" w:styleId="Heading1Char">
    <w:name w:val="Heading 1 Char"/>
    <w:basedOn w:val="DefaultParagraphFont"/>
    <w:link w:val="Heading1"/>
    <w:uiPriority w:val="1"/>
    <w:rsid w:val="00F7400D"/>
    <w:rPr>
      <w:rFonts w:eastAsiaTheme="majorEastAsia" w:cstheme="majorBidi"/>
      <w:b/>
      <w:bCs/>
      <w:color w:val="005EB8" w:themeColor="accent1"/>
      <w:sz w:val="28"/>
      <w:szCs w:val="28"/>
      <w:lang w:val="en-GB"/>
    </w:rPr>
  </w:style>
  <w:style w:type="character" w:customStyle="1" w:styleId="Heading2Char">
    <w:name w:val="Heading 2 Char"/>
    <w:basedOn w:val="DefaultParagraphFont"/>
    <w:link w:val="Heading2"/>
    <w:uiPriority w:val="1"/>
    <w:rsid w:val="00815404"/>
    <w:rPr>
      <w:rFonts w:eastAsiaTheme="majorEastAsia" w:cstheme="majorBidi"/>
      <w:b/>
      <w:bCs/>
      <w:color w:val="005EB8" w:themeColor="accent1"/>
      <w:sz w:val="22"/>
      <w:szCs w:val="26"/>
      <w:lang w:val="en-GB"/>
    </w:rPr>
  </w:style>
  <w:style w:type="character" w:customStyle="1" w:styleId="Heading3Char">
    <w:name w:val="Heading 3 Char"/>
    <w:basedOn w:val="DefaultParagraphFont"/>
    <w:link w:val="Heading3"/>
    <w:uiPriority w:val="1"/>
    <w:rsid w:val="00D60624"/>
    <w:rPr>
      <w:rFonts w:eastAsiaTheme="majorEastAsia" w:cstheme="majorBidi"/>
      <w:b/>
      <w:bCs/>
      <w:color w:val="005EB8" w:themeColor="accent1"/>
      <w:sz w:val="20"/>
      <w:lang w:val="en-GB"/>
    </w:rPr>
  </w:style>
  <w:style w:type="character" w:customStyle="1" w:styleId="Heading4Char">
    <w:name w:val="Heading 4 Char"/>
    <w:basedOn w:val="DefaultParagraphFont"/>
    <w:link w:val="Heading4"/>
    <w:uiPriority w:val="1"/>
    <w:rsid w:val="007D5932"/>
    <w:rPr>
      <w:rFonts w:eastAsiaTheme="majorEastAsia" w:cstheme="majorBidi"/>
      <w:b/>
      <w:bCs/>
      <w:i/>
      <w:iCs/>
      <w:color w:val="005EB8" w:themeColor="accent1"/>
    </w:rPr>
  </w:style>
  <w:style w:type="character" w:customStyle="1" w:styleId="Heading5Char">
    <w:name w:val="Heading 5 Char"/>
    <w:basedOn w:val="DefaultParagraphFont"/>
    <w:link w:val="Heading5"/>
    <w:uiPriority w:val="1"/>
    <w:semiHidden/>
    <w:rsid w:val="00D31D4C"/>
    <w:rPr>
      <w:rFonts w:eastAsiaTheme="majorEastAsia" w:cstheme="majorBidi"/>
      <w:b/>
    </w:rPr>
  </w:style>
  <w:style w:type="character" w:customStyle="1" w:styleId="Heading6Char">
    <w:name w:val="Heading 6 Char"/>
    <w:basedOn w:val="DefaultParagraphFont"/>
    <w:link w:val="Heading6"/>
    <w:uiPriority w:val="1"/>
    <w:semiHidden/>
    <w:rsid w:val="00D31D4C"/>
    <w:rPr>
      <w:rFonts w:eastAsiaTheme="majorEastAsia" w:cstheme="majorBidi"/>
      <w:b/>
      <w:iCs/>
    </w:rPr>
  </w:style>
  <w:style w:type="character" w:customStyle="1" w:styleId="Heading7Char">
    <w:name w:val="Heading 7 Char"/>
    <w:basedOn w:val="DefaultParagraphFont"/>
    <w:link w:val="Heading7"/>
    <w:uiPriority w:val="1"/>
    <w:semiHidden/>
    <w:rsid w:val="00D31D4C"/>
    <w:rPr>
      <w:rFonts w:eastAsiaTheme="majorEastAsia" w:cstheme="majorBidi"/>
      <w:b/>
      <w:iCs/>
    </w:rPr>
  </w:style>
  <w:style w:type="character" w:customStyle="1" w:styleId="Heading8Char">
    <w:name w:val="Heading 8 Char"/>
    <w:basedOn w:val="DefaultParagraphFont"/>
    <w:link w:val="Heading8"/>
    <w:uiPriority w:val="1"/>
    <w:semiHidden/>
    <w:rsid w:val="00D31D4C"/>
    <w:rPr>
      <w:rFonts w:eastAsiaTheme="majorEastAsia" w:cstheme="majorBidi"/>
      <w:b/>
      <w:szCs w:val="20"/>
    </w:rPr>
  </w:style>
  <w:style w:type="character" w:customStyle="1" w:styleId="Heading9Char">
    <w:name w:val="Heading 9 Char"/>
    <w:basedOn w:val="DefaultParagraphFont"/>
    <w:link w:val="Heading9"/>
    <w:uiPriority w:val="1"/>
    <w:semiHidden/>
    <w:rsid w:val="00D31D4C"/>
    <w:rPr>
      <w:rFonts w:eastAsiaTheme="majorEastAsia" w:cstheme="majorBidi"/>
      <w:b/>
      <w:iCs/>
      <w:szCs w:val="20"/>
    </w:rPr>
  </w:style>
  <w:style w:type="paragraph" w:styleId="Title">
    <w:name w:val="Title"/>
    <w:basedOn w:val="Normal"/>
    <w:next w:val="Normal"/>
    <w:link w:val="TitleChar"/>
    <w:uiPriority w:val="19"/>
    <w:semiHidden/>
    <w:rsid w:val="009E4B94"/>
    <w:pPr>
      <w:spacing w:before="500" w:after="500" w:line="500" w:lineRule="atLeast"/>
      <w:contextualSpacing/>
    </w:pPr>
    <w:rPr>
      <w:rFonts w:eastAsiaTheme="majorEastAsia" w:cstheme="majorBidi"/>
      <w:b/>
      <w:kern w:val="28"/>
      <w:sz w:val="40"/>
      <w:szCs w:val="52"/>
    </w:rPr>
  </w:style>
  <w:style w:type="character" w:customStyle="1" w:styleId="TitleChar">
    <w:name w:val="Title Char"/>
    <w:basedOn w:val="DefaultParagraphFont"/>
    <w:link w:val="Title"/>
    <w:uiPriority w:val="19"/>
    <w:semiHidden/>
    <w:rsid w:val="00004865"/>
    <w:rPr>
      <w:rFonts w:eastAsiaTheme="majorEastAsia" w:cstheme="majorBidi"/>
      <w:b/>
      <w:kern w:val="28"/>
      <w:sz w:val="40"/>
      <w:szCs w:val="52"/>
    </w:rPr>
  </w:style>
  <w:style w:type="paragraph" w:styleId="Subtitle">
    <w:name w:val="Subtitle"/>
    <w:basedOn w:val="Normal"/>
    <w:next w:val="Normal"/>
    <w:link w:val="SubtitleChar"/>
    <w:uiPriority w:val="19"/>
    <w:semiHidden/>
    <w:rsid w:val="009E4B94"/>
    <w:pPr>
      <w:numPr>
        <w:ilvl w:val="1"/>
      </w:numPr>
      <w:spacing w:before="400" w:after="400" w:line="400" w:lineRule="atLeast"/>
      <w:contextualSpacing/>
    </w:pPr>
    <w:rPr>
      <w:rFonts w:eastAsiaTheme="majorEastAsia" w:cstheme="majorBidi"/>
      <w:b/>
      <w:iCs/>
      <w:sz w:val="36"/>
    </w:rPr>
  </w:style>
  <w:style w:type="character" w:customStyle="1" w:styleId="SubtitleChar">
    <w:name w:val="Subtitle Char"/>
    <w:basedOn w:val="DefaultParagraphFont"/>
    <w:link w:val="Subtitle"/>
    <w:uiPriority w:val="19"/>
    <w:semiHidden/>
    <w:rsid w:val="00004865"/>
    <w:rPr>
      <w:rFonts w:eastAsiaTheme="majorEastAsia" w:cstheme="majorBidi"/>
      <w:b/>
      <w:iCs/>
      <w:sz w:val="36"/>
      <w:szCs w:val="24"/>
    </w:rPr>
  </w:style>
  <w:style w:type="character" w:styleId="SubtleEmphasis">
    <w:name w:val="Subtle Emphasis"/>
    <w:basedOn w:val="DefaultParagraphFont"/>
    <w:uiPriority w:val="99"/>
    <w:semiHidden/>
    <w:qFormat/>
    <w:rsid w:val="009E4B94"/>
    <w:rPr>
      <w:i/>
      <w:iCs/>
      <w:color w:val="808080" w:themeColor="text1" w:themeTint="7F"/>
    </w:rPr>
  </w:style>
  <w:style w:type="character" w:styleId="IntenseEmphasis">
    <w:name w:val="Intense Emphasis"/>
    <w:basedOn w:val="DefaultParagraphFont"/>
    <w:uiPriority w:val="19"/>
    <w:semiHidden/>
    <w:rsid w:val="009E4B94"/>
    <w:rPr>
      <w:b/>
      <w:bCs/>
      <w:i/>
      <w:iCs/>
      <w:color w:val="auto"/>
    </w:rPr>
  </w:style>
  <w:style w:type="character" w:styleId="Strong">
    <w:name w:val="Strong"/>
    <w:basedOn w:val="DefaultParagraphFont"/>
    <w:uiPriority w:val="22"/>
    <w:qFormat/>
    <w:rsid w:val="009E4B94"/>
    <w:rPr>
      <w:b/>
      <w:bCs/>
    </w:rPr>
  </w:style>
  <w:style w:type="paragraph" w:styleId="IntenseQuote">
    <w:name w:val="Intense Quote"/>
    <w:basedOn w:val="Normal"/>
    <w:next w:val="Normal"/>
    <w:link w:val="IntenseQuoteChar"/>
    <w:uiPriority w:val="19"/>
    <w:semiHidden/>
    <w:rsid w:val="007546AF"/>
    <w:pPr>
      <w:spacing w:before="260" w:after="260"/>
      <w:ind w:left="851" w:right="851"/>
    </w:pPr>
    <w:rPr>
      <w:b/>
      <w:bCs/>
      <w:i/>
      <w:iCs/>
    </w:rPr>
  </w:style>
  <w:style w:type="character" w:customStyle="1" w:styleId="IntenseQuoteChar">
    <w:name w:val="Intense Quote Char"/>
    <w:basedOn w:val="DefaultParagraphFont"/>
    <w:link w:val="IntenseQuote"/>
    <w:uiPriority w:val="19"/>
    <w:semiHidden/>
    <w:rsid w:val="00004865"/>
    <w:rPr>
      <w:b/>
      <w:bCs/>
      <w:i/>
      <w:iCs/>
    </w:rPr>
  </w:style>
  <w:style w:type="character" w:styleId="SubtleReference">
    <w:name w:val="Subtle Reference"/>
    <w:basedOn w:val="DefaultParagraphFont"/>
    <w:uiPriority w:val="99"/>
    <w:semiHidden/>
    <w:qFormat/>
    <w:rsid w:val="002E74A4"/>
    <w:rPr>
      <w:caps w:val="0"/>
      <w:smallCaps w:val="0"/>
      <w:color w:val="auto"/>
      <w:u w:val="single"/>
    </w:rPr>
  </w:style>
  <w:style w:type="character" w:styleId="IntenseReference">
    <w:name w:val="Intense Reference"/>
    <w:basedOn w:val="DefaultParagraphFont"/>
    <w:uiPriority w:val="99"/>
    <w:semiHidden/>
    <w:qFormat/>
    <w:rsid w:val="002E74A4"/>
    <w:rPr>
      <w:b/>
      <w:bCs/>
      <w:caps w:val="0"/>
      <w:smallCaps w:val="0"/>
      <w:color w:val="auto"/>
      <w:spacing w:val="5"/>
      <w:u w:val="single"/>
    </w:rPr>
  </w:style>
  <w:style w:type="paragraph" w:styleId="Caption">
    <w:name w:val="caption"/>
    <w:basedOn w:val="Normal"/>
    <w:next w:val="Normal"/>
    <w:qFormat/>
    <w:rsid w:val="00A51267"/>
    <w:pPr>
      <w:spacing w:before="240" w:beforeAutospacing="1" w:after="100" w:afterAutospacing="1"/>
      <w:jc w:val="center"/>
    </w:pPr>
    <w:rPr>
      <w:rFonts w:eastAsiaTheme="minorHAnsi" w:cstheme="minorBidi"/>
      <w:b/>
      <w:bCs/>
      <w:color w:val="004689" w:themeColor="accent1" w:themeShade="BF"/>
      <w:sz w:val="16"/>
      <w:lang w:val="en-GB" w:bidi="ar-SA"/>
    </w:rPr>
  </w:style>
  <w:style w:type="paragraph" w:styleId="TOC1">
    <w:name w:val="toc 1"/>
    <w:basedOn w:val="Normal"/>
    <w:next w:val="Normal"/>
    <w:uiPriority w:val="39"/>
    <w:rsid w:val="00343803"/>
    <w:pPr>
      <w:tabs>
        <w:tab w:val="left" w:pos="425"/>
        <w:tab w:val="right" w:leader="dot" w:pos="7598"/>
      </w:tabs>
      <w:spacing w:before="100" w:beforeAutospacing="1" w:after="100" w:afterAutospacing="1"/>
      <w:ind w:left="425" w:right="3119" w:hanging="425"/>
    </w:pPr>
    <w:rPr>
      <w:rFonts w:eastAsiaTheme="minorHAnsi" w:cstheme="minorBidi"/>
      <w:lang w:val="en-GB" w:bidi="ar-SA"/>
    </w:rPr>
  </w:style>
  <w:style w:type="paragraph" w:styleId="TOC2">
    <w:name w:val="toc 2"/>
    <w:basedOn w:val="Normal"/>
    <w:next w:val="Normal"/>
    <w:uiPriority w:val="39"/>
    <w:rsid w:val="002B00C1"/>
    <w:pPr>
      <w:tabs>
        <w:tab w:val="left" w:pos="567"/>
        <w:tab w:val="right" w:leader="dot" w:pos="7598"/>
      </w:tabs>
      <w:spacing w:before="100" w:beforeAutospacing="1" w:after="100" w:afterAutospacing="1"/>
      <w:ind w:left="851" w:right="2835" w:hanging="567"/>
    </w:pPr>
    <w:rPr>
      <w:rFonts w:eastAsiaTheme="minorHAnsi" w:cstheme="minorBidi"/>
      <w:lang w:val="en-GB" w:bidi="ar-SA"/>
    </w:rPr>
  </w:style>
  <w:style w:type="paragraph" w:styleId="TOC3">
    <w:name w:val="toc 3"/>
    <w:basedOn w:val="Normal"/>
    <w:next w:val="Normal"/>
    <w:uiPriority w:val="39"/>
    <w:rsid w:val="002B00C1"/>
    <w:pPr>
      <w:tabs>
        <w:tab w:val="left" w:pos="851"/>
        <w:tab w:val="right" w:leader="dot" w:pos="7598"/>
      </w:tabs>
      <w:spacing w:before="100" w:beforeAutospacing="1" w:after="100" w:afterAutospacing="1"/>
      <w:ind w:left="1418" w:right="2835" w:hanging="851"/>
    </w:pPr>
    <w:rPr>
      <w:rFonts w:eastAsiaTheme="minorHAnsi" w:cstheme="minorBidi"/>
      <w:lang w:val="en-GB" w:bidi="ar-SA"/>
    </w:rPr>
  </w:style>
  <w:style w:type="paragraph" w:styleId="TOC4">
    <w:name w:val="toc 4"/>
    <w:basedOn w:val="Normal"/>
    <w:next w:val="Normal"/>
    <w:uiPriority w:val="9"/>
    <w:semiHidden/>
    <w:rsid w:val="00D31D4C"/>
    <w:pPr>
      <w:ind w:right="567"/>
    </w:pPr>
    <w:rPr>
      <w:lang w:val="da-DK"/>
    </w:rPr>
  </w:style>
  <w:style w:type="paragraph" w:styleId="TOC5">
    <w:name w:val="toc 5"/>
    <w:basedOn w:val="Normal"/>
    <w:next w:val="Normal"/>
    <w:uiPriority w:val="9"/>
    <w:semiHidden/>
    <w:rsid w:val="00D31D4C"/>
    <w:pPr>
      <w:ind w:right="567"/>
    </w:pPr>
    <w:rPr>
      <w:lang w:val="da-DK"/>
    </w:rPr>
  </w:style>
  <w:style w:type="paragraph" w:styleId="TOC6">
    <w:name w:val="toc 6"/>
    <w:basedOn w:val="Normal"/>
    <w:next w:val="Normal"/>
    <w:uiPriority w:val="9"/>
    <w:semiHidden/>
    <w:rsid w:val="00D31D4C"/>
    <w:pPr>
      <w:ind w:right="567"/>
    </w:pPr>
    <w:rPr>
      <w:lang w:val="da-DK"/>
    </w:rPr>
  </w:style>
  <w:style w:type="paragraph" w:styleId="TOC7">
    <w:name w:val="toc 7"/>
    <w:basedOn w:val="Normal"/>
    <w:next w:val="Normal"/>
    <w:uiPriority w:val="9"/>
    <w:semiHidden/>
    <w:rsid w:val="00D31D4C"/>
    <w:pPr>
      <w:ind w:right="567"/>
    </w:pPr>
    <w:rPr>
      <w:lang w:val="da-DK"/>
    </w:rPr>
  </w:style>
  <w:style w:type="paragraph" w:styleId="TOC8">
    <w:name w:val="toc 8"/>
    <w:basedOn w:val="Normal"/>
    <w:next w:val="Normal"/>
    <w:uiPriority w:val="9"/>
    <w:semiHidden/>
    <w:rsid w:val="00D31D4C"/>
    <w:pPr>
      <w:ind w:right="567"/>
    </w:pPr>
    <w:rPr>
      <w:lang w:val="da-DK"/>
    </w:rPr>
  </w:style>
  <w:style w:type="paragraph" w:styleId="TOC9">
    <w:name w:val="toc 9"/>
    <w:basedOn w:val="Normal"/>
    <w:next w:val="Normal"/>
    <w:uiPriority w:val="9"/>
    <w:semiHidden/>
    <w:rsid w:val="00D31D4C"/>
    <w:pPr>
      <w:ind w:right="567"/>
    </w:pPr>
    <w:rPr>
      <w:lang w:val="da-DK"/>
    </w:rPr>
  </w:style>
  <w:style w:type="paragraph" w:styleId="TOCHeading">
    <w:name w:val="TOC Heading"/>
    <w:next w:val="Normal"/>
    <w:uiPriority w:val="39"/>
    <w:semiHidden/>
    <w:qFormat/>
    <w:rsid w:val="00D550A3"/>
    <w:pPr>
      <w:spacing w:after="520" w:line="480" w:lineRule="atLeast"/>
    </w:pPr>
    <w:rPr>
      <w:rFonts w:eastAsiaTheme="majorEastAsia" w:cstheme="majorBidi"/>
      <w:b/>
      <w:bCs/>
      <w:color w:val="005EB8" w:themeColor="accent1"/>
      <w:sz w:val="44"/>
      <w:szCs w:val="28"/>
    </w:rPr>
  </w:style>
  <w:style w:type="paragraph" w:styleId="BlockText">
    <w:name w:val="Block Text"/>
    <w:basedOn w:val="Normal"/>
    <w:uiPriority w:val="99"/>
    <w:semiHidden/>
    <w:rsid w:val="009E4B94"/>
    <w:pPr>
      <w:pBdr>
        <w:top w:val="single" w:sz="2" w:space="10" w:color="7F7F7F" w:themeColor="text1" w:themeTint="80"/>
        <w:left w:val="single" w:sz="2" w:space="10" w:color="7F7F7F" w:themeColor="text1" w:themeTint="80"/>
        <w:bottom w:val="single" w:sz="2" w:space="10" w:color="7F7F7F" w:themeColor="text1" w:themeTint="80"/>
        <w:right w:val="single" w:sz="2" w:space="10" w:color="7F7F7F" w:themeColor="text1" w:themeTint="80"/>
      </w:pBdr>
      <w:ind w:left="1151" w:right="1151"/>
    </w:pPr>
    <w:rPr>
      <w:rFonts w:eastAsiaTheme="minorEastAsia"/>
      <w:i/>
      <w:iCs/>
    </w:rPr>
  </w:style>
  <w:style w:type="paragraph" w:styleId="EndnoteText">
    <w:name w:val="endnote text"/>
    <w:basedOn w:val="Normal"/>
    <w:link w:val="EndnoteTextChar"/>
    <w:uiPriority w:val="21"/>
    <w:semiHidden/>
    <w:rsid w:val="009E4B94"/>
    <w:pPr>
      <w:spacing w:line="240" w:lineRule="atLeast"/>
      <w:ind w:left="85" w:hanging="85"/>
    </w:pPr>
    <w:rPr>
      <w:sz w:val="16"/>
      <w:szCs w:val="20"/>
    </w:rPr>
  </w:style>
  <w:style w:type="character" w:customStyle="1" w:styleId="EndnoteTextChar">
    <w:name w:val="Endnote Text Char"/>
    <w:basedOn w:val="DefaultParagraphFont"/>
    <w:link w:val="EndnoteText"/>
    <w:uiPriority w:val="21"/>
    <w:semiHidden/>
    <w:rsid w:val="00004865"/>
    <w:rPr>
      <w:sz w:val="16"/>
      <w:szCs w:val="20"/>
    </w:rPr>
  </w:style>
  <w:style w:type="character" w:styleId="EndnoteReference">
    <w:name w:val="endnote reference"/>
    <w:basedOn w:val="DefaultParagraphFont"/>
    <w:uiPriority w:val="21"/>
    <w:semiHidden/>
    <w:rsid w:val="009E4B94"/>
    <w:rPr>
      <w:vertAlign w:val="superscript"/>
    </w:rPr>
  </w:style>
  <w:style w:type="paragraph" w:styleId="FootnoteText">
    <w:name w:val="footnote text"/>
    <w:basedOn w:val="Normal"/>
    <w:link w:val="FootnoteTextChar"/>
    <w:uiPriority w:val="21"/>
    <w:semiHidden/>
    <w:rsid w:val="009E4B94"/>
    <w:pPr>
      <w:spacing w:line="240" w:lineRule="atLeast"/>
      <w:ind w:left="85" w:hanging="85"/>
    </w:pPr>
    <w:rPr>
      <w:sz w:val="16"/>
      <w:szCs w:val="20"/>
    </w:rPr>
  </w:style>
  <w:style w:type="character" w:customStyle="1" w:styleId="FootnoteTextChar">
    <w:name w:val="Footnote Text Char"/>
    <w:basedOn w:val="DefaultParagraphFont"/>
    <w:link w:val="FootnoteText"/>
    <w:uiPriority w:val="21"/>
    <w:semiHidden/>
    <w:rsid w:val="00004865"/>
    <w:rPr>
      <w:sz w:val="16"/>
      <w:szCs w:val="20"/>
    </w:rPr>
  </w:style>
  <w:style w:type="paragraph" w:styleId="ListBullet">
    <w:name w:val="List Bullet"/>
    <w:basedOn w:val="Normal"/>
    <w:uiPriority w:val="99"/>
    <w:rsid w:val="002E0CF9"/>
    <w:pPr>
      <w:numPr>
        <w:numId w:val="1"/>
      </w:numPr>
      <w:spacing w:before="100" w:beforeAutospacing="1" w:afterAutospacing="1"/>
      <w:ind w:left="680"/>
      <w:contextualSpacing/>
    </w:pPr>
    <w:rPr>
      <w:rFonts w:eastAsiaTheme="minorHAnsi" w:cstheme="minorBidi"/>
      <w:lang w:val="en-GB" w:bidi="ar-SA"/>
    </w:rPr>
  </w:style>
  <w:style w:type="paragraph" w:styleId="ListNumber">
    <w:name w:val="List Number"/>
    <w:basedOn w:val="Normal"/>
    <w:uiPriority w:val="2"/>
    <w:qFormat/>
    <w:rsid w:val="006B30A9"/>
    <w:pPr>
      <w:numPr>
        <w:numId w:val="2"/>
      </w:numPr>
      <w:spacing w:before="100" w:beforeAutospacing="1" w:after="100" w:afterAutospacing="1"/>
      <w:contextualSpacing/>
    </w:pPr>
    <w:rPr>
      <w:rFonts w:eastAsiaTheme="minorHAnsi" w:cstheme="minorBidi"/>
      <w:lang w:val="en-GB" w:bidi="ar-SA"/>
    </w:rPr>
  </w:style>
  <w:style w:type="character" w:styleId="PageNumber">
    <w:name w:val="page number"/>
    <w:basedOn w:val="DefaultParagraphFont"/>
    <w:uiPriority w:val="9"/>
    <w:semiHidden/>
    <w:rsid w:val="00424709"/>
  </w:style>
  <w:style w:type="paragraph" w:customStyle="1" w:styleId="Template">
    <w:name w:val="Template"/>
    <w:uiPriority w:val="8"/>
    <w:semiHidden/>
    <w:rsid w:val="00E13FCE"/>
    <w:pPr>
      <w:spacing w:line="280" w:lineRule="exact"/>
    </w:pPr>
    <w:rPr>
      <w:noProof/>
      <w:sz w:val="16"/>
      <w:lang w:val="en-GB"/>
    </w:rPr>
  </w:style>
  <w:style w:type="paragraph" w:customStyle="1" w:styleId="Template-Address">
    <w:name w:val="Template - Address"/>
    <w:basedOn w:val="Template"/>
    <w:uiPriority w:val="8"/>
    <w:semiHidden/>
    <w:rsid w:val="00E13FCE"/>
    <w:pPr>
      <w:tabs>
        <w:tab w:val="left" w:pos="567"/>
      </w:tabs>
    </w:pPr>
  </w:style>
  <w:style w:type="paragraph" w:customStyle="1" w:styleId="Template-CompanyName">
    <w:name w:val="Template - Company Name"/>
    <w:basedOn w:val="Template-Address"/>
    <w:next w:val="Template-Address"/>
    <w:uiPriority w:val="8"/>
    <w:semiHidden/>
    <w:rsid w:val="007E373C"/>
    <w:pPr>
      <w:spacing w:line="270" w:lineRule="atLeast"/>
    </w:pPr>
    <w:rPr>
      <w:b/>
    </w:rPr>
  </w:style>
  <w:style w:type="paragraph" w:styleId="TOAHeading">
    <w:name w:val="toa heading"/>
    <w:basedOn w:val="Normal"/>
    <w:next w:val="Normal"/>
    <w:uiPriority w:val="10"/>
    <w:semiHidden/>
    <w:rsid w:val="002E74A4"/>
    <w:pPr>
      <w:spacing w:after="520" w:line="360" w:lineRule="atLeast"/>
    </w:pPr>
    <w:rPr>
      <w:rFonts w:eastAsiaTheme="majorEastAsia" w:cstheme="majorBidi"/>
      <w:b/>
      <w:bCs/>
      <w:sz w:val="28"/>
    </w:rPr>
  </w:style>
  <w:style w:type="paragraph" w:styleId="TableofFigures">
    <w:name w:val="table of figures"/>
    <w:basedOn w:val="Normal"/>
    <w:next w:val="Normal"/>
    <w:uiPriority w:val="10"/>
    <w:semiHidden/>
    <w:rsid w:val="002E74A4"/>
    <w:pPr>
      <w:ind w:right="567"/>
    </w:pPr>
  </w:style>
  <w:style w:type="paragraph" w:styleId="Signature">
    <w:name w:val="Signature"/>
    <w:basedOn w:val="Normal"/>
    <w:link w:val="SignatureChar"/>
    <w:uiPriority w:val="99"/>
    <w:semiHidden/>
    <w:rsid w:val="00424709"/>
    <w:pPr>
      <w:ind w:left="4252"/>
    </w:pPr>
  </w:style>
  <w:style w:type="character" w:customStyle="1" w:styleId="SignatureChar">
    <w:name w:val="Signature Char"/>
    <w:basedOn w:val="DefaultParagraphFont"/>
    <w:link w:val="Signature"/>
    <w:uiPriority w:val="99"/>
    <w:semiHidden/>
    <w:rsid w:val="00004865"/>
  </w:style>
  <w:style w:type="character" w:styleId="PlaceholderText">
    <w:name w:val="Placeholder Text"/>
    <w:basedOn w:val="DefaultParagraphFont"/>
    <w:uiPriority w:val="99"/>
    <w:semiHidden/>
    <w:rsid w:val="00424709"/>
    <w:rPr>
      <w:color w:val="auto"/>
    </w:rPr>
  </w:style>
  <w:style w:type="paragraph" w:customStyle="1" w:styleId="Table">
    <w:name w:val="Table"/>
    <w:uiPriority w:val="4"/>
    <w:rsid w:val="00833715"/>
    <w:pPr>
      <w:spacing w:before="40" w:after="40"/>
      <w:ind w:left="113" w:right="113"/>
    </w:pPr>
    <w:rPr>
      <w:lang w:val="en-GB"/>
    </w:rPr>
  </w:style>
  <w:style w:type="paragraph" w:customStyle="1" w:styleId="Table-Text">
    <w:name w:val="Table - Text"/>
    <w:basedOn w:val="Table"/>
    <w:uiPriority w:val="4"/>
    <w:rsid w:val="00424709"/>
  </w:style>
  <w:style w:type="paragraph" w:customStyle="1" w:styleId="Table-TextTotal">
    <w:name w:val="Table - Text Total"/>
    <w:basedOn w:val="Table-Text"/>
    <w:uiPriority w:val="4"/>
    <w:rsid w:val="00424709"/>
    <w:rPr>
      <w:b/>
    </w:rPr>
  </w:style>
  <w:style w:type="paragraph" w:customStyle="1" w:styleId="Table-Numbers">
    <w:name w:val="Table - Numbers"/>
    <w:basedOn w:val="Table"/>
    <w:uiPriority w:val="4"/>
    <w:rsid w:val="00424709"/>
    <w:pPr>
      <w:jc w:val="right"/>
    </w:pPr>
  </w:style>
  <w:style w:type="paragraph" w:customStyle="1" w:styleId="Table-NumbersTotal">
    <w:name w:val="Table - Numbers Total"/>
    <w:basedOn w:val="Table-Numbers"/>
    <w:uiPriority w:val="4"/>
    <w:rsid w:val="00424709"/>
    <w:rPr>
      <w:b/>
    </w:rPr>
  </w:style>
  <w:style w:type="paragraph" w:styleId="Quote">
    <w:name w:val="Quote"/>
    <w:basedOn w:val="Normal"/>
    <w:next w:val="Normal"/>
    <w:link w:val="QuoteChar"/>
    <w:uiPriority w:val="29"/>
    <w:qFormat/>
    <w:rsid w:val="007546AF"/>
    <w:pPr>
      <w:spacing w:before="260" w:beforeAutospacing="1" w:after="260" w:afterAutospacing="1"/>
      <w:ind w:left="567" w:right="567"/>
    </w:pPr>
    <w:rPr>
      <w:rFonts w:eastAsiaTheme="minorHAnsi" w:cstheme="minorBidi"/>
      <w:b/>
      <w:iCs/>
      <w:color w:val="000000" w:themeColor="text1"/>
      <w:sz w:val="20"/>
      <w:lang w:val="en-GB" w:bidi="ar-SA"/>
    </w:rPr>
  </w:style>
  <w:style w:type="character" w:customStyle="1" w:styleId="QuoteChar">
    <w:name w:val="Quote Char"/>
    <w:basedOn w:val="DefaultParagraphFont"/>
    <w:link w:val="Quote"/>
    <w:uiPriority w:val="29"/>
    <w:rsid w:val="00004865"/>
    <w:rPr>
      <w:b/>
      <w:iCs/>
      <w:color w:val="000000" w:themeColor="text1"/>
      <w:sz w:val="20"/>
    </w:rPr>
  </w:style>
  <w:style w:type="character" w:styleId="BookTitle">
    <w:name w:val="Book Title"/>
    <w:basedOn w:val="DefaultParagraphFont"/>
    <w:uiPriority w:val="99"/>
    <w:semiHidden/>
    <w:qFormat/>
    <w:rsid w:val="007546AF"/>
    <w:rPr>
      <w:b/>
      <w:bCs/>
      <w:caps w:val="0"/>
      <w:smallCaps w:val="0"/>
      <w:spacing w:val="5"/>
    </w:rPr>
  </w:style>
  <w:style w:type="paragraph" w:styleId="TableofAuthorities">
    <w:name w:val="table of authorities"/>
    <w:basedOn w:val="Normal"/>
    <w:next w:val="Normal"/>
    <w:uiPriority w:val="10"/>
    <w:semiHidden/>
    <w:rsid w:val="002E74A4"/>
    <w:pPr>
      <w:ind w:right="567"/>
    </w:pPr>
  </w:style>
  <w:style w:type="paragraph" w:styleId="NormalIndent">
    <w:name w:val="Normal Indent"/>
    <w:basedOn w:val="Normal"/>
    <w:rsid w:val="005A28D4"/>
    <w:pPr>
      <w:spacing w:before="100" w:beforeAutospacing="1" w:after="100" w:afterAutospacing="1"/>
      <w:ind w:left="1134"/>
    </w:pPr>
    <w:rPr>
      <w:rFonts w:eastAsiaTheme="minorHAnsi" w:cstheme="minorBidi"/>
      <w:lang w:val="en-GB" w:bidi="ar-SA"/>
    </w:rPr>
  </w:style>
  <w:style w:type="table" w:styleId="TableGrid">
    <w:name w:val="Table Grid"/>
    <w:basedOn w:val="TableNormal"/>
    <w:uiPriority w:val="59"/>
    <w:rsid w:val="00655B4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Heading">
    <w:name w:val="Document Heading"/>
    <w:basedOn w:val="Normal"/>
    <w:uiPriority w:val="6"/>
    <w:semiHidden/>
    <w:rsid w:val="00655B49"/>
    <w:pPr>
      <w:spacing w:after="260" w:line="300" w:lineRule="atLeast"/>
    </w:pPr>
    <w:rPr>
      <w:b/>
      <w:sz w:val="22"/>
    </w:rPr>
  </w:style>
  <w:style w:type="paragraph" w:customStyle="1" w:styleId="DocumentName">
    <w:name w:val="Document Name"/>
    <w:basedOn w:val="Normal"/>
    <w:uiPriority w:val="8"/>
    <w:semiHidden/>
    <w:rsid w:val="00655B49"/>
    <w:pPr>
      <w:spacing w:line="360" w:lineRule="atLeast"/>
    </w:pPr>
    <w:rPr>
      <w:b/>
      <w:caps/>
      <w:sz w:val="28"/>
    </w:rPr>
  </w:style>
  <w:style w:type="paragraph" w:customStyle="1" w:styleId="Template-Date">
    <w:name w:val="Template - Date"/>
    <w:basedOn w:val="Template"/>
    <w:uiPriority w:val="8"/>
    <w:semiHidden/>
    <w:rsid w:val="00244D70"/>
    <w:pPr>
      <w:spacing w:line="280" w:lineRule="atLeast"/>
    </w:pPr>
  </w:style>
  <w:style w:type="paragraph" w:customStyle="1" w:styleId="Template-Web">
    <w:name w:val="Template - Web"/>
    <w:basedOn w:val="Template"/>
    <w:uiPriority w:val="8"/>
    <w:semiHidden/>
    <w:rsid w:val="00BB0DF2"/>
    <w:pPr>
      <w:jc w:val="right"/>
    </w:pPr>
    <w:rPr>
      <w:color w:val="005EB8" w:themeColor="accent1"/>
    </w:rPr>
  </w:style>
  <w:style w:type="paragraph" w:customStyle="1" w:styleId="Template-Legaltext">
    <w:name w:val="Template - Legal text"/>
    <w:basedOn w:val="Template"/>
    <w:uiPriority w:val="8"/>
    <w:semiHidden/>
    <w:rsid w:val="0015292B"/>
    <w:pPr>
      <w:spacing w:line="160" w:lineRule="atLeast"/>
    </w:pPr>
    <w:rPr>
      <w:sz w:val="12"/>
    </w:rPr>
  </w:style>
  <w:style w:type="paragraph" w:styleId="ListBullet2">
    <w:name w:val="List Bullet 2"/>
    <w:basedOn w:val="Normal"/>
    <w:uiPriority w:val="2"/>
    <w:qFormat/>
    <w:rsid w:val="00D01BFB"/>
    <w:pPr>
      <w:numPr>
        <w:ilvl w:val="1"/>
        <w:numId w:val="1"/>
      </w:numPr>
      <w:spacing w:before="100" w:beforeAutospacing="1" w:after="100" w:afterAutospacing="1"/>
      <w:contextualSpacing/>
    </w:pPr>
    <w:rPr>
      <w:rFonts w:eastAsiaTheme="minorHAnsi" w:cstheme="minorBidi"/>
      <w:lang w:val="en-GB" w:bidi="ar-SA"/>
    </w:rPr>
  </w:style>
  <w:style w:type="paragraph" w:styleId="ListBullet3">
    <w:name w:val="List Bullet 3"/>
    <w:basedOn w:val="Normal"/>
    <w:uiPriority w:val="99"/>
    <w:semiHidden/>
    <w:rsid w:val="00D01BFB"/>
    <w:pPr>
      <w:numPr>
        <w:ilvl w:val="2"/>
        <w:numId w:val="1"/>
      </w:numPr>
      <w:contextualSpacing/>
    </w:pPr>
  </w:style>
  <w:style w:type="paragraph" w:customStyle="1" w:styleId="Heading1-Topofpage">
    <w:name w:val="Heading 1 - Top of page"/>
    <w:basedOn w:val="Heading1"/>
    <w:uiPriority w:val="1"/>
    <w:rsid w:val="00DB5735"/>
    <w:pPr>
      <w:spacing w:before="0"/>
    </w:pPr>
  </w:style>
  <w:style w:type="table" w:customStyle="1" w:styleId="Amadeus-Grey">
    <w:name w:val="Amadeus - Grey"/>
    <w:basedOn w:val="TableNormal"/>
    <w:uiPriority w:val="99"/>
    <w:rsid w:val="00833715"/>
    <w:pPr>
      <w:ind w:left="113" w:right="113"/>
    </w:pPr>
    <w:tblPr>
      <w:tblBorders>
        <w:top w:val="single" w:sz="4" w:space="0" w:color="D7D2CB" w:themeColor="accent6"/>
        <w:bottom w:val="single" w:sz="4" w:space="0" w:color="D7D2CB" w:themeColor="accent6"/>
        <w:insideH w:val="single" w:sz="4" w:space="0" w:color="D7D2CB" w:themeColor="accent6"/>
      </w:tblBorders>
      <w:tblCellMar>
        <w:left w:w="0" w:type="dxa"/>
        <w:right w:w="0" w:type="dxa"/>
      </w:tblCellMar>
    </w:tblPr>
    <w:tblStylePr w:type="firstRow">
      <w:pPr>
        <w:wordWrap/>
        <w:spacing w:beforeLines="0" w:before="40" w:beforeAutospacing="0" w:afterLines="0" w:after="40" w:afterAutospacing="0" w:line="280" w:lineRule="atLeast"/>
        <w:ind w:leftChars="0" w:left="113" w:rightChars="0" w:right="113" w:firstLineChars="0" w:firstLine="0"/>
        <w:contextualSpacing w:val="0"/>
      </w:pPr>
      <w:rPr>
        <w:color w:val="auto"/>
      </w:rPr>
      <w:tblPr/>
      <w:tcPr>
        <w:shd w:val="clear" w:color="auto" w:fill="D7D2CB" w:themeFill="accent6"/>
      </w:tcPr>
    </w:tblStylePr>
  </w:style>
  <w:style w:type="paragraph" w:customStyle="1" w:styleId="Table-Heading">
    <w:name w:val="Table - Heading"/>
    <w:basedOn w:val="Table"/>
    <w:uiPriority w:val="4"/>
    <w:rsid w:val="00833715"/>
    <w:rPr>
      <w:b/>
      <w:color w:val="FFFFFF" w:themeColor="background1"/>
    </w:rPr>
  </w:style>
  <w:style w:type="paragraph" w:customStyle="1" w:styleId="FrontpageTitle">
    <w:name w:val="Frontpage Title"/>
    <w:basedOn w:val="Normal"/>
    <w:uiPriority w:val="6"/>
    <w:rsid w:val="007A32C1"/>
    <w:pPr>
      <w:spacing w:before="100" w:beforeAutospacing="1" w:after="100" w:afterAutospacing="1" w:line="520" w:lineRule="atLeast"/>
      <w:ind w:right="142"/>
      <w:jc w:val="right"/>
    </w:pPr>
    <w:rPr>
      <w:rFonts w:eastAsiaTheme="minorHAnsi" w:cstheme="minorBidi"/>
      <w:b/>
      <w:color w:val="005EB8" w:themeColor="accent1"/>
      <w:sz w:val="48"/>
      <w:lang w:val="en-GB" w:bidi="ar-SA"/>
    </w:rPr>
  </w:style>
  <w:style w:type="paragraph" w:customStyle="1" w:styleId="FrontpageSubtitle">
    <w:name w:val="Frontpage Subtitle"/>
    <w:basedOn w:val="Normal"/>
    <w:uiPriority w:val="6"/>
    <w:rsid w:val="00807573"/>
    <w:pPr>
      <w:spacing w:before="120" w:beforeAutospacing="1" w:after="100" w:afterAutospacing="1" w:line="320" w:lineRule="atLeast"/>
      <w:ind w:left="142"/>
    </w:pPr>
    <w:rPr>
      <w:rFonts w:eastAsiaTheme="minorHAnsi" w:cstheme="minorBidi"/>
      <w:b/>
      <w:color w:val="00A9E0" w:themeColor="text2"/>
      <w:lang w:val="en-GB" w:bidi="ar-SA"/>
    </w:rPr>
  </w:style>
  <w:style w:type="paragraph" w:customStyle="1" w:styleId="HighlightboxText">
    <w:name w:val="Highlight box Text"/>
    <w:basedOn w:val="Normal"/>
    <w:uiPriority w:val="3"/>
    <w:rsid w:val="00931D88"/>
    <w:pPr>
      <w:spacing w:before="120" w:beforeAutospacing="1" w:afterAutospacing="1" w:line="240" w:lineRule="atLeast"/>
      <w:ind w:left="142" w:right="142"/>
      <w:contextualSpacing/>
    </w:pPr>
    <w:rPr>
      <w:rFonts w:eastAsiaTheme="minorHAnsi" w:cstheme="minorBidi"/>
      <w:lang w:val="en-GB" w:bidi="ar-SA"/>
    </w:rPr>
  </w:style>
  <w:style w:type="paragraph" w:customStyle="1" w:styleId="HighlightboxHeading">
    <w:name w:val="Highlight box Heading"/>
    <w:basedOn w:val="HighlightboxText"/>
    <w:next w:val="HighlightboxText"/>
    <w:uiPriority w:val="3"/>
    <w:rsid w:val="00931D88"/>
    <w:pPr>
      <w:spacing w:before="200"/>
    </w:pPr>
    <w:rPr>
      <w:b/>
      <w:color w:val="005EB8" w:themeColor="accent1"/>
      <w:sz w:val="24"/>
    </w:rPr>
  </w:style>
  <w:style w:type="paragraph" w:customStyle="1" w:styleId="DocumentControlHeading">
    <w:name w:val="Document Control Heading"/>
    <w:basedOn w:val="Normal"/>
    <w:uiPriority w:val="5"/>
    <w:rsid w:val="004D5F7D"/>
    <w:pPr>
      <w:spacing w:before="100" w:beforeAutospacing="1" w:after="100" w:afterAutospacing="1"/>
      <w:ind w:left="113" w:right="113"/>
    </w:pPr>
    <w:rPr>
      <w:rFonts w:eastAsiaTheme="minorHAnsi" w:cstheme="minorBidi"/>
      <w:b/>
      <w:lang w:val="en-GB" w:bidi="ar-SA"/>
    </w:rPr>
  </w:style>
  <w:style w:type="paragraph" w:customStyle="1" w:styleId="DocumentControlText">
    <w:name w:val="Document Control Text"/>
    <w:basedOn w:val="DocumentControlHeading"/>
    <w:uiPriority w:val="5"/>
    <w:rsid w:val="00702B3B"/>
    <w:rPr>
      <w:b w:val="0"/>
    </w:rPr>
  </w:style>
  <w:style w:type="table" w:customStyle="1" w:styleId="Amadeus-Blue">
    <w:name w:val="Amadeus - Blue"/>
    <w:basedOn w:val="TableNormal"/>
    <w:uiPriority w:val="99"/>
    <w:rsid w:val="00833715"/>
    <w:pPr>
      <w:spacing w:before="40" w:after="40"/>
      <w:ind w:left="113" w:right="113"/>
    </w:pPr>
    <w:tblPr>
      <w:tblBorders>
        <w:top w:val="single" w:sz="4" w:space="0" w:color="005EB8" w:themeColor="accent1"/>
        <w:bottom w:val="single" w:sz="4" w:space="0" w:color="005EB8" w:themeColor="accent1"/>
        <w:insideH w:val="single" w:sz="4" w:space="0" w:color="005EB8" w:themeColor="accent1"/>
      </w:tblBorders>
      <w:tblCellMar>
        <w:left w:w="0" w:type="dxa"/>
        <w:right w:w="0" w:type="dxa"/>
      </w:tblCellMar>
    </w:tblPr>
    <w:tblStylePr w:type="firstRow">
      <w:pPr>
        <w:wordWrap/>
        <w:spacing w:beforeLines="0" w:before="40" w:beforeAutospacing="0" w:afterLines="40" w:after="40" w:afterAutospacing="0" w:line="280" w:lineRule="atLeast"/>
        <w:ind w:leftChars="0" w:left="113" w:rightChars="0" w:right="113" w:firstLineChars="0" w:firstLine="0"/>
      </w:pPr>
      <w:rPr>
        <w:color w:val="FFFFFF" w:themeColor="background1"/>
      </w:rPr>
      <w:tblPr/>
      <w:tcPr>
        <w:shd w:val="clear" w:color="auto" w:fill="005EB8" w:themeFill="accent1"/>
      </w:tcPr>
    </w:tblStylePr>
  </w:style>
  <w:style w:type="paragraph" w:customStyle="1" w:styleId="Table-HeadingBlack">
    <w:name w:val="Table - Heading Black"/>
    <w:basedOn w:val="Table-Heading"/>
    <w:uiPriority w:val="4"/>
    <w:rsid w:val="00833715"/>
    <w:rPr>
      <w:color w:val="auto"/>
    </w:rPr>
  </w:style>
  <w:style w:type="paragraph" w:customStyle="1" w:styleId="Subheading">
    <w:name w:val="Subheading"/>
    <w:basedOn w:val="Normal"/>
    <w:link w:val="SubheadingChar"/>
    <w:uiPriority w:val="9"/>
    <w:qFormat/>
    <w:rsid w:val="00E72D18"/>
    <w:pPr>
      <w:spacing w:before="160" w:beforeAutospacing="1" w:after="100" w:afterAutospacing="1"/>
    </w:pPr>
    <w:rPr>
      <w:rFonts w:eastAsiaTheme="minorHAnsi" w:cstheme="minorBidi"/>
      <w:b/>
      <w:color w:val="00A9E0" w:themeColor="text2"/>
      <w:sz w:val="20"/>
      <w:lang w:val="en-GB" w:bidi="ar-SA"/>
    </w:rPr>
  </w:style>
  <w:style w:type="character" w:customStyle="1" w:styleId="SubheadingChar">
    <w:name w:val="Subheading Char"/>
    <w:basedOn w:val="DefaultParagraphFont"/>
    <w:link w:val="Subheading"/>
    <w:uiPriority w:val="9"/>
    <w:rsid w:val="007D5932"/>
    <w:rPr>
      <w:b/>
      <w:color w:val="00A9E0" w:themeColor="text2"/>
      <w:sz w:val="20"/>
      <w:lang w:val="en-GB"/>
    </w:rPr>
  </w:style>
  <w:style w:type="paragraph" w:styleId="NormalWeb">
    <w:name w:val="Normal (Web)"/>
    <w:basedOn w:val="Normal"/>
    <w:uiPriority w:val="99"/>
    <w:unhideWhenUsed/>
    <w:rsid w:val="00A77538"/>
    <w:pPr>
      <w:spacing w:before="100" w:beforeAutospacing="1" w:after="100" w:afterAutospacing="1"/>
    </w:pPr>
    <w:rPr>
      <w:lang w:bidi="ar-SA"/>
    </w:rPr>
  </w:style>
  <w:style w:type="paragraph" w:styleId="BalloonText">
    <w:name w:val="Balloon Text"/>
    <w:basedOn w:val="Normal"/>
    <w:link w:val="BalloonTextChar"/>
    <w:uiPriority w:val="99"/>
    <w:semiHidden/>
    <w:rsid w:val="00792239"/>
    <w:pPr>
      <w:spacing w:before="100" w:beforeAutospacing="1" w:afterAutospacing="1"/>
    </w:pPr>
    <w:rPr>
      <w:rFonts w:ascii="Tahoma" w:eastAsiaTheme="minorHAnsi" w:hAnsi="Tahoma"/>
      <w:sz w:val="16"/>
      <w:szCs w:val="16"/>
      <w:lang w:val="en-GB" w:bidi="ar-SA"/>
    </w:rPr>
  </w:style>
  <w:style w:type="character" w:customStyle="1" w:styleId="BalloonTextChar">
    <w:name w:val="Balloon Text Char"/>
    <w:basedOn w:val="DefaultParagraphFont"/>
    <w:link w:val="BalloonText"/>
    <w:uiPriority w:val="99"/>
    <w:semiHidden/>
    <w:rsid w:val="00792239"/>
    <w:rPr>
      <w:rFonts w:ascii="Tahoma" w:hAnsi="Tahoma" w:cs="Tahoma"/>
      <w:sz w:val="16"/>
      <w:szCs w:val="16"/>
      <w:lang w:val="en-GB"/>
    </w:rPr>
  </w:style>
  <w:style w:type="character" w:styleId="Hyperlink">
    <w:name w:val="Hyperlink"/>
    <w:basedOn w:val="DefaultParagraphFont"/>
    <w:uiPriority w:val="99"/>
    <w:unhideWhenUsed/>
    <w:rsid w:val="00BF3329"/>
    <w:rPr>
      <w:color w:val="005EB8" w:themeColor="hyperlink"/>
      <w:u w:val="single"/>
    </w:rPr>
  </w:style>
  <w:style w:type="paragraph" w:customStyle="1" w:styleId="Code-Plain">
    <w:name w:val="Code - Plain"/>
    <w:basedOn w:val="Normal"/>
    <w:link w:val="Code-PlainChar"/>
    <w:uiPriority w:val="2"/>
    <w:qFormat/>
    <w:rsid w:val="0034380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before="240" w:beforeAutospacing="1" w:after="240" w:afterAutospacing="1"/>
      <w:contextualSpacing/>
    </w:pPr>
    <w:rPr>
      <w:rFonts w:ascii="Lucida Console" w:eastAsiaTheme="minorHAnsi" w:hAnsi="Lucida Console" w:cs="Courier New"/>
      <w:noProof/>
      <w:sz w:val="16"/>
      <w:szCs w:val="16"/>
      <w:lang w:val="en-GB" w:bidi="ar-SA"/>
    </w:rPr>
  </w:style>
  <w:style w:type="character" w:customStyle="1" w:styleId="Code-PlainChar">
    <w:name w:val="Code - Plain Char"/>
    <w:basedOn w:val="DefaultParagraphFont"/>
    <w:link w:val="Code-Plain"/>
    <w:uiPriority w:val="2"/>
    <w:rsid w:val="007D5932"/>
    <w:rPr>
      <w:rFonts w:ascii="Lucida Console" w:hAnsi="Lucida Console" w:cs="Courier New"/>
      <w:noProof/>
      <w:sz w:val="16"/>
      <w:szCs w:val="16"/>
      <w:lang w:val="en-GB"/>
    </w:rPr>
  </w:style>
  <w:style w:type="paragraph" w:styleId="ListParagraph">
    <w:name w:val="List Paragraph"/>
    <w:basedOn w:val="Normal"/>
    <w:uiPriority w:val="99"/>
    <w:qFormat/>
    <w:rsid w:val="003A663A"/>
    <w:pPr>
      <w:spacing w:before="100" w:beforeAutospacing="1" w:after="100" w:afterAutospacing="1"/>
      <w:ind w:left="720"/>
      <w:contextualSpacing/>
    </w:pPr>
    <w:rPr>
      <w:rFonts w:eastAsiaTheme="minorHAnsi" w:cstheme="minorBidi"/>
      <w:lang w:val="en-GB" w:bidi="ar-SA"/>
    </w:rPr>
  </w:style>
  <w:style w:type="paragraph" w:customStyle="1" w:styleId="text">
    <w:name w:val="text"/>
    <w:basedOn w:val="Heading1"/>
    <w:rsid w:val="0071434A"/>
    <w:pPr>
      <w:keepNext w:val="0"/>
      <w:keepLines w:val="0"/>
      <w:numPr>
        <w:numId w:val="0"/>
      </w:numPr>
      <w:tabs>
        <w:tab w:val="right" w:leader="dot" w:pos="8280"/>
      </w:tabs>
      <w:spacing w:before="0" w:after="120" w:line="240" w:lineRule="auto"/>
      <w:ind w:left="1440"/>
      <w:contextualSpacing w:val="0"/>
      <w:jc w:val="both"/>
      <w:outlineLvl w:val="9"/>
    </w:pPr>
    <w:rPr>
      <w:rFonts w:ascii="Arial" w:eastAsia="Times New Roman" w:hAnsi="Arial" w:cs="Times New Roman"/>
      <w:b w:val="0"/>
      <w:bCs w:val="0"/>
      <w:color w:val="auto"/>
      <w:sz w:val="22"/>
      <w:szCs w:val="20"/>
    </w:rPr>
  </w:style>
  <w:style w:type="paragraph" w:customStyle="1" w:styleId="Default">
    <w:name w:val="Default"/>
    <w:rsid w:val="00D52137"/>
    <w:pPr>
      <w:autoSpaceDE w:val="0"/>
      <w:autoSpaceDN w:val="0"/>
      <w:adjustRightInd w:val="0"/>
      <w:spacing w:line="240" w:lineRule="auto"/>
    </w:pPr>
    <w:rPr>
      <w:rFonts w:ascii="Arial" w:hAnsi="Arial" w:cs="Arial"/>
      <w:color w:val="000000"/>
      <w:sz w:val="24"/>
      <w:szCs w:val="24"/>
      <w:lang w:val="en-US" w:bidi="th-TH"/>
    </w:rPr>
  </w:style>
  <w:style w:type="paragraph" w:styleId="HTMLPreformatted">
    <w:name w:val="HTML Preformatted"/>
    <w:basedOn w:val="Normal"/>
    <w:link w:val="HTMLPreformattedChar"/>
    <w:uiPriority w:val="99"/>
    <w:unhideWhenUsed/>
    <w:rsid w:val="00750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50237"/>
    <w:rPr>
      <w:rFonts w:ascii="Courier New" w:eastAsia="Times New Roman" w:hAnsi="Courier New" w:cs="Courier New"/>
      <w:sz w:val="20"/>
      <w:szCs w:val="20"/>
      <w:lang w:val="en-US" w:bidi="th-TH"/>
    </w:rPr>
  </w:style>
  <w:style w:type="character" w:customStyle="1" w:styleId="tag">
    <w:name w:val="tag"/>
    <w:basedOn w:val="DefaultParagraphFont"/>
    <w:rsid w:val="00750237"/>
  </w:style>
  <w:style w:type="character" w:customStyle="1" w:styleId="pln">
    <w:name w:val="pln"/>
    <w:basedOn w:val="DefaultParagraphFont"/>
    <w:rsid w:val="00750237"/>
  </w:style>
  <w:style w:type="character" w:customStyle="1" w:styleId="atn">
    <w:name w:val="atn"/>
    <w:basedOn w:val="DefaultParagraphFont"/>
    <w:rsid w:val="00750237"/>
  </w:style>
  <w:style w:type="character" w:customStyle="1" w:styleId="pun">
    <w:name w:val="pun"/>
    <w:basedOn w:val="DefaultParagraphFont"/>
    <w:rsid w:val="00750237"/>
  </w:style>
  <w:style w:type="character" w:customStyle="1" w:styleId="atv">
    <w:name w:val="atv"/>
    <w:basedOn w:val="DefaultParagraphFont"/>
    <w:rsid w:val="00750237"/>
  </w:style>
  <w:style w:type="paragraph" w:customStyle="1" w:styleId="Body">
    <w:name w:val="Body"/>
    <w:basedOn w:val="Normal"/>
    <w:qFormat/>
    <w:rsid w:val="00A45052"/>
    <w:rPr>
      <w:rFonts w:eastAsiaTheme="minorHAnsi" w:cstheme="minorBidi"/>
      <w:szCs w:val="22"/>
      <w:lang w:val="en-GB" w:bidi="ar-SA"/>
    </w:rPr>
  </w:style>
  <w:style w:type="numbering" w:customStyle="1" w:styleId="Bullet">
    <w:name w:val="Bullet"/>
    <w:basedOn w:val="NoList"/>
    <w:uiPriority w:val="99"/>
    <w:rsid w:val="001A0E60"/>
    <w:pPr>
      <w:numPr>
        <w:numId w:val="10"/>
      </w:numPr>
    </w:pPr>
  </w:style>
  <w:style w:type="paragraph" w:customStyle="1" w:styleId="XMLStyle">
    <w:name w:val="XML Style"/>
    <w:basedOn w:val="Normal"/>
    <w:link w:val="XMLStyleChar"/>
    <w:qFormat/>
    <w:rsid w:val="00EB3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paragraph" w:customStyle="1" w:styleId="CrycticStyle">
    <w:name w:val="Cryctic Style"/>
    <w:basedOn w:val="XMLStyle"/>
    <w:link w:val="CrycticStyleChar"/>
    <w:qFormat/>
    <w:rsid w:val="0022156B"/>
    <w:rPr>
      <w:sz w:val="18"/>
      <w:szCs w:val="18"/>
    </w:rPr>
  </w:style>
  <w:style w:type="character" w:customStyle="1" w:styleId="XMLStyleChar">
    <w:name w:val="XML Style Char"/>
    <w:basedOn w:val="DefaultParagraphFont"/>
    <w:link w:val="XMLStyle"/>
    <w:rsid w:val="00EB3ABB"/>
    <w:rPr>
      <w:rFonts w:ascii="Courier New" w:eastAsia="Times New Roman" w:hAnsi="Courier New" w:cs="Courier New"/>
      <w:sz w:val="20"/>
      <w:szCs w:val="20"/>
      <w:lang w:val="en-US" w:bidi="th-TH"/>
    </w:rPr>
  </w:style>
  <w:style w:type="character" w:customStyle="1" w:styleId="CrycticStyleChar">
    <w:name w:val="Cryctic Style Char"/>
    <w:basedOn w:val="XMLStyleChar"/>
    <w:link w:val="CrycticStyle"/>
    <w:rsid w:val="0022156B"/>
    <w:rPr>
      <w:rFonts w:ascii="Courier New" w:eastAsia="Times New Roman" w:hAnsi="Courier New" w:cs="Courier New"/>
      <w:sz w:val="20"/>
      <w:szCs w:val="20"/>
      <w:lang w:val="en-US" w:bidi="th-TH"/>
    </w:rPr>
  </w:style>
  <w:style w:type="paragraph" w:styleId="NoSpacing">
    <w:name w:val="No Spacing"/>
    <w:uiPriority w:val="1"/>
    <w:qFormat/>
    <w:rsid w:val="0064030C"/>
    <w:pPr>
      <w:spacing w:before="0" w:beforeAutospacing="0" w:after="0" w:afterAutospacing="0" w:line="240" w:lineRule="auto"/>
    </w:pPr>
    <w:rPr>
      <w:rFonts w:asciiTheme="minorHAnsi" w:hAnsiTheme="minorHAnsi"/>
      <w:sz w:val="22"/>
      <w:szCs w:val="28"/>
      <w:lang w:val="en-US" w:bidi="th-TH"/>
    </w:rPr>
  </w:style>
  <w:style w:type="paragraph" w:styleId="BodyText">
    <w:name w:val="Body Text"/>
    <w:basedOn w:val="Normal"/>
    <w:link w:val="BodyTextChar"/>
    <w:rsid w:val="001B4071"/>
    <w:pPr>
      <w:spacing w:line="240" w:lineRule="auto"/>
    </w:pPr>
    <w:rPr>
      <w:rFonts w:ascii="Arial" w:hAnsi="Arial" w:cs="Times New Roman"/>
      <w:sz w:val="22"/>
      <w:szCs w:val="22"/>
      <w:lang w:val="en-GB" w:eastAsia="en-GB" w:bidi="ar-SA"/>
    </w:rPr>
  </w:style>
  <w:style w:type="character" w:customStyle="1" w:styleId="BodyTextChar">
    <w:name w:val="Body Text Char"/>
    <w:basedOn w:val="DefaultParagraphFont"/>
    <w:link w:val="BodyText"/>
    <w:rsid w:val="001B4071"/>
    <w:rPr>
      <w:rFonts w:ascii="Arial" w:eastAsia="Times New Roman" w:hAnsi="Arial" w:cs="Times New Roman"/>
      <w:sz w:val="22"/>
      <w:szCs w:val="22"/>
      <w:lang w:val="en-GB" w:eastAsia="en-GB"/>
    </w:rPr>
  </w:style>
  <w:style w:type="character" w:styleId="CommentReference">
    <w:name w:val="annotation reference"/>
    <w:basedOn w:val="DefaultParagraphFont"/>
    <w:uiPriority w:val="99"/>
    <w:semiHidden/>
    <w:unhideWhenUsed/>
    <w:rsid w:val="009835F1"/>
    <w:rPr>
      <w:sz w:val="16"/>
      <w:szCs w:val="16"/>
    </w:rPr>
  </w:style>
  <w:style w:type="paragraph" w:styleId="CommentText">
    <w:name w:val="annotation text"/>
    <w:basedOn w:val="Normal"/>
    <w:link w:val="CommentTextChar"/>
    <w:uiPriority w:val="99"/>
    <w:semiHidden/>
    <w:unhideWhenUsed/>
    <w:rsid w:val="009835F1"/>
    <w:pPr>
      <w:spacing w:line="240" w:lineRule="auto"/>
    </w:pPr>
    <w:rPr>
      <w:rFonts w:cs="Angsana New"/>
      <w:sz w:val="20"/>
      <w:szCs w:val="25"/>
    </w:rPr>
  </w:style>
  <w:style w:type="character" w:customStyle="1" w:styleId="CommentTextChar">
    <w:name w:val="Comment Text Char"/>
    <w:basedOn w:val="DefaultParagraphFont"/>
    <w:link w:val="CommentText"/>
    <w:uiPriority w:val="99"/>
    <w:semiHidden/>
    <w:rsid w:val="009835F1"/>
    <w:rPr>
      <w:rFonts w:eastAsia="Times New Roman" w:cs="Angsana New"/>
      <w:sz w:val="20"/>
      <w:szCs w:val="25"/>
      <w:lang w:val="en-US" w:bidi="th-TH"/>
    </w:rPr>
  </w:style>
  <w:style w:type="paragraph" w:styleId="CommentSubject">
    <w:name w:val="annotation subject"/>
    <w:basedOn w:val="CommentText"/>
    <w:next w:val="CommentText"/>
    <w:link w:val="CommentSubjectChar"/>
    <w:uiPriority w:val="99"/>
    <w:semiHidden/>
    <w:unhideWhenUsed/>
    <w:rsid w:val="009835F1"/>
    <w:rPr>
      <w:b/>
      <w:bCs/>
    </w:rPr>
  </w:style>
  <w:style w:type="character" w:customStyle="1" w:styleId="CommentSubjectChar">
    <w:name w:val="Comment Subject Char"/>
    <w:basedOn w:val="CommentTextChar"/>
    <w:link w:val="CommentSubject"/>
    <w:uiPriority w:val="99"/>
    <w:semiHidden/>
    <w:rsid w:val="009835F1"/>
    <w:rPr>
      <w:rFonts w:eastAsia="Times New Roman" w:cs="Angsana New"/>
      <w:b/>
      <w:bCs/>
      <w:sz w:val="20"/>
      <w:szCs w:val="25"/>
      <w:lang w:val="en-US" w:bidi="th-TH"/>
    </w:rPr>
  </w:style>
  <w:style w:type="character" w:styleId="FollowedHyperlink">
    <w:name w:val="FollowedHyperlink"/>
    <w:basedOn w:val="DefaultParagraphFont"/>
    <w:uiPriority w:val="21"/>
    <w:semiHidden/>
    <w:unhideWhenUsed/>
    <w:rsid w:val="00090450"/>
    <w:rPr>
      <w:color w:val="00A9E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83055">
      <w:bodyDiv w:val="1"/>
      <w:marLeft w:val="0"/>
      <w:marRight w:val="0"/>
      <w:marTop w:val="0"/>
      <w:marBottom w:val="0"/>
      <w:divBdr>
        <w:top w:val="none" w:sz="0" w:space="0" w:color="auto"/>
        <w:left w:val="none" w:sz="0" w:space="0" w:color="auto"/>
        <w:bottom w:val="none" w:sz="0" w:space="0" w:color="auto"/>
        <w:right w:val="none" w:sz="0" w:space="0" w:color="auto"/>
      </w:divBdr>
    </w:div>
    <w:div w:id="153037578">
      <w:bodyDiv w:val="1"/>
      <w:marLeft w:val="0"/>
      <w:marRight w:val="0"/>
      <w:marTop w:val="0"/>
      <w:marBottom w:val="0"/>
      <w:divBdr>
        <w:top w:val="none" w:sz="0" w:space="0" w:color="auto"/>
        <w:left w:val="none" w:sz="0" w:space="0" w:color="auto"/>
        <w:bottom w:val="none" w:sz="0" w:space="0" w:color="auto"/>
        <w:right w:val="none" w:sz="0" w:space="0" w:color="auto"/>
      </w:divBdr>
    </w:div>
    <w:div w:id="163207188">
      <w:bodyDiv w:val="1"/>
      <w:marLeft w:val="0"/>
      <w:marRight w:val="0"/>
      <w:marTop w:val="0"/>
      <w:marBottom w:val="0"/>
      <w:divBdr>
        <w:top w:val="none" w:sz="0" w:space="0" w:color="auto"/>
        <w:left w:val="none" w:sz="0" w:space="0" w:color="auto"/>
        <w:bottom w:val="none" w:sz="0" w:space="0" w:color="auto"/>
        <w:right w:val="none" w:sz="0" w:space="0" w:color="auto"/>
      </w:divBdr>
    </w:div>
    <w:div w:id="239796453">
      <w:bodyDiv w:val="1"/>
      <w:marLeft w:val="0"/>
      <w:marRight w:val="0"/>
      <w:marTop w:val="0"/>
      <w:marBottom w:val="0"/>
      <w:divBdr>
        <w:top w:val="none" w:sz="0" w:space="0" w:color="auto"/>
        <w:left w:val="none" w:sz="0" w:space="0" w:color="auto"/>
        <w:bottom w:val="none" w:sz="0" w:space="0" w:color="auto"/>
        <w:right w:val="none" w:sz="0" w:space="0" w:color="auto"/>
      </w:divBdr>
    </w:div>
    <w:div w:id="249508919">
      <w:bodyDiv w:val="1"/>
      <w:marLeft w:val="0"/>
      <w:marRight w:val="0"/>
      <w:marTop w:val="0"/>
      <w:marBottom w:val="0"/>
      <w:divBdr>
        <w:top w:val="none" w:sz="0" w:space="0" w:color="auto"/>
        <w:left w:val="none" w:sz="0" w:space="0" w:color="auto"/>
        <w:bottom w:val="none" w:sz="0" w:space="0" w:color="auto"/>
        <w:right w:val="none" w:sz="0" w:space="0" w:color="auto"/>
      </w:divBdr>
    </w:div>
    <w:div w:id="253779617">
      <w:bodyDiv w:val="1"/>
      <w:marLeft w:val="0"/>
      <w:marRight w:val="0"/>
      <w:marTop w:val="0"/>
      <w:marBottom w:val="0"/>
      <w:divBdr>
        <w:top w:val="none" w:sz="0" w:space="0" w:color="auto"/>
        <w:left w:val="none" w:sz="0" w:space="0" w:color="auto"/>
        <w:bottom w:val="none" w:sz="0" w:space="0" w:color="auto"/>
        <w:right w:val="none" w:sz="0" w:space="0" w:color="auto"/>
      </w:divBdr>
    </w:div>
    <w:div w:id="256181314">
      <w:bodyDiv w:val="1"/>
      <w:marLeft w:val="0"/>
      <w:marRight w:val="0"/>
      <w:marTop w:val="0"/>
      <w:marBottom w:val="0"/>
      <w:divBdr>
        <w:top w:val="none" w:sz="0" w:space="0" w:color="auto"/>
        <w:left w:val="none" w:sz="0" w:space="0" w:color="auto"/>
        <w:bottom w:val="none" w:sz="0" w:space="0" w:color="auto"/>
        <w:right w:val="none" w:sz="0" w:space="0" w:color="auto"/>
      </w:divBdr>
    </w:div>
    <w:div w:id="266011455">
      <w:bodyDiv w:val="1"/>
      <w:marLeft w:val="0"/>
      <w:marRight w:val="0"/>
      <w:marTop w:val="0"/>
      <w:marBottom w:val="0"/>
      <w:divBdr>
        <w:top w:val="none" w:sz="0" w:space="0" w:color="auto"/>
        <w:left w:val="none" w:sz="0" w:space="0" w:color="auto"/>
        <w:bottom w:val="none" w:sz="0" w:space="0" w:color="auto"/>
        <w:right w:val="none" w:sz="0" w:space="0" w:color="auto"/>
      </w:divBdr>
    </w:div>
    <w:div w:id="325136455">
      <w:bodyDiv w:val="1"/>
      <w:marLeft w:val="0"/>
      <w:marRight w:val="0"/>
      <w:marTop w:val="0"/>
      <w:marBottom w:val="0"/>
      <w:divBdr>
        <w:top w:val="none" w:sz="0" w:space="0" w:color="auto"/>
        <w:left w:val="none" w:sz="0" w:space="0" w:color="auto"/>
        <w:bottom w:val="none" w:sz="0" w:space="0" w:color="auto"/>
        <w:right w:val="none" w:sz="0" w:space="0" w:color="auto"/>
      </w:divBdr>
    </w:div>
    <w:div w:id="468590173">
      <w:bodyDiv w:val="1"/>
      <w:marLeft w:val="0"/>
      <w:marRight w:val="0"/>
      <w:marTop w:val="0"/>
      <w:marBottom w:val="0"/>
      <w:divBdr>
        <w:top w:val="none" w:sz="0" w:space="0" w:color="auto"/>
        <w:left w:val="none" w:sz="0" w:space="0" w:color="auto"/>
        <w:bottom w:val="none" w:sz="0" w:space="0" w:color="auto"/>
        <w:right w:val="none" w:sz="0" w:space="0" w:color="auto"/>
      </w:divBdr>
      <w:divsChild>
        <w:div w:id="316037653">
          <w:marLeft w:val="1800"/>
          <w:marRight w:val="0"/>
          <w:marTop w:val="86"/>
          <w:marBottom w:val="0"/>
          <w:divBdr>
            <w:top w:val="none" w:sz="0" w:space="0" w:color="auto"/>
            <w:left w:val="none" w:sz="0" w:space="0" w:color="auto"/>
            <w:bottom w:val="none" w:sz="0" w:space="0" w:color="auto"/>
            <w:right w:val="none" w:sz="0" w:space="0" w:color="auto"/>
          </w:divBdr>
        </w:div>
        <w:div w:id="777798623">
          <w:marLeft w:val="1166"/>
          <w:marRight w:val="0"/>
          <w:marTop w:val="96"/>
          <w:marBottom w:val="0"/>
          <w:divBdr>
            <w:top w:val="none" w:sz="0" w:space="0" w:color="auto"/>
            <w:left w:val="none" w:sz="0" w:space="0" w:color="auto"/>
            <w:bottom w:val="none" w:sz="0" w:space="0" w:color="auto"/>
            <w:right w:val="none" w:sz="0" w:space="0" w:color="auto"/>
          </w:divBdr>
        </w:div>
        <w:div w:id="812793969">
          <w:marLeft w:val="547"/>
          <w:marRight w:val="0"/>
          <w:marTop w:val="115"/>
          <w:marBottom w:val="0"/>
          <w:divBdr>
            <w:top w:val="none" w:sz="0" w:space="0" w:color="auto"/>
            <w:left w:val="none" w:sz="0" w:space="0" w:color="auto"/>
            <w:bottom w:val="none" w:sz="0" w:space="0" w:color="auto"/>
            <w:right w:val="none" w:sz="0" w:space="0" w:color="auto"/>
          </w:divBdr>
        </w:div>
        <w:div w:id="816921110">
          <w:marLeft w:val="1166"/>
          <w:marRight w:val="0"/>
          <w:marTop w:val="96"/>
          <w:marBottom w:val="0"/>
          <w:divBdr>
            <w:top w:val="none" w:sz="0" w:space="0" w:color="auto"/>
            <w:left w:val="none" w:sz="0" w:space="0" w:color="auto"/>
            <w:bottom w:val="none" w:sz="0" w:space="0" w:color="auto"/>
            <w:right w:val="none" w:sz="0" w:space="0" w:color="auto"/>
          </w:divBdr>
        </w:div>
        <w:div w:id="955527704">
          <w:marLeft w:val="1166"/>
          <w:marRight w:val="0"/>
          <w:marTop w:val="96"/>
          <w:marBottom w:val="0"/>
          <w:divBdr>
            <w:top w:val="none" w:sz="0" w:space="0" w:color="auto"/>
            <w:left w:val="none" w:sz="0" w:space="0" w:color="auto"/>
            <w:bottom w:val="none" w:sz="0" w:space="0" w:color="auto"/>
            <w:right w:val="none" w:sz="0" w:space="0" w:color="auto"/>
          </w:divBdr>
        </w:div>
        <w:div w:id="998390222">
          <w:marLeft w:val="1800"/>
          <w:marRight w:val="0"/>
          <w:marTop w:val="86"/>
          <w:marBottom w:val="0"/>
          <w:divBdr>
            <w:top w:val="none" w:sz="0" w:space="0" w:color="auto"/>
            <w:left w:val="none" w:sz="0" w:space="0" w:color="auto"/>
            <w:bottom w:val="none" w:sz="0" w:space="0" w:color="auto"/>
            <w:right w:val="none" w:sz="0" w:space="0" w:color="auto"/>
          </w:divBdr>
        </w:div>
        <w:div w:id="1996445246">
          <w:marLeft w:val="1800"/>
          <w:marRight w:val="0"/>
          <w:marTop w:val="86"/>
          <w:marBottom w:val="0"/>
          <w:divBdr>
            <w:top w:val="none" w:sz="0" w:space="0" w:color="auto"/>
            <w:left w:val="none" w:sz="0" w:space="0" w:color="auto"/>
            <w:bottom w:val="none" w:sz="0" w:space="0" w:color="auto"/>
            <w:right w:val="none" w:sz="0" w:space="0" w:color="auto"/>
          </w:divBdr>
        </w:div>
      </w:divsChild>
    </w:div>
    <w:div w:id="473644031">
      <w:bodyDiv w:val="1"/>
      <w:marLeft w:val="0"/>
      <w:marRight w:val="0"/>
      <w:marTop w:val="0"/>
      <w:marBottom w:val="0"/>
      <w:divBdr>
        <w:top w:val="none" w:sz="0" w:space="0" w:color="auto"/>
        <w:left w:val="none" w:sz="0" w:space="0" w:color="auto"/>
        <w:bottom w:val="none" w:sz="0" w:space="0" w:color="auto"/>
        <w:right w:val="none" w:sz="0" w:space="0" w:color="auto"/>
      </w:divBdr>
    </w:div>
    <w:div w:id="494108335">
      <w:bodyDiv w:val="1"/>
      <w:marLeft w:val="0"/>
      <w:marRight w:val="0"/>
      <w:marTop w:val="0"/>
      <w:marBottom w:val="0"/>
      <w:divBdr>
        <w:top w:val="none" w:sz="0" w:space="0" w:color="auto"/>
        <w:left w:val="none" w:sz="0" w:space="0" w:color="auto"/>
        <w:bottom w:val="none" w:sz="0" w:space="0" w:color="auto"/>
        <w:right w:val="none" w:sz="0" w:space="0" w:color="auto"/>
      </w:divBdr>
    </w:div>
    <w:div w:id="628629405">
      <w:bodyDiv w:val="1"/>
      <w:marLeft w:val="0"/>
      <w:marRight w:val="0"/>
      <w:marTop w:val="0"/>
      <w:marBottom w:val="0"/>
      <w:divBdr>
        <w:top w:val="none" w:sz="0" w:space="0" w:color="auto"/>
        <w:left w:val="none" w:sz="0" w:space="0" w:color="auto"/>
        <w:bottom w:val="none" w:sz="0" w:space="0" w:color="auto"/>
        <w:right w:val="none" w:sz="0" w:space="0" w:color="auto"/>
      </w:divBdr>
    </w:div>
    <w:div w:id="711730605">
      <w:bodyDiv w:val="1"/>
      <w:marLeft w:val="0"/>
      <w:marRight w:val="0"/>
      <w:marTop w:val="0"/>
      <w:marBottom w:val="0"/>
      <w:divBdr>
        <w:top w:val="none" w:sz="0" w:space="0" w:color="auto"/>
        <w:left w:val="none" w:sz="0" w:space="0" w:color="auto"/>
        <w:bottom w:val="none" w:sz="0" w:space="0" w:color="auto"/>
        <w:right w:val="none" w:sz="0" w:space="0" w:color="auto"/>
      </w:divBdr>
    </w:div>
    <w:div w:id="818619114">
      <w:bodyDiv w:val="1"/>
      <w:marLeft w:val="0"/>
      <w:marRight w:val="0"/>
      <w:marTop w:val="0"/>
      <w:marBottom w:val="0"/>
      <w:divBdr>
        <w:top w:val="none" w:sz="0" w:space="0" w:color="auto"/>
        <w:left w:val="none" w:sz="0" w:space="0" w:color="auto"/>
        <w:bottom w:val="none" w:sz="0" w:space="0" w:color="auto"/>
        <w:right w:val="none" w:sz="0" w:space="0" w:color="auto"/>
      </w:divBdr>
    </w:div>
    <w:div w:id="872814504">
      <w:bodyDiv w:val="1"/>
      <w:marLeft w:val="0"/>
      <w:marRight w:val="0"/>
      <w:marTop w:val="0"/>
      <w:marBottom w:val="0"/>
      <w:divBdr>
        <w:top w:val="none" w:sz="0" w:space="0" w:color="auto"/>
        <w:left w:val="none" w:sz="0" w:space="0" w:color="auto"/>
        <w:bottom w:val="none" w:sz="0" w:space="0" w:color="auto"/>
        <w:right w:val="none" w:sz="0" w:space="0" w:color="auto"/>
      </w:divBdr>
    </w:div>
    <w:div w:id="1019816237">
      <w:bodyDiv w:val="1"/>
      <w:marLeft w:val="0"/>
      <w:marRight w:val="0"/>
      <w:marTop w:val="0"/>
      <w:marBottom w:val="0"/>
      <w:divBdr>
        <w:top w:val="none" w:sz="0" w:space="0" w:color="auto"/>
        <w:left w:val="none" w:sz="0" w:space="0" w:color="auto"/>
        <w:bottom w:val="none" w:sz="0" w:space="0" w:color="auto"/>
        <w:right w:val="none" w:sz="0" w:space="0" w:color="auto"/>
      </w:divBdr>
    </w:div>
    <w:div w:id="1089036197">
      <w:bodyDiv w:val="1"/>
      <w:marLeft w:val="0"/>
      <w:marRight w:val="0"/>
      <w:marTop w:val="0"/>
      <w:marBottom w:val="0"/>
      <w:divBdr>
        <w:top w:val="none" w:sz="0" w:space="0" w:color="auto"/>
        <w:left w:val="none" w:sz="0" w:space="0" w:color="auto"/>
        <w:bottom w:val="none" w:sz="0" w:space="0" w:color="auto"/>
        <w:right w:val="none" w:sz="0" w:space="0" w:color="auto"/>
      </w:divBdr>
    </w:div>
    <w:div w:id="1098675244">
      <w:bodyDiv w:val="1"/>
      <w:marLeft w:val="0"/>
      <w:marRight w:val="0"/>
      <w:marTop w:val="0"/>
      <w:marBottom w:val="0"/>
      <w:divBdr>
        <w:top w:val="none" w:sz="0" w:space="0" w:color="auto"/>
        <w:left w:val="none" w:sz="0" w:space="0" w:color="auto"/>
        <w:bottom w:val="none" w:sz="0" w:space="0" w:color="auto"/>
        <w:right w:val="none" w:sz="0" w:space="0" w:color="auto"/>
      </w:divBdr>
    </w:div>
    <w:div w:id="1102727604">
      <w:bodyDiv w:val="1"/>
      <w:marLeft w:val="0"/>
      <w:marRight w:val="0"/>
      <w:marTop w:val="0"/>
      <w:marBottom w:val="0"/>
      <w:divBdr>
        <w:top w:val="none" w:sz="0" w:space="0" w:color="auto"/>
        <w:left w:val="none" w:sz="0" w:space="0" w:color="auto"/>
        <w:bottom w:val="none" w:sz="0" w:space="0" w:color="auto"/>
        <w:right w:val="none" w:sz="0" w:space="0" w:color="auto"/>
      </w:divBdr>
    </w:div>
    <w:div w:id="1128399051">
      <w:bodyDiv w:val="1"/>
      <w:marLeft w:val="0"/>
      <w:marRight w:val="0"/>
      <w:marTop w:val="0"/>
      <w:marBottom w:val="0"/>
      <w:divBdr>
        <w:top w:val="none" w:sz="0" w:space="0" w:color="auto"/>
        <w:left w:val="none" w:sz="0" w:space="0" w:color="auto"/>
        <w:bottom w:val="none" w:sz="0" w:space="0" w:color="auto"/>
        <w:right w:val="none" w:sz="0" w:space="0" w:color="auto"/>
      </w:divBdr>
    </w:div>
    <w:div w:id="1186561420">
      <w:bodyDiv w:val="1"/>
      <w:marLeft w:val="0"/>
      <w:marRight w:val="0"/>
      <w:marTop w:val="0"/>
      <w:marBottom w:val="0"/>
      <w:divBdr>
        <w:top w:val="none" w:sz="0" w:space="0" w:color="auto"/>
        <w:left w:val="none" w:sz="0" w:space="0" w:color="auto"/>
        <w:bottom w:val="none" w:sz="0" w:space="0" w:color="auto"/>
        <w:right w:val="none" w:sz="0" w:space="0" w:color="auto"/>
      </w:divBdr>
    </w:div>
    <w:div w:id="1333527108">
      <w:bodyDiv w:val="1"/>
      <w:marLeft w:val="0"/>
      <w:marRight w:val="0"/>
      <w:marTop w:val="0"/>
      <w:marBottom w:val="0"/>
      <w:divBdr>
        <w:top w:val="none" w:sz="0" w:space="0" w:color="auto"/>
        <w:left w:val="none" w:sz="0" w:space="0" w:color="auto"/>
        <w:bottom w:val="none" w:sz="0" w:space="0" w:color="auto"/>
        <w:right w:val="none" w:sz="0" w:space="0" w:color="auto"/>
      </w:divBdr>
    </w:div>
    <w:div w:id="1336568605">
      <w:bodyDiv w:val="1"/>
      <w:marLeft w:val="0"/>
      <w:marRight w:val="0"/>
      <w:marTop w:val="0"/>
      <w:marBottom w:val="0"/>
      <w:divBdr>
        <w:top w:val="none" w:sz="0" w:space="0" w:color="auto"/>
        <w:left w:val="none" w:sz="0" w:space="0" w:color="auto"/>
        <w:bottom w:val="none" w:sz="0" w:space="0" w:color="auto"/>
        <w:right w:val="none" w:sz="0" w:space="0" w:color="auto"/>
      </w:divBdr>
    </w:div>
    <w:div w:id="1344742428">
      <w:bodyDiv w:val="1"/>
      <w:marLeft w:val="0"/>
      <w:marRight w:val="0"/>
      <w:marTop w:val="0"/>
      <w:marBottom w:val="0"/>
      <w:divBdr>
        <w:top w:val="none" w:sz="0" w:space="0" w:color="auto"/>
        <w:left w:val="none" w:sz="0" w:space="0" w:color="auto"/>
        <w:bottom w:val="none" w:sz="0" w:space="0" w:color="auto"/>
        <w:right w:val="none" w:sz="0" w:space="0" w:color="auto"/>
      </w:divBdr>
    </w:div>
    <w:div w:id="1419474317">
      <w:bodyDiv w:val="1"/>
      <w:marLeft w:val="0"/>
      <w:marRight w:val="0"/>
      <w:marTop w:val="0"/>
      <w:marBottom w:val="0"/>
      <w:divBdr>
        <w:top w:val="none" w:sz="0" w:space="0" w:color="auto"/>
        <w:left w:val="none" w:sz="0" w:space="0" w:color="auto"/>
        <w:bottom w:val="none" w:sz="0" w:space="0" w:color="auto"/>
        <w:right w:val="none" w:sz="0" w:space="0" w:color="auto"/>
      </w:divBdr>
      <w:divsChild>
        <w:div w:id="1423257629">
          <w:marLeft w:val="0"/>
          <w:marRight w:val="0"/>
          <w:marTop w:val="0"/>
          <w:marBottom w:val="0"/>
          <w:divBdr>
            <w:top w:val="none" w:sz="0" w:space="0" w:color="auto"/>
            <w:left w:val="none" w:sz="0" w:space="0" w:color="auto"/>
            <w:bottom w:val="none" w:sz="0" w:space="0" w:color="auto"/>
            <w:right w:val="none" w:sz="0" w:space="0" w:color="auto"/>
          </w:divBdr>
          <w:divsChild>
            <w:div w:id="1268929194">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430588634">
      <w:bodyDiv w:val="1"/>
      <w:marLeft w:val="0"/>
      <w:marRight w:val="0"/>
      <w:marTop w:val="0"/>
      <w:marBottom w:val="0"/>
      <w:divBdr>
        <w:top w:val="none" w:sz="0" w:space="0" w:color="auto"/>
        <w:left w:val="none" w:sz="0" w:space="0" w:color="auto"/>
        <w:bottom w:val="none" w:sz="0" w:space="0" w:color="auto"/>
        <w:right w:val="none" w:sz="0" w:space="0" w:color="auto"/>
      </w:divBdr>
    </w:div>
    <w:div w:id="1461918935">
      <w:bodyDiv w:val="1"/>
      <w:marLeft w:val="0"/>
      <w:marRight w:val="0"/>
      <w:marTop w:val="0"/>
      <w:marBottom w:val="0"/>
      <w:divBdr>
        <w:top w:val="none" w:sz="0" w:space="0" w:color="auto"/>
        <w:left w:val="none" w:sz="0" w:space="0" w:color="auto"/>
        <w:bottom w:val="none" w:sz="0" w:space="0" w:color="auto"/>
        <w:right w:val="none" w:sz="0" w:space="0" w:color="auto"/>
      </w:divBdr>
    </w:div>
    <w:div w:id="1485969921">
      <w:bodyDiv w:val="1"/>
      <w:marLeft w:val="0"/>
      <w:marRight w:val="0"/>
      <w:marTop w:val="0"/>
      <w:marBottom w:val="0"/>
      <w:divBdr>
        <w:top w:val="none" w:sz="0" w:space="0" w:color="auto"/>
        <w:left w:val="none" w:sz="0" w:space="0" w:color="auto"/>
        <w:bottom w:val="none" w:sz="0" w:space="0" w:color="auto"/>
        <w:right w:val="none" w:sz="0" w:space="0" w:color="auto"/>
      </w:divBdr>
    </w:div>
    <w:div w:id="1487629320">
      <w:bodyDiv w:val="1"/>
      <w:marLeft w:val="0"/>
      <w:marRight w:val="0"/>
      <w:marTop w:val="0"/>
      <w:marBottom w:val="0"/>
      <w:divBdr>
        <w:top w:val="none" w:sz="0" w:space="0" w:color="auto"/>
        <w:left w:val="none" w:sz="0" w:space="0" w:color="auto"/>
        <w:bottom w:val="none" w:sz="0" w:space="0" w:color="auto"/>
        <w:right w:val="none" w:sz="0" w:space="0" w:color="auto"/>
      </w:divBdr>
    </w:div>
    <w:div w:id="1550805244">
      <w:bodyDiv w:val="1"/>
      <w:marLeft w:val="0"/>
      <w:marRight w:val="0"/>
      <w:marTop w:val="0"/>
      <w:marBottom w:val="0"/>
      <w:divBdr>
        <w:top w:val="none" w:sz="0" w:space="0" w:color="auto"/>
        <w:left w:val="none" w:sz="0" w:space="0" w:color="auto"/>
        <w:bottom w:val="none" w:sz="0" w:space="0" w:color="auto"/>
        <w:right w:val="none" w:sz="0" w:space="0" w:color="auto"/>
      </w:divBdr>
      <w:divsChild>
        <w:div w:id="787547429">
          <w:marLeft w:val="547"/>
          <w:marRight w:val="0"/>
          <w:marTop w:val="115"/>
          <w:marBottom w:val="0"/>
          <w:divBdr>
            <w:top w:val="none" w:sz="0" w:space="0" w:color="auto"/>
            <w:left w:val="none" w:sz="0" w:space="0" w:color="auto"/>
            <w:bottom w:val="none" w:sz="0" w:space="0" w:color="auto"/>
            <w:right w:val="none" w:sz="0" w:space="0" w:color="auto"/>
          </w:divBdr>
        </w:div>
        <w:div w:id="1305508918">
          <w:marLeft w:val="1166"/>
          <w:marRight w:val="0"/>
          <w:marTop w:val="96"/>
          <w:marBottom w:val="0"/>
          <w:divBdr>
            <w:top w:val="none" w:sz="0" w:space="0" w:color="auto"/>
            <w:left w:val="none" w:sz="0" w:space="0" w:color="auto"/>
            <w:bottom w:val="none" w:sz="0" w:space="0" w:color="auto"/>
            <w:right w:val="none" w:sz="0" w:space="0" w:color="auto"/>
          </w:divBdr>
        </w:div>
      </w:divsChild>
    </w:div>
    <w:div w:id="1585722389">
      <w:bodyDiv w:val="1"/>
      <w:marLeft w:val="0"/>
      <w:marRight w:val="0"/>
      <w:marTop w:val="0"/>
      <w:marBottom w:val="0"/>
      <w:divBdr>
        <w:top w:val="none" w:sz="0" w:space="0" w:color="auto"/>
        <w:left w:val="none" w:sz="0" w:space="0" w:color="auto"/>
        <w:bottom w:val="none" w:sz="0" w:space="0" w:color="auto"/>
        <w:right w:val="none" w:sz="0" w:space="0" w:color="auto"/>
      </w:divBdr>
    </w:div>
    <w:div w:id="1612860005">
      <w:bodyDiv w:val="1"/>
      <w:marLeft w:val="0"/>
      <w:marRight w:val="0"/>
      <w:marTop w:val="0"/>
      <w:marBottom w:val="0"/>
      <w:divBdr>
        <w:top w:val="none" w:sz="0" w:space="0" w:color="auto"/>
        <w:left w:val="none" w:sz="0" w:space="0" w:color="auto"/>
        <w:bottom w:val="none" w:sz="0" w:space="0" w:color="auto"/>
        <w:right w:val="none" w:sz="0" w:space="0" w:color="auto"/>
      </w:divBdr>
    </w:div>
    <w:div w:id="1613897193">
      <w:bodyDiv w:val="1"/>
      <w:marLeft w:val="0"/>
      <w:marRight w:val="0"/>
      <w:marTop w:val="0"/>
      <w:marBottom w:val="0"/>
      <w:divBdr>
        <w:top w:val="none" w:sz="0" w:space="0" w:color="auto"/>
        <w:left w:val="none" w:sz="0" w:space="0" w:color="auto"/>
        <w:bottom w:val="none" w:sz="0" w:space="0" w:color="auto"/>
        <w:right w:val="none" w:sz="0" w:space="0" w:color="auto"/>
      </w:divBdr>
    </w:div>
    <w:div w:id="1615670445">
      <w:bodyDiv w:val="1"/>
      <w:marLeft w:val="0"/>
      <w:marRight w:val="0"/>
      <w:marTop w:val="0"/>
      <w:marBottom w:val="0"/>
      <w:divBdr>
        <w:top w:val="none" w:sz="0" w:space="0" w:color="auto"/>
        <w:left w:val="none" w:sz="0" w:space="0" w:color="auto"/>
        <w:bottom w:val="none" w:sz="0" w:space="0" w:color="auto"/>
        <w:right w:val="none" w:sz="0" w:space="0" w:color="auto"/>
      </w:divBdr>
      <w:divsChild>
        <w:div w:id="1482312278">
          <w:marLeft w:val="0"/>
          <w:marRight w:val="0"/>
          <w:marTop w:val="0"/>
          <w:marBottom w:val="0"/>
          <w:divBdr>
            <w:top w:val="none" w:sz="0" w:space="0" w:color="auto"/>
            <w:left w:val="none" w:sz="0" w:space="0" w:color="auto"/>
            <w:bottom w:val="none" w:sz="0" w:space="0" w:color="auto"/>
            <w:right w:val="none" w:sz="0" w:space="0" w:color="auto"/>
          </w:divBdr>
          <w:divsChild>
            <w:div w:id="1353265534">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634286332">
      <w:bodyDiv w:val="1"/>
      <w:marLeft w:val="0"/>
      <w:marRight w:val="0"/>
      <w:marTop w:val="0"/>
      <w:marBottom w:val="0"/>
      <w:divBdr>
        <w:top w:val="none" w:sz="0" w:space="0" w:color="auto"/>
        <w:left w:val="none" w:sz="0" w:space="0" w:color="auto"/>
        <w:bottom w:val="none" w:sz="0" w:space="0" w:color="auto"/>
        <w:right w:val="none" w:sz="0" w:space="0" w:color="auto"/>
      </w:divBdr>
    </w:div>
    <w:div w:id="1645742398">
      <w:bodyDiv w:val="1"/>
      <w:marLeft w:val="0"/>
      <w:marRight w:val="0"/>
      <w:marTop w:val="0"/>
      <w:marBottom w:val="0"/>
      <w:divBdr>
        <w:top w:val="none" w:sz="0" w:space="0" w:color="auto"/>
        <w:left w:val="none" w:sz="0" w:space="0" w:color="auto"/>
        <w:bottom w:val="none" w:sz="0" w:space="0" w:color="auto"/>
        <w:right w:val="none" w:sz="0" w:space="0" w:color="auto"/>
      </w:divBdr>
      <w:divsChild>
        <w:div w:id="30494189">
          <w:marLeft w:val="1166"/>
          <w:marRight w:val="0"/>
          <w:marTop w:val="96"/>
          <w:marBottom w:val="0"/>
          <w:divBdr>
            <w:top w:val="none" w:sz="0" w:space="0" w:color="auto"/>
            <w:left w:val="none" w:sz="0" w:space="0" w:color="auto"/>
            <w:bottom w:val="none" w:sz="0" w:space="0" w:color="auto"/>
            <w:right w:val="none" w:sz="0" w:space="0" w:color="auto"/>
          </w:divBdr>
        </w:div>
        <w:div w:id="565647953">
          <w:marLeft w:val="1166"/>
          <w:marRight w:val="0"/>
          <w:marTop w:val="96"/>
          <w:marBottom w:val="0"/>
          <w:divBdr>
            <w:top w:val="none" w:sz="0" w:space="0" w:color="auto"/>
            <w:left w:val="none" w:sz="0" w:space="0" w:color="auto"/>
            <w:bottom w:val="none" w:sz="0" w:space="0" w:color="auto"/>
            <w:right w:val="none" w:sz="0" w:space="0" w:color="auto"/>
          </w:divBdr>
        </w:div>
        <w:div w:id="640886699">
          <w:marLeft w:val="547"/>
          <w:marRight w:val="0"/>
          <w:marTop w:val="115"/>
          <w:marBottom w:val="0"/>
          <w:divBdr>
            <w:top w:val="none" w:sz="0" w:space="0" w:color="auto"/>
            <w:left w:val="none" w:sz="0" w:space="0" w:color="auto"/>
            <w:bottom w:val="none" w:sz="0" w:space="0" w:color="auto"/>
            <w:right w:val="none" w:sz="0" w:space="0" w:color="auto"/>
          </w:divBdr>
        </w:div>
        <w:div w:id="817956493">
          <w:marLeft w:val="547"/>
          <w:marRight w:val="0"/>
          <w:marTop w:val="115"/>
          <w:marBottom w:val="0"/>
          <w:divBdr>
            <w:top w:val="none" w:sz="0" w:space="0" w:color="auto"/>
            <w:left w:val="none" w:sz="0" w:space="0" w:color="auto"/>
            <w:bottom w:val="none" w:sz="0" w:space="0" w:color="auto"/>
            <w:right w:val="none" w:sz="0" w:space="0" w:color="auto"/>
          </w:divBdr>
        </w:div>
        <w:div w:id="953288483">
          <w:marLeft w:val="1166"/>
          <w:marRight w:val="0"/>
          <w:marTop w:val="96"/>
          <w:marBottom w:val="0"/>
          <w:divBdr>
            <w:top w:val="none" w:sz="0" w:space="0" w:color="auto"/>
            <w:left w:val="none" w:sz="0" w:space="0" w:color="auto"/>
            <w:bottom w:val="none" w:sz="0" w:space="0" w:color="auto"/>
            <w:right w:val="none" w:sz="0" w:space="0" w:color="auto"/>
          </w:divBdr>
        </w:div>
        <w:div w:id="977995620">
          <w:marLeft w:val="547"/>
          <w:marRight w:val="0"/>
          <w:marTop w:val="115"/>
          <w:marBottom w:val="0"/>
          <w:divBdr>
            <w:top w:val="none" w:sz="0" w:space="0" w:color="auto"/>
            <w:left w:val="none" w:sz="0" w:space="0" w:color="auto"/>
            <w:bottom w:val="none" w:sz="0" w:space="0" w:color="auto"/>
            <w:right w:val="none" w:sz="0" w:space="0" w:color="auto"/>
          </w:divBdr>
        </w:div>
        <w:div w:id="1903983194">
          <w:marLeft w:val="1166"/>
          <w:marRight w:val="0"/>
          <w:marTop w:val="96"/>
          <w:marBottom w:val="0"/>
          <w:divBdr>
            <w:top w:val="none" w:sz="0" w:space="0" w:color="auto"/>
            <w:left w:val="none" w:sz="0" w:space="0" w:color="auto"/>
            <w:bottom w:val="none" w:sz="0" w:space="0" w:color="auto"/>
            <w:right w:val="none" w:sz="0" w:space="0" w:color="auto"/>
          </w:divBdr>
        </w:div>
        <w:div w:id="2137216249">
          <w:marLeft w:val="1166"/>
          <w:marRight w:val="0"/>
          <w:marTop w:val="96"/>
          <w:marBottom w:val="0"/>
          <w:divBdr>
            <w:top w:val="none" w:sz="0" w:space="0" w:color="auto"/>
            <w:left w:val="none" w:sz="0" w:space="0" w:color="auto"/>
            <w:bottom w:val="none" w:sz="0" w:space="0" w:color="auto"/>
            <w:right w:val="none" w:sz="0" w:space="0" w:color="auto"/>
          </w:divBdr>
        </w:div>
      </w:divsChild>
    </w:div>
    <w:div w:id="1825195433">
      <w:bodyDiv w:val="1"/>
      <w:marLeft w:val="0"/>
      <w:marRight w:val="0"/>
      <w:marTop w:val="0"/>
      <w:marBottom w:val="0"/>
      <w:divBdr>
        <w:top w:val="none" w:sz="0" w:space="0" w:color="auto"/>
        <w:left w:val="none" w:sz="0" w:space="0" w:color="auto"/>
        <w:bottom w:val="none" w:sz="0" w:space="0" w:color="auto"/>
        <w:right w:val="none" w:sz="0" w:space="0" w:color="auto"/>
      </w:divBdr>
    </w:div>
    <w:div w:id="1939676007">
      <w:bodyDiv w:val="1"/>
      <w:marLeft w:val="0"/>
      <w:marRight w:val="0"/>
      <w:marTop w:val="0"/>
      <w:marBottom w:val="0"/>
      <w:divBdr>
        <w:top w:val="none" w:sz="0" w:space="0" w:color="auto"/>
        <w:left w:val="none" w:sz="0" w:space="0" w:color="auto"/>
        <w:bottom w:val="none" w:sz="0" w:space="0" w:color="auto"/>
        <w:right w:val="none" w:sz="0" w:space="0" w:color="auto"/>
      </w:divBdr>
    </w:div>
    <w:div w:id="2088920997">
      <w:bodyDiv w:val="1"/>
      <w:marLeft w:val="0"/>
      <w:marRight w:val="0"/>
      <w:marTop w:val="0"/>
      <w:marBottom w:val="0"/>
      <w:divBdr>
        <w:top w:val="none" w:sz="0" w:space="0" w:color="auto"/>
        <w:left w:val="none" w:sz="0" w:space="0" w:color="auto"/>
        <w:bottom w:val="none" w:sz="0" w:space="0" w:color="auto"/>
        <w:right w:val="none" w:sz="0" w:space="0" w:color="auto"/>
      </w:divBdr>
    </w:div>
    <w:div w:id="209423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oleObject" Target="embeddings/oleObject6.bin"/><Relationship Id="rId21" Type="http://schemas.openxmlformats.org/officeDocument/2006/relationships/image" Target="media/image9.emf"/><Relationship Id="rId34" Type="http://schemas.openxmlformats.org/officeDocument/2006/relationships/image" Target="media/image19.emf"/><Relationship Id="rId42" Type="http://schemas.openxmlformats.org/officeDocument/2006/relationships/oleObject" Target="embeddings/oleObject7.bin"/><Relationship Id="rId47" Type="http://schemas.openxmlformats.org/officeDocument/2006/relationships/oleObject" Target="embeddings/oleObject10.bin"/><Relationship Id="rId50" Type="http://schemas.openxmlformats.org/officeDocument/2006/relationships/oleObject" Target="embeddings/oleObject11.bin"/><Relationship Id="rId55" Type="http://schemas.openxmlformats.org/officeDocument/2006/relationships/hyperlink" Target="https://webservices.amadeus.com/extranet/kdbViewDocument.do?externalId=wikidoc_wbs_frameworks&amp;docStatus=Published&amp;mpId=fla__1__technical"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3.emf"/><Relationship Id="rId54" Type="http://schemas.openxmlformats.org/officeDocument/2006/relationships/hyperlink" Target="https://webservices.amadeus.com/extranet/best_practices_session_management.do"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oleObject" Target="embeddings/oleObject2.bin"/><Relationship Id="rId32" Type="http://schemas.openxmlformats.org/officeDocument/2006/relationships/image" Target="media/image17.png"/><Relationship Id="rId37" Type="http://schemas.openxmlformats.org/officeDocument/2006/relationships/oleObject" Target="embeddings/oleObject5.bin"/><Relationship Id="rId40" Type="http://schemas.openxmlformats.org/officeDocument/2006/relationships/image" Target="media/image22.png"/><Relationship Id="rId45" Type="http://schemas.openxmlformats.org/officeDocument/2006/relationships/oleObject" Target="embeddings/oleObject9.bin"/><Relationship Id="rId53" Type="http://schemas.openxmlformats.org/officeDocument/2006/relationships/hyperlink" Target="https://webservices.amadeus.com/extranet/functional_documentation.do" TargetMode="External"/><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oleObject" Target="embeddings/oleObject3.bin"/><Relationship Id="rId36" Type="http://schemas.openxmlformats.org/officeDocument/2006/relationships/image" Target="media/image20.emf"/><Relationship Id="rId49" Type="http://schemas.openxmlformats.org/officeDocument/2006/relationships/image" Target="media/image27.emf"/><Relationship Id="rId57"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oleObject" Target="embeddings/oleObject8.bin"/><Relationship Id="rId52" Type="http://schemas.openxmlformats.org/officeDocument/2006/relationships/hyperlink" Target="https://webservices.amadeus.com/catalogue/viewCatalogue.do?id=277&amp;type=1"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oleObject" Target="embeddings/oleObject1.bin"/><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oleObject" Target="embeddings/oleObject4.bin"/><Relationship Id="rId43" Type="http://schemas.openxmlformats.org/officeDocument/2006/relationships/image" Target="media/image24.emf"/><Relationship Id="rId48" Type="http://schemas.openxmlformats.org/officeDocument/2006/relationships/image" Target="media/image26.png"/><Relationship Id="rId56"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oleObject" Target="embeddings/oleObject12.bin"/><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DylanData\WBS\IGs\template\Public_Standard_doc_Numbered%20_headings.dotx" TargetMode="External"/></Relationships>
</file>

<file path=word/theme/theme1.xml><?xml version="1.0" encoding="utf-8"?>
<a:theme xmlns:a="http://schemas.openxmlformats.org/drawingml/2006/main" name="Office Theme">
  <a:themeElements>
    <a:clrScheme name="Amadeus">
      <a:dk1>
        <a:srgbClr val="000000"/>
      </a:dk1>
      <a:lt1>
        <a:srgbClr val="FFFFFF"/>
      </a:lt1>
      <a:dk2>
        <a:srgbClr val="00A9E0"/>
      </a:dk2>
      <a:lt2>
        <a:srgbClr val="D7D2CB"/>
      </a:lt2>
      <a:accent1>
        <a:srgbClr val="005EB8"/>
      </a:accent1>
      <a:accent2>
        <a:srgbClr val="CE0058"/>
      </a:accent2>
      <a:accent3>
        <a:srgbClr val="00A9E0"/>
      </a:accent3>
      <a:accent4>
        <a:srgbClr val="7030A0"/>
      </a:accent4>
      <a:accent5>
        <a:srgbClr val="D29F13"/>
      </a:accent5>
      <a:accent6>
        <a:srgbClr val="D7D2CB"/>
      </a:accent6>
      <a:hlink>
        <a:srgbClr val="005EB8"/>
      </a:hlink>
      <a:folHlink>
        <a:srgbClr val="00A9E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Document_x0020_Type xmlns="9876ec43-1290-4cb0-b6f2-49f5fcdb8dac">IMP-Implementation Guide</Document_x0020_Type>
    <amaProposedKC xmlns="b413a884-c0b4-43d7-9909-da9bf30ab5f6">
      <Url xsi:nil="true"/>
      <Description xsi:nil="true"/>
    </amaProposedKC>
    <Catergory xmlns="9876ec43-1290-4cb0-b6f2-49f5fcdb8dac">16</Catergory>
    <Link_x0020_to_x0020_more_x0020_documents xmlns="9876ec43-1290-4cb0-b6f2-49f5fcdb8dac">
      <Url xsi:nil="true"/>
      <Description xsi:nil="true"/>
    </Link_x0020_to_x0020_more_x0020_documents>
    <WBS_x0020_subject_x0020_expert xmlns="9876ec43-1290-4cb0-b6f2-49f5fcdb8dac">
      <UserInfo>
        <DisplayName>Sireethorn LIMPANASET</DisplayName>
        <AccountId>95</AccountId>
        <AccountType/>
      </UserInfo>
    </WBS_x0020_subject_x0020_expert>
    <Description0 xmlns="9876ec43-1290-4cb0-b6f2-49f5fcdb8dac" xsi:nil="true"/>
    <Document_x0020_status xmlns="9876ec43-1290-4cb0-b6f2-49f5fcdb8dac">Published</Document_x0020_status>
    <_dlc_DocId xmlns="b413a884-c0b4-43d7-9909-da9bf30ab5f6">NJVK3NQQMACK-16-973</_dlc_DocId>
    <_dlc_DocIdUrl xmlns="b413a884-c0b4-43d7-9909-da9bf30ab5f6">
      <Url>https://share.amadeus.com/sites/IDSCommunity/escportal/API/_layouts/DocIdRedir.aspx?ID=NJVK3NQQMACK-16-973</Url>
      <Description>NJVK3NQQMACK-16-973</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C441268516CC248A5AF07F9897C78B2" ma:contentTypeVersion="15" ma:contentTypeDescription="Create a new document." ma:contentTypeScope="" ma:versionID="7d8b6b926e02b1ccf8c10c5428d70e7c">
  <xsd:schema xmlns:xsd="http://www.w3.org/2001/XMLSchema" xmlns:xs="http://www.w3.org/2001/XMLSchema" xmlns:p="http://schemas.microsoft.com/office/2006/metadata/properties" xmlns:ns2="9876ec43-1290-4cb0-b6f2-49f5fcdb8dac" xmlns:ns3="b413a884-c0b4-43d7-9909-da9bf30ab5f6" targetNamespace="http://schemas.microsoft.com/office/2006/metadata/properties" ma:root="true" ma:fieldsID="4ef2ed63fb0b22899e45d354126d1ea0" ns2:_="" ns3:_="">
    <xsd:import namespace="9876ec43-1290-4cb0-b6f2-49f5fcdb8dac"/>
    <xsd:import namespace="b413a884-c0b4-43d7-9909-da9bf30ab5f6"/>
    <xsd:element name="properties">
      <xsd:complexType>
        <xsd:sequence>
          <xsd:element name="documentManagement">
            <xsd:complexType>
              <xsd:all>
                <xsd:element ref="ns2:Document_x0020_Type" minOccurs="0"/>
                <xsd:element ref="ns2:Description0" minOccurs="0"/>
                <xsd:element ref="ns2:Link_x0020_to_x0020_more_x0020_documents" minOccurs="0"/>
                <xsd:element ref="ns2:Catergory" minOccurs="0"/>
                <xsd:element ref="ns3:amaProposedKC" minOccurs="0"/>
                <xsd:element ref="ns2:WBS_x0020_subject_x0020_expert" minOccurs="0"/>
                <xsd:element ref="ns2:Document_x0020_status"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76ec43-1290-4cb0-b6f2-49f5fcdb8dac" elementFormDefault="qualified">
    <xsd:import namespace="http://schemas.microsoft.com/office/2006/documentManagement/types"/>
    <xsd:import namespace="http://schemas.microsoft.com/office/infopath/2007/PartnerControls"/>
    <xsd:element name="Document_x0020_Type" ma:index="2" nillable="true" ma:displayName="Document Type" ma:default="GEN-General Document" ma:format="Dropdown" ma:internalName="Document_x0020_Type">
      <xsd:simpleType>
        <xsd:restriction base="dms:Choice">
          <xsd:enumeration value="FLW-Workflow"/>
          <xsd:enumeration value="GEN-General Document"/>
          <xsd:enumeration value="GUI-Guidelines"/>
          <xsd:enumeration value="IMP-Implementation Guide"/>
          <xsd:enumeration value="MIN-Meeting minutes"/>
          <xsd:enumeration value="POV-Product Overview"/>
          <xsd:enumeration value="PRS-Presentation"/>
          <xsd:enumeration value="PRC-Procedure"/>
          <xsd:enumeration value="QUE-Questionnaire"/>
          <xsd:enumeration value="TMP-Template"/>
          <xsd:enumeration value="TST-Test Plan"/>
          <xsd:enumeration value="STA-Stationnary"/>
          <xsd:enumeration value="TIG-Training"/>
        </xsd:restriction>
      </xsd:simpleType>
    </xsd:element>
    <xsd:element name="Description0" ma:index="3" nillable="true" ma:displayName="Description" ma:internalName="Description0">
      <xsd:simpleType>
        <xsd:restriction base="dms:Note">
          <xsd:maxLength value="255"/>
        </xsd:restriction>
      </xsd:simpleType>
    </xsd:element>
    <xsd:element name="Link_x0020_to_x0020_more_x0020_documents" ma:index="4" nillable="true" ma:displayName="Link to more documents" ma:format="Hyperlink" ma:internalName="Link_x0020_to_x0020_more_x0020_documents">
      <xsd:complexType>
        <xsd:complexContent>
          <xsd:extension base="dms:URL">
            <xsd:sequence>
              <xsd:element name="Url" type="dms:ValidUrl" minOccurs="0" nillable="true"/>
              <xsd:element name="Description" type="xsd:string" nillable="true"/>
            </xsd:sequence>
          </xsd:extension>
        </xsd:complexContent>
      </xsd:complexType>
    </xsd:element>
    <xsd:element name="Catergory" ma:index="11" nillable="true" ma:displayName="Category" ma:list="{0188e00e-d707-46a9-a472-b2ac72a7e5ef}" ma:internalName="Catergory" ma:readOnly="false" ma:showField="Title">
      <xsd:simpleType>
        <xsd:restriction base="dms:Lookup"/>
      </xsd:simpleType>
    </xsd:element>
    <xsd:element name="WBS_x0020_subject_x0020_expert" ma:index="13" nillable="true" ma:displayName="WBS subject expert" ma:list="UserInfo" ma:SearchPeopleOnly="false" ma:SharePointGroup="0" ma:internalName="WBS_x0020_subject_x0020_expert" ma:readOnly="false" ma:showField="Titl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cument_x0020_status" ma:index="14" nillable="true" ma:displayName="Document status" ma:default="Published" ma:description="For implementation guides : please provide the status of the document" ma:format="Dropdown" ma:internalName="Document_x0020_status">
      <xsd:simpleType>
        <xsd:restriction base="dms:Choice">
          <xsd:enumeration value="Draft"/>
          <xsd:enumeration value="To be reviewed"/>
          <xsd:enumeration value="Published"/>
          <xsd:enumeration value="Internal"/>
        </xsd:restriction>
      </xsd:simpleType>
    </xsd:element>
  </xsd:schema>
  <xsd:schema xmlns:xsd="http://www.w3.org/2001/XMLSchema" xmlns:xs="http://www.w3.org/2001/XMLSchema" xmlns:dms="http://schemas.microsoft.com/office/2006/documentManagement/types" xmlns:pc="http://schemas.microsoft.com/office/infopath/2007/PartnerControls" targetNamespace="b413a884-c0b4-43d7-9909-da9bf30ab5f6" elementFormDefault="qualified">
    <xsd:import namespace="http://schemas.microsoft.com/office/2006/documentManagement/types"/>
    <xsd:import namespace="http://schemas.microsoft.com/office/infopath/2007/PartnerControls"/>
    <xsd:element name="amaProposedKC" ma:index="12" nillable="true" ma:displayName="Published to KC" ma:internalName="amaProposedKC">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15" nillable="true" ma:displayName="Document ID Value" ma:description="The value of the document ID assigned to this item." ma:internalName="_dlc_DocId" ma:readOnly="true">
      <xsd:simpleType>
        <xsd:restriction base="dms:Text"/>
      </xsd:simpleType>
    </xsd:element>
    <xsd:element name="_dlc_DocIdUrl" ma:index="16"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7"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C9905F-6F17-4703-8EEA-9E7764CEBA61}">
  <ds:schemaRefs>
    <ds:schemaRef ds:uri="http://purl.org/dc/dcmitype/"/>
    <ds:schemaRef ds:uri="http://purl.org/dc/elements/1.1/"/>
    <ds:schemaRef ds:uri="http://purl.org/dc/terms/"/>
    <ds:schemaRef ds:uri="http://www.w3.org/XML/1998/namespace"/>
    <ds:schemaRef ds:uri="http://schemas.microsoft.com/office/infopath/2007/PartnerControls"/>
    <ds:schemaRef ds:uri="9876ec43-1290-4cb0-b6f2-49f5fcdb8dac"/>
    <ds:schemaRef ds:uri="http://schemas.microsoft.com/office/2006/documentManagement/types"/>
    <ds:schemaRef ds:uri="http://schemas.openxmlformats.org/package/2006/metadata/core-properties"/>
    <ds:schemaRef ds:uri="b413a884-c0b4-43d7-9909-da9bf30ab5f6"/>
    <ds:schemaRef ds:uri="http://schemas.microsoft.com/office/2006/metadata/properties"/>
  </ds:schemaRefs>
</ds:datastoreItem>
</file>

<file path=customXml/itemProps2.xml><?xml version="1.0" encoding="utf-8"?>
<ds:datastoreItem xmlns:ds="http://schemas.openxmlformats.org/officeDocument/2006/customXml" ds:itemID="{5EF78A6F-84E5-444B-971D-D117DC9DC4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76ec43-1290-4cb0-b6f2-49f5fcdb8dac"/>
    <ds:schemaRef ds:uri="b413a884-c0b4-43d7-9909-da9bf30ab5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23F1DB-72A6-4999-A4B0-5B94F861CE42}">
  <ds:schemaRefs>
    <ds:schemaRef ds:uri="http://schemas.microsoft.com/sharepoint/events"/>
  </ds:schemaRefs>
</ds:datastoreItem>
</file>

<file path=customXml/itemProps4.xml><?xml version="1.0" encoding="utf-8"?>
<ds:datastoreItem xmlns:ds="http://schemas.openxmlformats.org/officeDocument/2006/customXml" ds:itemID="{A9CAB41B-C583-49C1-8992-9FFD3F595AB7}">
  <ds:schemaRefs>
    <ds:schemaRef ds:uri="http://schemas.microsoft.com/sharepoint/v3/contenttype/forms"/>
  </ds:schemaRefs>
</ds:datastoreItem>
</file>

<file path=customXml/itemProps5.xml><?xml version="1.0" encoding="utf-8"?>
<ds:datastoreItem xmlns:ds="http://schemas.openxmlformats.org/officeDocument/2006/customXml" ds:itemID="{0730E137-9746-4231-BA41-BCE9492E3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Public_Standard_doc_Numbered _headings.dotx</Template>
  <TotalTime>0</TotalTime>
  <Pages>47</Pages>
  <Words>11624</Words>
  <Characters>66257</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Amadeus WBS Implementation Guide - Internet Booking Engine with Master Pricer - Draft</vt:lpstr>
    </vt:vector>
  </TitlesOfParts>
  <Company>Amadeus</Company>
  <LinksUpToDate>false</LinksUpToDate>
  <CharactersWithSpaces>77726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Amadeus WBS Implementation Guide - Internet Booking Engine with Master Pricer - Draft</dc:title>
  <dc:creator>Dylan White</dc:creator>
  <cp:lastModifiedBy>Julio TAIPE SAAVEDRA</cp:lastModifiedBy>
  <cp:revision>2</cp:revision>
  <dcterms:created xsi:type="dcterms:W3CDTF">2016-02-15T09:39:00Z</dcterms:created>
  <dcterms:modified xsi:type="dcterms:W3CDTF">2016-02-15T09:39:00Z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0x010100DC441268516CC248A5AF07F9897C78B2</vt:lpwstr>
  </property>
  <property fmtid="{D5CDD505-2E9C-101B-9397-08002B2CF9AE}" pid="3" name="_dlc_DocIdItemGuid">
    <vt:lpwstr>38fb9113-c0ba-42c4-a2b2-a9823b23a19b</vt:lpwstr>
  </property>
</Properties>
</file>